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4724" w14:textId="2EFD4380" w:rsidR="009E2E40" w:rsidRPr="00581E18" w:rsidRDefault="00DA50D4">
      <w:pPr>
        <w:rPr>
          <w:rFonts w:cs="Poppins"/>
        </w:rPr>
      </w:pPr>
      <w:r>
        <w:rPr>
          <w:rFonts w:cs="Poppins"/>
          <w:noProof/>
        </w:rPr>
        <w:drawing>
          <wp:anchor distT="0" distB="0" distL="114300" distR="114300" simplePos="0" relativeHeight="251658240" behindDoc="0" locked="0" layoutInCell="1" allowOverlap="1" wp14:anchorId="7AE538CA" wp14:editId="6588FBE4">
            <wp:simplePos x="0" y="0"/>
            <wp:positionH relativeFrom="column">
              <wp:posOffset>-911860</wp:posOffset>
            </wp:positionH>
            <wp:positionV relativeFrom="page">
              <wp:posOffset>35115</wp:posOffset>
            </wp:positionV>
            <wp:extent cx="10255885" cy="7836535"/>
            <wp:effectExtent l="0" t="0" r="0" b="0"/>
            <wp:wrapThrough wrapText="bothSides">
              <wp:wrapPolygon edited="0">
                <wp:start x="0" y="0"/>
                <wp:lineTo x="0" y="21528"/>
                <wp:lineTo x="21545" y="21528"/>
                <wp:lineTo x="21545" y="0"/>
                <wp:lineTo x="0" y="0"/>
              </wp:wrapPolygon>
            </wp:wrapThrough>
            <wp:docPr id="1930910481" name="Imagen 10"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10481" name="Imagen 10" descr="Imagen que contiene Form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10255885" cy="7836535"/>
                    </a:xfrm>
                    <a:prstGeom prst="rect">
                      <a:avLst/>
                    </a:prstGeom>
                  </pic:spPr>
                </pic:pic>
              </a:graphicData>
            </a:graphic>
            <wp14:sizeRelH relativeFrom="margin">
              <wp14:pctWidth>0</wp14:pctWidth>
            </wp14:sizeRelH>
            <wp14:sizeRelV relativeFrom="margin">
              <wp14:pctHeight>0</wp14:pctHeight>
            </wp14:sizeRelV>
          </wp:anchor>
        </w:drawing>
      </w:r>
      <w:r>
        <w:rPr>
          <w:rFonts w:cs="Poppins"/>
          <w:noProof/>
        </w:rPr>
        <mc:AlternateContent>
          <mc:Choice Requires="wpg">
            <w:drawing>
              <wp:anchor distT="0" distB="0" distL="114300" distR="114300" simplePos="0" relativeHeight="251658241" behindDoc="0" locked="0" layoutInCell="1" allowOverlap="1" wp14:anchorId="437D99FC" wp14:editId="3F6C3CA4">
                <wp:simplePos x="0" y="0"/>
                <wp:positionH relativeFrom="column">
                  <wp:posOffset>809617</wp:posOffset>
                </wp:positionH>
                <wp:positionV relativeFrom="paragraph">
                  <wp:posOffset>119273</wp:posOffset>
                </wp:positionV>
                <wp:extent cx="6816329" cy="3038071"/>
                <wp:effectExtent l="0" t="0" r="0" b="0"/>
                <wp:wrapNone/>
                <wp:docPr id="209993844" name="Grupo 11"/>
                <wp:cNvGraphicFramePr/>
                <a:graphic xmlns:a="http://schemas.openxmlformats.org/drawingml/2006/main">
                  <a:graphicData uri="http://schemas.microsoft.com/office/word/2010/wordprocessingGroup">
                    <wpg:wgp>
                      <wpg:cNvGrpSpPr/>
                      <wpg:grpSpPr>
                        <a:xfrm>
                          <a:off x="0" y="0"/>
                          <a:ext cx="6816329" cy="3038071"/>
                          <a:chOff x="0" y="0"/>
                          <a:chExt cx="6816329" cy="3038071"/>
                        </a:xfrm>
                      </wpg:grpSpPr>
                      <wps:wsp>
                        <wps:cNvPr id="1464078258" name="Cuadro de texto 3"/>
                        <wps:cNvSpPr txBox="1"/>
                        <wps:spPr>
                          <a:xfrm>
                            <a:off x="1211283" y="0"/>
                            <a:ext cx="4763068" cy="1269242"/>
                          </a:xfrm>
                          <a:prstGeom prst="rect">
                            <a:avLst/>
                          </a:prstGeom>
                          <a:noFill/>
                          <a:ln w="6350">
                            <a:noFill/>
                          </a:ln>
                        </wps:spPr>
                        <wps:txbx>
                          <w:txbxContent>
                            <w:p w14:paraId="700F0E27" w14:textId="728388B9" w:rsidR="009E2E40" w:rsidRPr="00581E18" w:rsidRDefault="00745085" w:rsidP="00B544CA">
                              <w:pPr>
                                <w:spacing w:after="0"/>
                                <w:jc w:val="center"/>
                                <w:rPr>
                                  <w:rFonts w:cs="Poppins"/>
                                  <w:b/>
                                  <w:bCs/>
                                  <w:color w:val="09B6AD"/>
                                  <w:sz w:val="56"/>
                                  <w:szCs w:val="56"/>
                                </w:rPr>
                              </w:pPr>
                              <w:r w:rsidRPr="00581E18">
                                <w:rPr>
                                  <w:rFonts w:cs="Poppins"/>
                                  <w:b/>
                                  <w:bCs/>
                                  <w:color w:val="09B6AD"/>
                                  <w:sz w:val="56"/>
                                  <w:szCs w:val="56"/>
                                </w:rPr>
                                <w:t>Guía docente</w:t>
                              </w:r>
                              <w:r w:rsidR="00A023BB" w:rsidRPr="00581E18">
                                <w:rPr>
                                  <w:rFonts w:cs="Poppins"/>
                                  <w:b/>
                                  <w:bCs/>
                                  <w:color w:val="09B6AD"/>
                                  <w:sz w:val="56"/>
                                  <w:szCs w:val="56"/>
                                </w:rPr>
                                <w:t xml:space="preserve"> </w:t>
                              </w:r>
                              <w:r w:rsidR="00B544CA" w:rsidRPr="00581E18">
                                <w:rPr>
                                  <w:rFonts w:cs="Poppins"/>
                                  <w:b/>
                                  <w:bCs/>
                                  <w:color w:val="09B6AD"/>
                                  <w:sz w:val="56"/>
                                  <w:szCs w:val="56"/>
                                </w:rPr>
                                <w:t xml:space="preserve">para la Formación </w:t>
                              </w:r>
                              <w:r w:rsidR="0090677D">
                                <w:rPr>
                                  <w:rFonts w:cs="Poppins"/>
                                  <w:b/>
                                  <w:bCs/>
                                  <w:color w:val="09B6AD"/>
                                  <w:sz w:val="56"/>
                                  <w:szCs w:val="56"/>
                                </w:rPr>
                                <w:t>T</w:t>
                              </w:r>
                              <w:r w:rsidR="00B544CA" w:rsidRPr="00581E18">
                                <w:rPr>
                                  <w:rFonts w:cs="Poppins"/>
                                  <w:b/>
                                  <w:bCs/>
                                  <w:color w:val="09B6AD"/>
                                  <w:sz w:val="56"/>
                                  <w:szCs w:val="56"/>
                                </w:rPr>
                                <w:t>ecnológica</w:t>
                              </w:r>
                              <w:r w:rsidR="009E2E40" w:rsidRPr="00581E18">
                                <w:rPr>
                                  <w:rFonts w:cs="Poppins"/>
                                  <w:b/>
                                  <w:bCs/>
                                  <w:color w:val="09B6AD"/>
                                  <w:sz w:val="56"/>
                                  <w:szCs w:val="56"/>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499749" name="Cuadro de texto 3"/>
                        <wps:cNvSpPr txBox="1"/>
                        <wps:spPr>
                          <a:xfrm>
                            <a:off x="0" y="1199408"/>
                            <a:ext cx="6816329" cy="627380"/>
                          </a:xfrm>
                          <a:prstGeom prst="rect">
                            <a:avLst/>
                          </a:prstGeom>
                          <a:noFill/>
                          <a:ln w="6350">
                            <a:noFill/>
                          </a:ln>
                        </wps:spPr>
                        <wps:txbx>
                          <w:txbxContent>
                            <w:p w14:paraId="348DC3B6" w14:textId="77777777" w:rsidR="00485C1D" w:rsidRPr="00581E18" w:rsidRDefault="00485C1D" w:rsidP="00F52390">
                              <w:pPr>
                                <w:rPr>
                                  <w:color w:val="09B7AE"/>
                                  <w:sz w:val="36"/>
                                  <w:szCs w:val="40"/>
                                </w:rPr>
                              </w:pPr>
                              <w:r w:rsidRPr="00581E18">
                                <w:rPr>
                                  <w:color w:val="09B7AE"/>
                                  <w:sz w:val="36"/>
                                  <w:szCs w:val="40"/>
                                </w:rPr>
                                <w:t>Ciclos Materno Infantil (Grupo Interactivo II) y Transición</w:t>
                              </w:r>
                            </w:p>
                            <w:p w14:paraId="4898BF58" w14:textId="22F538B9" w:rsidR="009E2E40" w:rsidRPr="00581E18" w:rsidRDefault="009E2E40" w:rsidP="009E2E40">
                              <w:pPr>
                                <w:rPr>
                                  <w:rFonts w:cs="Poppins"/>
                                  <w:bCs/>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4646759" name="Cuadro de texto 3"/>
                        <wps:cNvSpPr txBox="1"/>
                        <wps:spPr>
                          <a:xfrm>
                            <a:off x="3491345" y="2410691"/>
                            <a:ext cx="1906905" cy="627380"/>
                          </a:xfrm>
                          <a:prstGeom prst="rect">
                            <a:avLst/>
                          </a:prstGeom>
                          <a:noFill/>
                          <a:ln w="6350">
                            <a:noFill/>
                          </a:ln>
                        </wps:spPr>
                        <wps:txbx>
                          <w:txbxContent>
                            <w:p w14:paraId="17696D0E" w14:textId="00584416" w:rsidR="009E2E40" w:rsidRPr="00581E18" w:rsidRDefault="00745085" w:rsidP="003D2A48">
                              <w:pPr>
                                <w:jc w:val="center"/>
                                <w:rPr>
                                  <w:rFonts w:cs="Poppins"/>
                                  <w:b/>
                                  <w:bCs/>
                                  <w:sz w:val="40"/>
                                  <w:szCs w:val="40"/>
                                </w:rPr>
                              </w:pPr>
                              <w:r w:rsidRPr="00581E18">
                                <w:rPr>
                                  <w:rFonts w:cs="Poppins"/>
                                  <w:b/>
                                  <w:bCs/>
                                  <w:sz w:val="40"/>
                                  <w:szCs w:val="40"/>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35E7CCD">
              <v:group id="Grupo 11" style="position:absolute;margin-left:63.75pt;margin-top:9.4pt;width:536.7pt;height:239.2pt;z-index:251658241" coordsize="68163,30380" o:spid="_x0000_s1026" w14:anchorId="437D99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">
                <v:shapetype id="_x0000_t202" coordsize="21600,21600" o:spt="202" path="m,l,21600r21600,l21600,xe">
                  <v:stroke joinstyle="miter"/>
                  <v:path gradientshapeok="t" o:connecttype="rect"/>
                </v:shapetype>
                <v:shape id="Cuadro de texto 3" style="position:absolute;left:12112;width:47631;height:12692;visibility:visible;mso-wrap-style:square;v-text-anchor:top" o:spid="_x0000_s102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">
                  <v:textbox>
                    <w:txbxContent>
                      <w:p w:rsidRPr="00581E18" w:rsidR="009E2E40" w:rsidP="00B544CA" w:rsidRDefault="00745085" w14:paraId="5ECE5EDA" w14:textId="728388B9">
                        <w:pPr>
                          <w:spacing w:after="0"/>
                          <w:jc w:val="center"/>
                          <w:rPr>
                            <w:rFonts w:cs="Poppins"/>
                            <w:b/>
                            <w:bCs/>
                            <w:color w:val="09B6AD"/>
                            <w:sz w:val="56"/>
                            <w:szCs w:val="56"/>
                          </w:rPr>
                        </w:pPr>
                        <w:r w:rsidRPr="00581E18">
                          <w:rPr>
                            <w:rFonts w:cs="Poppins"/>
                            <w:b/>
                            <w:bCs/>
                            <w:color w:val="09B6AD"/>
                            <w:sz w:val="56"/>
                            <w:szCs w:val="56"/>
                          </w:rPr>
                          <w:t>Guía docente</w:t>
                        </w:r>
                        <w:r w:rsidRPr="00581E18" w:rsidR="00A023BB">
                          <w:rPr>
                            <w:rFonts w:cs="Poppins"/>
                            <w:b/>
                            <w:bCs/>
                            <w:color w:val="09B6AD"/>
                            <w:sz w:val="56"/>
                            <w:szCs w:val="56"/>
                          </w:rPr>
                          <w:t xml:space="preserve"> </w:t>
                        </w:r>
                        <w:r w:rsidRPr="00581E18" w:rsidR="00B544CA">
                          <w:rPr>
                            <w:rFonts w:cs="Poppins"/>
                            <w:b/>
                            <w:bCs/>
                            <w:color w:val="09B6AD"/>
                            <w:sz w:val="56"/>
                            <w:szCs w:val="56"/>
                          </w:rPr>
                          <w:t xml:space="preserve">para la Formación </w:t>
                        </w:r>
                        <w:r w:rsidR="0090677D">
                          <w:rPr>
                            <w:rFonts w:cs="Poppins"/>
                            <w:b/>
                            <w:bCs/>
                            <w:color w:val="09B6AD"/>
                            <w:sz w:val="56"/>
                            <w:szCs w:val="56"/>
                          </w:rPr>
                          <w:t>T</w:t>
                        </w:r>
                        <w:r w:rsidRPr="00581E18" w:rsidR="00B544CA">
                          <w:rPr>
                            <w:rFonts w:cs="Poppins"/>
                            <w:b/>
                            <w:bCs/>
                            <w:color w:val="09B6AD"/>
                            <w:sz w:val="56"/>
                            <w:szCs w:val="56"/>
                          </w:rPr>
                          <w:t>ecnológica</w:t>
                        </w:r>
                        <w:r w:rsidRPr="00581E18" w:rsidR="009E2E40">
                          <w:rPr>
                            <w:rFonts w:cs="Poppins"/>
                            <w:b/>
                            <w:bCs/>
                            <w:color w:val="09B6AD"/>
                            <w:sz w:val="56"/>
                            <w:szCs w:val="56"/>
                          </w:rPr>
                          <w:br/>
                        </w:r>
                      </w:p>
                    </w:txbxContent>
                  </v:textbox>
                </v:shape>
                <v:shape id="Cuadro de texto 3" style="position:absolute;top:11994;width:68163;height:6273;visibility:visible;mso-wrap-style:square;v-text-anchor:top"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">
                  <v:textbox>
                    <w:txbxContent>
                      <w:p w:rsidRPr="00581E18" w:rsidR="00485C1D" w:rsidP="00F52390" w:rsidRDefault="00485C1D" w14:paraId="776C9CB3" w14:textId="77777777">
                        <w:pPr>
                          <w:rPr>
                            <w:color w:val="09B7AE"/>
                            <w:sz w:val="36"/>
                            <w:szCs w:val="40"/>
                          </w:rPr>
                        </w:pPr>
                        <w:r w:rsidRPr="00581E18">
                          <w:rPr>
                            <w:color w:val="09B7AE"/>
                            <w:sz w:val="36"/>
                            <w:szCs w:val="40"/>
                          </w:rPr>
                          <w:t>Ciclos Materno Infantil (Grupo Interactivo II) y Transición</w:t>
                        </w:r>
                      </w:p>
                      <w:p w:rsidRPr="00581E18" w:rsidR="009E2E40" w:rsidP="009E2E40" w:rsidRDefault="009E2E40" w14:paraId="672A6659" w14:textId="22F538B9">
                        <w:pPr>
                          <w:rPr>
                            <w:rFonts w:cs="Poppins"/>
                            <w:bCs/>
                            <w:sz w:val="96"/>
                            <w:szCs w:val="96"/>
                          </w:rPr>
                        </w:pPr>
                      </w:p>
                    </w:txbxContent>
                  </v:textbox>
                </v:shape>
                <v:shape id="Cuadro de texto 3" style="position:absolute;left:34913;top:24106;width:19069;height:6274;visibility:visible;mso-wrap-style:square;v-text-anchor:top"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">
                  <v:textbox>
                    <w:txbxContent>
                      <w:p w:rsidRPr="00581E18" w:rsidR="009E2E40" w:rsidP="003D2A48" w:rsidRDefault="00745085" w14:paraId="4B169B85" w14:textId="00584416">
                        <w:pPr>
                          <w:jc w:val="center"/>
                          <w:rPr>
                            <w:rFonts w:cs="Poppins"/>
                            <w:b/>
                            <w:bCs/>
                            <w:sz w:val="40"/>
                            <w:szCs w:val="40"/>
                          </w:rPr>
                        </w:pPr>
                        <w:r w:rsidRPr="00581E18">
                          <w:rPr>
                            <w:rFonts w:cs="Poppins"/>
                            <w:b/>
                            <w:bCs/>
                            <w:sz w:val="40"/>
                            <w:szCs w:val="40"/>
                          </w:rPr>
                          <w:t>2026</w:t>
                        </w:r>
                      </w:p>
                    </w:txbxContent>
                  </v:textbox>
                </v:shape>
              </v:group>
            </w:pict>
          </mc:Fallback>
        </mc:AlternateContent>
      </w:r>
    </w:p>
    <w:p w14:paraId="0D54A12F" w14:textId="77777777" w:rsidR="009E2E40" w:rsidRPr="00581E18" w:rsidRDefault="009E2E40">
      <w:pPr>
        <w:rPr>
          <w:rFonts w:cs="Poppins"/>
        </w:rPr>
      </w:pPr>
    </w:p>
    <w:p w14:paraId="69AF67D8" w14:textId="77777777" w:rsidR="00C000EB" w:rsidRPr="00581E18" w:rsidRDefault="00C000EB" w:rsidP="003B66F1">
      <w:pPr>
        <w:pStyle w:val="Caption"/>
      </w:pPr>
      <w:bookmarkStart w:id="0" w:name="_Toc213754291"/>
      <w:r w:rsidRPr="00581E18">
        <w:t>Tabla de contenidos</w:t>
      </w:r>
    </w:p>
    <w:p w14:paraId="11D18219" w14:textId="53318143" w:rsidR="00C073D9" w:rsidRPr="00C073D9" w:rsidRDefault="00C000EB">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r w:rsidRPr="00581E18">
        <w:rPr>
          <w:rFonts w:cs="Poppins"/>
          <w:b w:val="0"/>
          <w:bCs w:val="0"/>
          <w:i w:val="0"/>
          <w:iCs w:val="0"/>
        </w:rPr>
        <w:fldChar w:fldCharType="begin"/>
      </w:r>
      <w:r w:rsidRPr="00581E18">
        <w:rPr>
          <w:rFonts w:cs="Poppins"/>
          <w:b w:val="0"/>
          <w:bCs w:val="0"/>
          <w:i w:val="0"/>
          <w:iCs w:val="0"/>
        </w:rPr>
        <w:instrText xml:space="preserve"> TOC \o "1-3" \h \z \u </w:instrText>
      </w:r>
      <w:r w:rsidRPr="00581E18">
        <w:rPr>
          <w:rFonts w:cs="Poppins"/>
          <w:b w:val="0"/>
          <w:bCs w:val="0"/>
          <w:i w:val="0"/>
          <w:iCs w:val="0"/>
        </w:rPr>
        <w:fldChar w:fldCharType="separate"/>
      </w:r>
      <w:hyperlink w:anchor="_Toc215054726" w:history="1">
        <w:r w:rsidR="00C073D9" w:rsidRPr="00C073D9">
          <w:rPr>
            <w:rStyle w:val="Hyperlink"/>
            <w:b w:val="0"/>
            <w:bCs w:val="0"/>
            <w:i w:val="0"/>
            <w:iCs w:val="0"/>
            <w:noProof/>
          </w:rPr>
          <w:t>Introducción</w:t>
        </w:r>
        <w:r w:rsidR="00C073D9" w:rsidRPr="00C073D9">
          <w:rPr>
            <w:b w:val="0"/>
            <w:bCs w:val="0"/>
            <w:i w:val="0"/>
            <w:iCs w:val="0"/>
            <w:noProof/>
            <w:webHidden/>
          </w:rPr>
          <w:tab/>
        </w:r>
        <w:r w:rsidR="00C073D9" w:rsidRPr="00C073D9">
          <w:rPr>
            <w:b w:val="0"/>
            <w:bCs w:val="0"/>
            <w:i w:val="0"/>
            <w:iCs w:val="0"/>
            <w:noProof/>
            <w:webHidden/>
          </w:rPr>
          <w:fldChar w:fldCharType="begin"/>
        </w:r>
        <w:r w:rsidR="00C073D9" w:rsidRPr="00C073D9">
          <w:rPr>
            <w:b w:val="0"/>
            <w:bCs w:val="0"/>
            <w:i w:val="0"/>
            <w:iCs w:val="0"/>
            <w:noProof/>
            <w:webHidden/>
          </w:rPr>
          <w:instrText xml:space="preserve"> PAGEREF _Toc215054726 \h </w:instrText>
        </w:r>
        <w:r w:rsidR="00C073D9" w:rsidRPr="00C073D9">
          <w:rPr>
            <w:b w:val="0"/>
            <w:bCs w:val="0"/>
            <w:i w:val="0"/>
            <w:iCs w:val="0"/>
            <w:noProof/>
            <w:webHidden/>
          </w:rPr>
        </w:r>
        <w:r w:rsidR="00C073D9" w:rsidRPr="00C073D9">
          <w:rPr>
            <w:b w:val="0"/>
            <w:bCs w:val="0"/>
            <w:i w:val="0"/>
            <w:iCs w:val="0"/>
            <w:noProof/>
            <w:webHidden/>
          </w:rPr>
          <w:fldChar w:fldCharType="separate"/>
        </w:r>
        <w:r w:rsidR="00C073D9" w:rsidRPr="00C073D9">
          <w:rPr>
            <w:b w:val="0"/>
            <w:bCs w:val="0"/>
            <w:i w:val="0"/>
            <w:iCs w:val="0"/>
            <w:noProof/>
            <w:webHidden/>
          </w:rPr>
          <w:t>3</w:t>
        </w:r>
        <w:r w:rsidR="00C073D9" w:rsidRPr="00C073D9">
          <w:rPr>
            <w:b w:val="0"/>
            <w:bCs w:val="0"/>
            <w:i w:val="0"/>
            <w:iCs w:val="0"/>
            <w:noProof/>
            <w:webHidden/>
          </w:rPr>
          <w:fldChar w:fldCharType="end"/>
        </w:r>
      </w:hyperlink>
    </w:p>
    <w:p w14:paraId="2D78C549" w14:textId="7779FACF"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27" w:history="1">
        <w:r w:rsidRPr="00C073D9">
          <w:rPr>
            <w:rStyle w:val="Hyperlink"/>
            <w:rFonts w:cs="Poppins"/>
            <w:b w:val="0"/>
            <w:bCs w:val="0"/>
            <w:i w:val="0"/>
            <w:iCs w:val="0"/>
            <w:noProof/>
          </w:rPr>
          <w:t>Competencias específicas y resultados de aprendizaje</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_Toc215054727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6</w:t>
        </w:r>
        <w:r w:rsidRPr="00C073D9">
          <w:rPr>
            <w:b w:val="0"/>
            <w:bCs w:val="0"/>
            <w:i w:val="0"/>
            <w:iCs w:val="0"/>
            <w:noProof/>
            <w:webHidden/>
          </w:rPr>
          <w:fldChar w:fldCharType="end"/>
        </w:r>
      </w:hyperlink>
    </w:p>
    <w:p w14:paraId="0D3550F2" w14:textId="62C27819"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28" w:history="1">
        <w:r w:rsidRPr="00C073D9">
          <w:rPr>
            <w:rStyle w:val="Hyperlink"/>
            <w:rFonts w:cs="Poppins"/>
            <w:b w:val="0"/>
            <w:bCs w:val="0"/>
            <w:i w:val="0"/>
            <w:iCs w:val="0"/>
            <w:noProof/>
          </w:rPr>
          <w:t>Perfiles de salida de estudiantes</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_Toc215054728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7</w:t>
        </w:r>
        <w:r w:rsidRPr="00C073D9">
          <w:rPr>
            <w:b w:val="0"/>
            <w:bCs w:val="0"/>
            <w:i w:val="0"/>
            <w:iCs w:val="0"/>
            <w:noProof/>
            <w:webHidden/>
          </w:rPr>
          <w:fldChar w:fldCharType="end"/>
        </w:r>
      </w:hyperlink>
    </w:p>
    <w:p w14:paraId="516F1C12" w14:textId="0E34A6B5"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29" w:history="1">
        <w:r w:rsidRPr="00C073D9">
          <w:rPr>
            <w:rStyle w:val="Hyperlink"/>
            <w:rFonts w:cs="Poppins"/>
            <w:b w:val="0"/>
            <w:bCs w:val="0"/>
            <w:i w:val="0"/>
            <w:iCs w:val="0"/>
            <w:noProof/>
          </w:rPr>
          <w:t>Ejes transversales</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_Toc215054729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10</w:t>
        </w:r>
        <w:r w:rsidRPr="00C073D9">
          <w:rPr>
            <w:b w:val="0"/>
            <w:bCs w:val="0"/>
            <w:i w:val="0"/>
            <w:iCs w:val="0"/>
            <w:noProof/>
            <w:webHidden/>
          </w:rPr>
          <w:fldChar w:fldCharType="end"/>
        </w:r>
      </w:hyperlink>
    </w:p>
    <w:p w14:paraId="2E94B54F" w14:textId="447866F0"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30" w:history="1">
        <w:r w:rsidRPr="00C073D9">
          <w:rPr>
            <w:rStyle w:val="Hyperlink"/>
            <w:rFonts w:cs="Poppins"/>
            <w:b w:val="0"/>
            <w:bCs w:val="0"/>
            <w:i w:val="0"/>
            <w:iCs w:val="0"/>
            <w:noProof/>
          </w:rPr>
          <w:t>Módulos básicos - Ciclos: Materno Infantil (Grupo Interactivo II) y Transición</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_Toc215054730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12</w:t>
        </w:r>
        <w:r w:rsidRPr="00C073D9">
          <w:rPr>
            <w:b w:val="0"/>
            <w:bCs w:val="0"/>
            <w:i w:val="0"/>
            <w:iCs w:val="0"/>
            <w:noProof/>
            <w:webHidden/>
          </w:rPr>
          <w:fldChar w:fldCharType="end"/>
        </w:r>
      </w:hyperlink>
    </w:p>
    <w:p w14:paraId="19FC5837" w14:textId="7B387A9E"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31" w:history="1">
        <w:r w:rsidRPr="00C073D9">
          <w:rPr>
            <w:rStyle w:val="Hyperlink"/>
            <w:rFonts w:cs="Poppins"/>
            <w:b w:val="0"/>
            <w:bCs w:val="0"/>
            <w:i w:val="0"/>
            <w:iCs w:val="0"/>
            <w:noProof/>
          </w:rPr>
          <w:t>Itinerario de saberes por periodo escolar. Básico requerido</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_Toc215054731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12</w:t>
        </w:r>
        <w:r w:rsidRPr="00C073D9">
          <w:rPr>
            <w:b w:val="0"/>
            <w:bCs w:val="0"/>
            <w:i w:val="0"/>
            <w:iCs w:val="0"/>
            <w:noProof/>
            <w:webHidden/>
          </w:rPr>
          <w:fldChar w:fldCharType="end"/>
        </w:r>
      </w:hyperlink>
    </w:p>
    <w:p w14:paraId="00D0F885" w14:textId="5DBD0914"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2" w:history="1">
        <w:r w:rsidRPr="00C073D9">
          <w:rPr>
            <w:rStyle w:val="Hyperlink"/>
            <w:b w:val="0"/>
            <w:bCs w:val="0"/>
            <w:noProof/>
          </w:rPr>
          <w:t xml:space="preserve">Descripción módulo 1 – Básico requerido: Nivel Educación </w:t>
        </w:r>
        <w:r w:rsidRPr="00C073D9">
          <w:rPr>
            <w:rStyle w:val="Hyperlink"/>
            <w:b w:val="0"/>
            <w:bCs w:val="0"/>
            <w:noProof/>
            <w:spacing w:val="-2"/>
          </w:rPr>
          <w:t>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_Toc215054732 \h </w:instrText>
        </w:r>
        <w:r w:rsidRPr="00C073D9">
          <w:rPr>
            <w:b w:val="0"/>
            <w:bCs w:val="0"/>
            <w:noProof/>
            <w:webHidden/>
          </w:rPr>
        </w:r>
        <w:r w:rsidRPr="00C073D9">
          <w:rPr>
            <w:b w:val="0"/>
            <w:bCs w:val="0"/>
            <w:noProof/>
            <w:webHidden/>
          </w:rPr>
          <w:fldChar w:fldCharType="separate"/>
        </w:r>
        <w:r w:rsidRPr="00C073D9">
          <w:rPr>
            <w:b w:val="0"/>
            <w:bCs w:val="0"/>
            <w:noProof/>
            <w:webHidden/>
          </w:rPr>
          <w:t>13</w:t>
        </w:r>
        <w:r w:rsidRPr="00C073D9">
          <w:rPr>
            <w:b w:val="0"/>
            <w:bCs w:val="0"/>
            <w:noProof/>
            <w:webHidden/>
          </w:rPr>
          <w:fldChar w:fldCharType="end"/>
        </w:r>
      </w:hyperlink>
    </w:p>
    <w:p w14:paraId="6BDAC52E" w14:textId="29D1E6B7"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3" w:history="1">
        <w:r w:rsidRPr="00C073D9">
          <w:rPr>
            <w:rStyle w:val="Hyperlink"/>
            <w:b w:val="0"/>
            <w:bCs w:val="0"/>
            <w:noProof/>
          </w:rPr>
          <w:t>Módulo 1 – Básico requerido: Nivel Educación 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_Toc215054733 \h </w:instrText>
        </w:r>
        <w:r w:rsidRPr="00C073D9">
          <w:rPr>
            <w:b w:val="0"/>
            <w:bCs w:val="0"/>
            <w:noProof/>
            <w:webHidden/>
          </w:rPr>
        </w:r>
        <w:r w:rsidRPr="00C073D9">
          <w:rPr>
            <w:b w:val="0"/>
            <w:bCs w:val="0"/>
            <w:noProof/>
            <w:webHidden/>
          </w:rPr>
          <w:fldChar w:fldCharType="separate"/>
        </w:r>
        <w:r w:rsidRPr="00C073D9">
          <w:rPr>
            <w:b w:val="0"/>
            <w:bCs w:val="0"/>
            <w:noProof/>
            <w:webHidden/>
          </w:rPr>
          <w:t>14</w:t>
        </w:r>
        <w:r w:rsidRPr="00C073D9">
          <w:rPr>
            <w:b w:val="0"/>
            <w:bCs w:val="0"/>
            <w:noProof/>
            <w:webHidden/>
          </w:rPr>
          <w:fldChar w:fldCharType="end"/>
        </w:r>
      </w:hyperlink>
    </w:p>
    <w:p w14:paraId="42CB5EC3" w14:textId="57DA150F"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4" w:history="1">
        <w:r w:rsidRPr="00C073D9">
          <w:rPr>
            <w:rStyle w:val="Hyperlink"/>
            <w:b w:val="0"/>
            <w:bCs w:val="0"/>
            <w:noProof/>
          </w:rPr>
          <w:t xml:space="preserve">Descripción módulo 2 – Básico requerido: Nivel Educación </w:t>
        </w:r>
        <w:r w:rsidRPr="00C073D9">
          <w:rPr>
            <w:rStyle w:val="Hyperlink"/>
            <w:b w:val="0"/>
            <w:bCs w:val="0"/>
            <w:noProof/>
            <w:spacing w:val="-2"/>
          </w:rPr>
          <w:t>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_Toc215054734 \h </w:instrText>
        </w:r>
        <w:r w:rsidRPr="00C073D9">
          <w:rPr>
            <w:b w:val="0"/>
            <w:bCs w:val="0"/>
            <w:noProof/>
            <w:webHidden/>
          </w:rPr>
        </w:r>
        <w:r w:rsidRPr="00C073D9">
          <w:rPr>
            <w:b w:val="0"/>
            <w:bCs w:val="0"/>
            <w:noProof/>
            <w:webHidden/>
          </w:rPr>
          <w:fldChar w:fldCharType="separate"/>
        </w:r>
        <w:r w:rsidRPr="00C073D9">
          <w:rPr>
            <w:b w:val="0"/>
            <w:bCs w:val="0"/>
            <w:noProof/>
            <w:webHidden/>
          </w:rPr>
          <w:t>19</w:t>
        </w:r>
        <w:r w:rsidRPr="00C073D9">
          <w:rPr>
            <w:b w:val="0"/>
            <w:bCs w:val="0"/>
            <w:noProof/>
            <w:webHidden/>
          </w:rPr>
          <w:fldChar w:fldCharType="end"/>
        </w:r>
      </w:hyperlink>
    </w:p>
    <w:p w14:paraId="0EFF372F" w14:textId="539DFF36"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5" w:history="1">
        <w:r w:rsidRPr="00C073D9">
          <w:rPr>
            <w:rStyle w:val="Hyperlink"/>
            <w:b w:val="0"/>
            <w:bCs w:val="0"/>
            <w:noProof/>
          </w:rPr>
          <w:t xml:space="preserve">Módulo 2- Básico requerido: Nivel Educación </w:t>
        </w:r>
        <w:r w:rsidRPr="00C073D9">
          <w:rPr>
            <w:rStyle w:val="Hyperlink"/>
            <w:b w:val="0"/>
            <w:bCs w:val="0"/>
            <w:noProof/>
            <w:spacing w:val="-2"/>
          </w:rPr>
          <w:t>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_Toc215054735 \h </w:instrText>
        </w:r>
        <w:r w:rsidRPr="00C073D9">
          <w:rPr>
            <w:b w:val="0"/>
            <w:bCs w:val="0"/>
            <w:noProof/>
            <w:webHidden/>
          </w:rPr>
        </w:r>
        <w:r w:rsidRPr="00C073D9">
          <w:rPr>
            <w:b w:val="0"/>
            <w:bCs w:val="0"/>
            <w:noProof/>
            <w:webHidden/>
          </w:rPr>
          <w:fldChar w:fldCharType="separate"/>
        </w:r>
        <w:r w:rsidRPr="00C073D9">
          <w:rPr>
            <w:b w:val="0"/>
            <w:bCs w:val="0"/>
            <w:noProof/>
            <w:webHidden/>
          </w:rPr>
          <w:t>20</w:t>
        </w:r>
        <w:r w:rsidRPr="00C073D9">
          <w:rPr>
            <w:b w:val="0"/>
            <w:bCs w:val="0"/>
            <w:noProof/>
            <w:webHidden/>
          </w:rPr>
          <w:fldChar w:fldCharType="end"/>
        </w:r>
      </w:hyperlink>
    </w:p>
    <w:p w14:paraId="6FF4BF77" w14:textId="19FB67C0"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36" w:history="1">
        <w:r w:rsidRPr="00C073D9">
          <w:rPr>
            <w:rStyle w:val="Hyperlink"/>
            <w:rFonts w:cs="Poppins"/>
            <w:b w:val="0"/>
            <w:bCs w:val="0"/>
            <w:i w:val="0"/>
            <w:iCs w:val="0"/>
            <w:noProof/>
            <w:lang w:val="pt-BR"/>
          </w:rPr>
          <w:t xml:space="preserve">Itinerario de saberes por período escolar. </w:t>
        </w:r>
        <w:r w:rsidRPr="00C073D9">
          <w:rPr>
            <w:rStyle w:val="Hyperlink"/>
            <w:rFonts w:cs="Poppins"/>
            <w:b w:val="0"/>
            <w:bCs w:val="0"/>
            <w:i w:val="0"/>
            <w:iCs w:val="0"/>
            <w:noProof/>
          </w:rPr>
          <w:t>Óptimo</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_Toc215054736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26</w:t>
        </w:r>
        <w:r w:rsidRPr="00C073D9">
          <w:rPr>
            <w:b w:val="0"/>
            <w:bCs w:val="0"/>
            <w:i w:val="0"/>
            <w:iCs w:val="0"/>
            <w:noProof/>
            <w:webHidden/>
          </w:rPr>
          <w:fldChar w:fldCharType="end"/>
        </w:r>
      </w:hyperlink>
    </w:p>
    <w:p w14:paraId="1B623DAE" w14:textId="7B2F5AE1"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7" w:history="1">
        <w:r w:rsidRPr="00C073D9">
          <w:rPr>
            <w:rStyle w:val="Hyperlink"/>
            <w:b w:val="0"/>
            <w:bCs w:val="0"/>
            <w:noProof/>
          </w:rPr>
          <w:t xml:space="preserve">Descripción módulo 1 – Óptimo: Nivel Educación </w:t>
        </w:r>
        <w:r w:rsidRPr="00C073D9">
          <w:rPr>
            <w:rStyle w:val="Hyperlink"/>
            <w:b w:val="0"/>
            <w:bCs w:val="0"/>
            <w:noProof/>
            <w:spacing w:val="-2"/>
          </w:rPr>
          <w:t>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_Toc215054737 \h </w:instrText>
        </w:r>
        <w:r w:rsidRPr="00C073D9">
          <w:rPr>
            <w:b w:val="0"/>
            <w:bCs w:val="0"/>
            <w:noProof/>
            <w:webHidden/>
          </w:rPr>
        </w:r>
        <w:r w:rsidRPr="00C073D9">
          <w:rPr>
            <w:b w:val="0"/>
            <w:bCs w:val="0"/>
            <w:noProof/>
            <w:webHidden/>
          </w:rPr>
          <w:fldChar w:fldCharType="separate"/>
        </w:r>
        <w:r w:rsidRPr="00C073D9">
          <w:rPr>
            <w:b w:val="0"/>
            <w:bCs w:val="0"/>
            <w:noProof/>
            <w:webHidden/>
          </w:rPr>
          <w:t>27</w:t>
        </w:r>
        <w:r w:rsidRPr="00C073D9">
          <w:rPr>
            <w:b w:val="0"/>
            <w:bCs w:val="0"/>
            <w:noProof/>
            <w:webHidden/>
          </w:rPr>
          <w:fldChar w:fldCharType="end"/>
        </w:r>
      </w:hyperlink>
    </w:p>
    <w:p w14:paraId="22E50305" w14:textId="3AA5FA52"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8" w:history="1">
        <w:r w:rsidRPr="00C073D9">
          <w:rPr>
            <w:rStyle w:val="Hyperlink"/>
            <w:b w:val="0"/>
            <w:bCs w:val="0"/>
            <w:noProof/>
          </w:rPr>
          <w:t>Módulo 1 – Óptimo: Nivel Educación 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_Toc215054738 \h </w:instrText>
        </w:r>
        <w:r w:rsidRPr="00C073D9">
          <w:rPr>
            <w:b w:val="0"/>
            <w:bCs w:val="0"/>
            <w:noProof/>
            <w:webHidden/>
          </w:rPr>
        </w:r>
        <w:r w:rsidRPr="00C073D9">
          <w:rPr>
            <w:b w:val="0"/>
            <w:bCs w:val="0"/>
            <w:noProof/>
            <w:webHidden/>
          </w:rPr>
          <w:fldChar w:fldCharType="separate"/>
        </w:r>
        <w:r w:rsidRPr="00C073D9">
          <w:rPr>
            <w:b w:val="0"/>
            <w:bCs w:val="0"/>
            <w:noProof/>
            <w:webHidden/>
          </w:rPr>
          <w:t>28</w:t>
        </w:r>
        <w:r w:rsidRPr="00C073D9">
          <w:rPr>
            <w:b w:val="0"/>
            <w:bCs w:val="0"/>
            <w:noProof/>
            <w:webHidden/>
          </w:rPr>
          <w:fldChar w:fldCharType="end"/>
        </w:r>
      </w:hyperlink>
    </w:p>
    <w:p w14:paraId="46B1A33E" w14:textId="48EEE396"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39" w:history="1">
        <w:r w:rsidRPr="00C073D9">
          <w:rPr>
            <w:rStyle w:val="Hyperlink"/>
            <w:b w:val="0"/>
            <w:bCs w:val="0"/>
            <w:noProof/>
          </w:rPr>
          <w:t xml:space="preserve">Descripción módulo 2 – Óptimo: Nivel Educación </w:t>
        </w:r>
        <w:r w:rsidRPr="00C073D9">
          <w:rPr>
            <w:rStyle w:val="Hyperlink"/>
            <w:b w:val="0"/>
            <w:bCs w:val="0"/>
            <w:noProof/>
            <w:spacing w:val="-2"/>
          </w:rPr>
          <w:t>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_Toc215054739 \h </w:instrText>
        </w:r>
        <w:r w:rsidRPr="00C073D9">
          <w:rPr>
            <w:b w:val="0"/>
            <w:bCs w:val="0"/>
            <w:noProof/>
            <w:webHidden/>
          </w:rPr>
        </w:r>
        <w:r w:rsidRPr="00C073D9">
          <w:rPr>
            <w:b w:val="0"/>
            <w:bCs w:val="0"/>
            <w:noProof/>
            <w:webHidden/>
          </w:rPr>
          <w:fldChar w:fldCharType="separate"/>
        </w:r>
        <w:r w:rsidRPr="00C073D9">
          <w:rPr>
            <w:b w:val="0"/>
            <w:bCs w:val="0"/>
            <w:noProof/>
            <w:webHidden/>
          </w:rPr>
          <w:t>33</w:t>
        </w:r>
        <w:r w:rsidRPr="00C073D9">
          <w:rPr>
            <w:b w:val="0"/>
            <w:bCs w:val="0"/>
            <w:noProof/>
            <w:webHidden/>
          </w:rPr>
          <w:fldChar w:fldCharType="end"/>
        </w:r>
      </w:hyperlink>
    </w:p>
    <w:p w14:paraId="27D065DB" w14:textId="316F05FF" w:rsidR="00C073D9" w:rsidRPr="00C073D9" w:rsidRDefault="00C073D9">
      <w:pPr>
        <w:pStyle w:val="TOC2"/>
        <w:tabs>
          <w:tab w:val="right" w:leader="underscore" w:pos="12711"/>
        </w:tabs>
        <w:rPr>
          <w:rFonts w:asciiTheme="minorHAnsi" w:eastAsiaTheme="minorEastAsia" w:hAnsiTheme="minorHAnsi" w:cstheme="minorBidi"/>
          <w:b w:val="0"/>
          <w:bCs w:val="0"/>
          <w:noProof/>
          <w:sz w:val="24"/>
          <w:szCs w:val="24"/>
          <w:lang w:val="es-CR" w:eastAsia="es-CR"/>
        </w:rPr>
      </w:pPr>
      <w:hyperlink w:anchor="_Toc215054740" w:history="1">
        <w:r w:rsidRPr="00C073D9">
          <w:rPr>
            <w:rStyle w:val="Hyperlink"/>
            <w:b w:val="0"/>
            <w:bCs w:val="0"/>
            <w:noProof/>
          </w:rPr>
          <w:t xml:space="preserve">Módulo 2- Óptimo: Nivel Educación </w:t>
        </w:r>
        <w:r w:rsidRPr="00C073D9">
          <w:rPr>
            <w:rStyle w:val="Hyperlink"/>
            <w:b w:val="0"/>
            <w:bCs w:val="0"/>
            <w:noProof/>
            <w:spacing w:val="-2"/>
          </w:rPr>
          <w:t>Preescolar</w:t>
        </w:r>
        <w:r w:rsidRPr="00C073D9">
          <w:rPr>
            <w:b w:val="0"/>
            <w:bCs w:val="0"/>
            <w:noProof/>
            <w:webHidden/>
          </w:rPr>
          <w:tab/>
        </w:r>
        <w:r w:rsidRPr="00C073D9">
          <w:rPr>
            <w:b w:val="0"/>
            <w:bCs w:val="0"/>
            <w:noProof/>
            <w:webHidden/>
          </w:rPr>
          <w:fldChar w:fldCharType="begin"/>
        </w:r>
        <w:r w:rsidRPr="00C073D9">
          <w:rPr>
            <w:b w:val="0"/>
            <w:bCs w:val="0"/>
            <w:noProof/>
            <w:webHidden/>
          </w:rPr>
          <w:instrText xml:space="preserve"> PAGEREF _Toc215054740 \h </w:instrText>
        </w:r>
        <w:r w:rsidRPr="00C073D9">
          <w:rPr>
            <w:b w:val="0"/>
            <w:bCs w:val="0"/>
            <w:noProof/>
            <w:webHidden/>
          </w:rPr>
        </w:r>
        <w:r w:rsidRPr="00C073D9">
          <w:rPr>
            <w:b w:val="0"/>
            <w:bCs w:val="0"/>
            <w:noProof/>
            <w:webHidden/>
          </w:rPr>
          <w:fldChar w:fldCharType="separate"/>
        </w:r>
        <w:r w:rsidRPr="00C073D9">
          <w:rPr>
            <w:b w:val="0"/>
            <w:bCs w:val="0"/>
            <w:noProof/>
            <w:webHidden/>
          </w:rPr>
          <w:t>34</w:t>
        </w:r>
        <w:r w:rsidRPr="00C073D9">
          <w:rPr>
            <w:b w:val="0"/>
            <w:bCs w:val="0"/>
            <w:noProof/>
            <w:webHidden/>
          </w:rPr>
          <w:fldChar w:fldCharType="end"/>
        </w:r>
      </w:hyperlink>
    </w:p>
    <w:p w14:paraId="00E03E5B" w14:textId="0ED465F1" w:rsidR="00C073D9" w:rsidRP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41" w:history="1">
        <w:r w:rsidRPr="00C073D9">
          <w:rPr>
            <w:rStyle w:val="Hyperlink"/>
            <w:rFonts w:cs="Poppins"/>
            <w:b w:val="0"/>
            <w:bCs w:val="0"/>
            <w:i w:val="0"/>
            <w:iCs w:val="0"/>
            <w:noProof/>
          </w:rPr>
          <w:t>Créditos</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_Toc215054741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39</w:t>
        </w:r>
        <w:r w:rsidRPr="00C073D9">
          <w:rPr>
            <w:b w:val="0"/>
            <w:bCs w:val="0"/>
            <w:i w:val="0"/>
            <w:iCs w:val="0"/>
            <w:noProof/>
            <w:webHidden/>
          </w:rPr>
          <w:fldChar w:fldCharType="end"/>
        </w:r>
      </w:hyperlink>
    </w:p>
    <w:p w14:paraId="35C4DA96" w14:textId="090A3962" w:rsidR="00C073D9" w:rsidRDefault="00C073D9">
      <w:pPr>
        <w:pStyle w:val="TOC1"/>
        <w:tabs>
          <w:tab w:val="right" w:leader="underscore" w:pos="12711"/>
        </w:tabs>
        <w:rPr>
          <w:rFonts w:asciiTheme="minorHAnsi" w:eastAsiaTheme="minorEastAsia" w:hAnsiTheme="minorHAnsi" w:cstheme="minorBidi"/>
          <w:b w:val="0"/>
          <w:bCs w:val="0"/>
          <w:i w:val="0"/>
          <w:iCs w:val="0"/>
          <w:noProof/>
          <w:sz w:val="24"/>
          <w:lang w:val="es-CR" w:eastAsia="es-CR"/>
        </w:rPr>
      </w:pPr>
      <w:hyperlink w:anchor="_Toc215054742" w:history="1">
        <w:r w:rsidRPr="00C073D9">
          <w:rPr>
            <w:rStyle w:val="Hyperlink"/>
            <w:b w:val="0"/>
            <w:bCs w:val="0"/>
            <w:i w:val="0"/>
            <w:iCs w:val="0"/>
            <w:noProof/>
          </w:rPr>
          <w:t>Referencias</w:t>
        </w:r>
        <w:r w:rsidRPr="00C073D9">
          <w:rPr>
            <w:b w:val="0"/>
            <w:bCs w:val="0"/>
            <w:i w:val="0"/>
            <w:iCs w:val="0"/>
            <w:noProof/>
            <w:webHidden/>
          </w:rPr>
          <w:tab/>
        </w:r>
        <w:r w:rsidRPr="00C073D9">
          <w:rPr>
            <w:b w:val="0"/>
            <w:bCs w:val="0"/>
            <w:i w:val="0"/>
            <w:iCs w:val="0"/>
            <w:noProof/>
            <w:webHidden/>
          </w:rPr>
          <w:fldChar w:fldCharType="begin"/>
        </w:r>
        <w:r w:rsidRPr="00C073D9">
          <w:rPr>
            <w:b w:val="0"/>
            <w:bCs w:val="0"/>
            <w:i w:val="0"/>
            <w:iCs w:val="0"/>
            <w:noProof/>
            <w:webHidden/>
          </w:rPr>
          <w:instrText xml:space="preserve"> PAGEREF _Toc215054742 \h </w:instrText>
        </w:r>
        <w:r w:rsidRPr="00C073D9">
          <w:rPr>
            <w:b w:val="0"/>
            <w:bCs w:val="0"/>
            <w:i w:val="0"/>
            <w:iCs w:val="0"/>
            <w:noProof/>
            <w:webHidden/>
          </w:rPr>
        </w:r>
        <w:r w:rsidRPr="00C073D9">
          <w:rPr>
            <w:b w:val="0"/>
            <w:bCs w:val="0"/>
            <w:i w:val="0"/>
            <w:iCs w:val="0"/>
            <w:noProof/>
            <w:webHidden/>
          </w:rPr>
          <w:fldChar w:fldCharType="separate"/>
        </w:r>
        <w:r w:rsidRPr="00C073D9">
          <w:rPr>
            <w:b w:val="0"/>
            <w:bCs w:val="0"/>
            <w:i w:val="0"/>
            <w:iCs w:val="0"/>
            <w:noProof/>
            <w:webHidden/>
          </w:rPr>
          <w:t>39</w:t>
        </w:r>
        <w:r w:rsidRPr="00C073D9">
          <w:rPr>
            <w:b w:val="0"/>
            <w:bCs w:val="0"/>
            <w:i w:val="0"/>
            <w:iCs w:val="0"/>
            <w:noProof/>
            <w:webHidden/>
          </w:rPr>
          <w:fldChar w:fldCharType="end"/>
        </w:r>
      </w:hyperlink>
    </w:p>
    <w:p w14:paraId="47E778B5" w14:textId="5C0288CE" w:rsidR="007A3CD6" w:rsidRPr="00581E18" w:rsidRDefault="00C000EB" w:rsidP="008D45A6">
      <w:pPr>
        <w:pStyle w:val="Heading1"/>
      </w:pPr>
      <w:r w:rsidRPr="00581E18">
        <w:fldChar w:fldCharType="end"/>
      </w:r>
      <w:bookmarkStart w:id="1" w:name="_Toc215054726"/>
      <w:r w:rsidR="007A3CD6" w:rsidRPr="00581E18">
        <w:t>Introducción</w:t>
      </w:r>
      <w:bookmarkEnd w:id="0"/>
      <w:bookmarkEnd w:id="1"/>
    </w:p>
    <w:p w14:paraId="160E8BAD" w14:textId="0E78072F" w:rsidR="007A3CD6" w:rsidRPr="00581E18" w:rsidRDefault="007A3CD6" w:rsidP="00AE6A70">
      <w:r w:rsidRPr="00581E18">
        <w:t xml:space="preserve">Esta guía </w:t>
      </w:r>
      <w:r w:rsidR="009415EB" w:rsidRPr="00581E18">
        <w:t xml:space="preserve">se elaboró para que el </w:t>
      </w:r>
      <w:r w:rsidRPr="00581E18">
        <w:t xml:space="preserve">personal docente de Informática Educativa que implementa </w:t>
      </w:r>
      <w:r w:rsidR="006544A0" w:rsidRPr="00581E18">
        <w:t>el macro y micro currículo de Formación Tecnológica</w:t>
      </w:r>
      <w:r w:rsidRPr="00581E18">
        <w:t xml:space="preserve"> en los diferentes ciclos </w:t>
      </w:r>
      <w:r w:rsidR="00AA5DAA" w:rsidRPr="00581E18">
        <w:t xml:space="preserve">y niveles </w:t>
      </w:r>
      <w:r w:rsidRPr="00581E18">
        <w:t>educativos</w:t>
      </w:r>
      <w:r w:rsidR="009415EB" w:rsidRPr="00581E18">
        <w:t xml:space="preserve"> diseñe </w:t>
      </w:r>
      <w:r w:rsidR="00CC36FF" w:rsidRPr="00581E18">
        <w:t>su Planeamiento didáctico.</w:t>
      </w:r>
    </w:p>
    <w:p w14:paraId="75AAFE81" w14:textId="13E44AA2" w:rsidR="00FE6CEE" w:rsidRDefault="00CC36FF" w:rsidP="00AE6A70">
      <w:r w:rsidRPr="00581E18">
        <w:t>El documento</w:t>
      </w:r>
      <w:r w:rsidR="006C42C5" w:rsidRPr="00581E18">
        <w:t xml:space="preserve"> agrupa l</w:t>
      </w:r>
      <w:r w:rsidR="00BB4E9F" w:rsidRPr="00581E18">
        <w:t>a</w:t>
      </w:r>
      <w:r w:rsidR="006C42C5" w:rsidRPr="00581E18">
        <w:t>s</w:t>
      </w:r>
      <w:r w:rsidR="00BB4E9F" w:rsidRPr="00581E18">
        <w:t xml:space="preserve"> competencias específicas, resultados de aprendizajes,</w:t>
      </w:r>
      <w:r w:rsidR="00266399" w:rsidRPr="00581E18">
        <w:t xml:space="preserve"> perfiles de salida, ejes transversales, </w:t>
      </w:r>
      <w:r w:rsidR="003518EF" w:rsidRPr="00581E18">
        <w:t xml:space="preserve">módulos con los </w:t>
      </w:r>
      <w:r w:rsidR="009678B9" w:rsidRPr="00581E18">
        <w:t xml:space="preserve">indicadores de </w:t>
      </w:r>
      <w:r w:rsidR="003518EF" w:rsidRPr="00581E18">
        <w:t xml:space="preserve">logro y </w:t>
      </w:r>
      <w:r w:rsidR="006C42C5" w:rsidRPr="00581E18">
        <w:t>saberes</w:t>
      </w:r>
      <w:r w:rsidR="009678B9" w:rsidRPr="00581E18">
        <w:t xml:space="preserve">, </w:t>
      </w:r>
      <w:r w:rsidR="006C42C5" w:rsidRPr="00581E18">
        <w:t xml:space="preserve">para que cada docente consulte </w:t>
      </w:r>
      <w:r w:rsidR="00317126" w:rsidRPr="00581E18">
        <w:t>según</w:t>
      </w:r>
      <w:r w:rsidR="006C42C5" w:rsidRPr="00581E18">
        <w:t xml:space="preserve"> la población que atiende, con el fin de optimizar el tiempo de preparación del planeamiento, fortalecer la articulación curricular y promover una mediación pedagógica más contextualizada.</w:t>
      </w:r>
      <w:r w:rsidR="00BB4E9F" w:rsidRPr="00581E18">
        <w:t xml:space="preserve"> </w:t>
      </w:r>
    </w:p>
    <w:p w14:paraId="24192226" w14:textId="4F659071" w:rsidR="002C17B4" w:rsidRPr="002C17B4" w:rsidRDefault="002C17B4" w:rsidP="002C17B4">
      <w:pPr>
        <w:rPr>
          <w:lang w:val="es-CR"/>
        </w:rPr>
      </w:pPr>
      <w:r w:rsidRPr="7FC3F6D2">
        <w:rPr>
          <w:lang w:val="es-CR"/>
        </w:rPr>
        <w:t>Se plantean dos niveles de profundización para los módulos:</w:t>
      </w:r>
      <w:r w:rsidR="007F6061" w:rsidRPr="7FC3F6D2">
        <w:rPr>
          <w:lang w:val="es-CR"/>
        </w:rPr>
        <w:t xml:space="preserve"> </w:t>
      </w:r>
      <w:r w:rsidRPr="7FC3F6D2">
        <w:rPr>
          <w:lang w:val="es-CR"/>
        </w:rPr>
        <w:t>Aprendizajes básicos requeridos</w:t>
      </w:r>
      <w:r w:rsidR="007F6061" w:rsidRPr="7FC3F6D2">
        <w:rPr>
          <w:lang w:val="es-CR"/>
        </w:rPr>
        <w:t xml:space="preserve">, </w:t>
      </w:r>
      <w:r w:rsidRPr="7FC3F6D2">
        <w:rPr>
          <w:lang w:val="es-CR"/>
        </w:rPr>
        <w:t>Aprendizajes óptimos</w:t>
      </w:r>
      <w:r w:rsidR="007F6061" w:rsidRPr="7FC3F6D2">
        <w:rPr>
          <w:lang w:val="es-CR"/>
        </w:rPr>
        <w:t xml:space="preserve">. </w:t>
      </w:r>
      <w:r w:rsidRPr="7FC3F6D2">
        <w:rPr>
          <w:lang w:val="es-CR"/>
        </w:rPr>
        <w:t>Los saberes y indicadores de logro se organizan en estos dos niveles considerando las características de las personas escolares de cinco y seis años, y articulando la complejidad según el principio de secuencia.</w:t>
      </w:r>
    </w:p>
    <w:p w14:paraId="2BC5B856" w14:textId="56A84C50" w:rsidR="002C17B4" w:rsidRPr="00F25E0B" w:rsidRDefault="002C17B4" w:rsidP="00AE6A70">
      <w:pPr>
        <w:rPr>
          <w:lang w:val="es-CR"/>
        </w:rPr>
      </w:pPr>
      <w:r w:rsidRPr="002C17B4">
        <w:rPr>
          <w:lang w:val="es-CR"/>
        </w:rPr>
        <w:t xml:space="preserve">Por esta razón, no corresponde asignar un nivel </w:t>
      </w:r>
      <w:r w:rsidR="00F25E0B">
        <w:rPr>
          <w:lang w:val="es-CR"/>
        </w:rPr>
        <w:t xml:space="preserve">de módulo </w:t>
      </w:r>
      <w:r w:rsidRPr="002C17B4">
        <w:rPr>
          <w:lang w:val="es-CR"/>
        </w:rPr>
        <w:t>fijo a Materno Infantil o a Transición. Cada docente puede implementar los módulos de manera autónoma, tomando en cuenta el contexto del grupo, el tiempo lectivo disponible y los resultados del diagnóstico, cuando sea necesario.</w:t>
      </w:r>
    </w:p>
    <w:p w14:paraId="586A7650" w14:textId="43BB38AF" w:rsidR="00F25E0B" w:rsidRDefault="000E2D57" w:rsidP="003B66F1">
      <w:r w:rsidRPr="00581E18">
        <w:t>L</w:t>
      </w:r>
      <w:r w:rsidR="007A3CD6" w:rsidRPr="00581E18">
        <w:t xml:space="preserve">as tablas que se presentan a continuación muestran la estructura de los diferentes componentes del currículo en cada ciclo y nivel educativo, por lo que servirá de base </w:t>
      </w:r>
      <w:r w:rsidR="000A7C56" w:rsidRPr="00581E18">
        <w:t>para comprender</w:t>
      </w:r>
      <w:r w:rsidR="00B33FF3" w:rsidRPr="00581E18">
        <w:t xml:space="preserve"> </w:t>
      </w:r>
      <w:r w:rsidR="00461A9B" w:rsidRPr="00581E18">
        <w:t>cada</w:t>
      </w:r>
      <w:r w:rsidR="00585669" w:rsidRPr="00581E18">
        <w:t xml:space="preserve"> componente dentro de la plantilla de planeamiento. </w:t>
      </w:r>
    </w:p>
    <w:p w14:paraId="007A7B01" w14:textId="77777777" w:rsidR="00F25E0B" w:rsidRDefault="00F25E0B">
      <w:pPr>
        <w:spacing w:after="0"/>
      </w:pPr>
      <w:r>
        <w:br w:type="page"/>
      </w:r>
    </w:p>
    <w:p w14:paraId="658894A4" w14:textId="77777777" w:rsidR="00461A9B" w:rsidRPr="00581E18" w:rsidRDefault="00461A9B" w:rsidP="003B66F1"/>
    <w:p w14:paraId="444C0766" w14:textId="75CA623C" w:rsidR="00FD5FCE" w:rsidRPr="00581E18" w:rsidRDefault="00FA0527" w:rsidP="003B66F1">
      <w:pPr>
        <w:pStyle w:val="Caption"/>
      </w:pPr>
      <w:r w:rsidRPr="00581E18">
        <w:t xml:space="preserve">Tabla </w:t>
      </w:r>
      <w:r w:rsidRPr="00581E18">
        <w:fldChar w:fldCharType="begin"/>
      </w:r>
      <w:r w:rsidRPr="00581E18">
        <w:instrText xml:space="preserve"> SEQ Competencias_específicas_según_área \* ARABIC </w:instrText>
      </w:r>
      <w:r w:rsidRPr="00581E18">
        <w:fldChar w:fldCharType="separate"/>
      </w:r>
      <w:r w:rsidR="00BC7856">
        <w:rPr>
          <w:noProof/>
        </w:rPr>
        <w:t>1</w:t>
      </w:r>
      <w:r w:rsidRPr="00581E18">
        <w:fldChar w:fldCharType="end"/>
      </w:r>
      <w:r w:rsidRPr="00581E18">
        <w:t xml:space="preserve">. Competencias específicas según área de conocimiento. </w:t>
      </w:r>
    </w:p>
    <w:tbl>
      <w:tblPr>
        <w:tblW w:w="13738" w:type="dxa"/>
        <w:tblInd w:w="-75" w:type="dxa"/>
        <w:tblCellMar>
          <w:left w:w="70" w:type="dxa"/>
          <w:right w:w="70" w:type="dxa"/>
        </w:tblCellMar>
        <w:tblLook w:val="04A0" w:firstRow="1" w:lastRow="0" w:firstColumn="1" w:lastColumn="0" w:noHBand="0" w:noVBand="1"/>
      </w:tblPr>
      <w:tblGrid>
        <w:gridCol w:w="3792"/>
        <w:gridCol w:w="2712"/>
        <w:gridCol w:w="904"/>
        <w:gridCol w:w="904"/>
        <w:gridCol w:w="904"/>
        <w:gridCol w:w="859"/>
        <w:gridCol w:w="859"/>
        <w:gridCol w:w="859"/>
        <w:gridCol w:w="647"/>
        <w:gridCol w:w="647"/>
        <w:gridCol w:w="651"/>
      </w:tblGrid>
      <w:tr w:rsidR="00FA0527" w:rsidRPr="00581E18" w14:paraId="1EB75B49" w14:textId="77777777" w:rsidTr="00CB4C92">
        <w:trPr>
          <w:trHeight w:val="434"/>
        </w:trPr>
        <w:tc>
          <w:tcPr>
            <w:tcW w:w="3792" w:type="dxa"/>
            <w:vMerge w:val="restart"/>
            <w:tcBorders>
              <w:top w:val="single" w:sz="4" w:space="0" w:color="auto"/>
              <w:left w:val="single" w:sz="4" w:space="0" w:color="auto"/>
              <w:bottom w:val="single" w:sz="4" w:space="0" w:color="000000"/>
              <w:right w:val="single" w:sz="4" w:space="0" w:color="auto"/>
              <w:tl2br w:val="single" w:sz="4" w:space="0" w:color="auto"/>
            </w:tcBorders>
            <w:noWrap/>
            <w:vAlign w:val="bottom"/>
            <w:hideMark/>
          </w:tcPr>
          <w:p w14:paraId="58FFC53D"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Ciclo</w:t>
            </w:r>
          </w:p>
          <w:p w14:paraId="673EA9D2"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Nivel</w:t>
            </w:r>
          </w:p>
          <w:p w14:paraId="6A05D65F" w14:textId="77777777" w:rsidR="00FA0527" w:rsidRPr="00581E18" w:rsidRDefault="00FA0527" w:rsidP="00CE62CD">
            <w:pPr>
              <w:spacing w:after="0"/>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Área de</w:t>
            </w:r>
          </w:p>
          <w:p w14:paraId="7CFDE8BA" w14:textId="77777777" w:rsidR="00FA0527" w:rsidRPr="00581E18" w:rsidRDefault="00FA0527" w:rsidP="00CE62CD">
            <w:pPr>
              <w:spacing w:after="0"/>
              <w:rPr>
                <w:rFonts w:eastAsia="Times New Roman" w:cs="Poppins"/>
                <w:b/>
                <w:bCs/>
                <w:color w:val="000000"/>
                <w:kern w:val="0"/>
                <w:sz w:val="16"/>
                <w:szCs w:val="16"/>
                <w:lang w:eastAsia="es-CR"/>
                <w14:ligatures w14:val="none"/>
              </w:rPr>
            </w:pPr>
            <w:r w:rsidRPr="00581E18">
              <w:rPr>
                <w:rFonts w:eastAsia="Times New Roman" w:cs="Poppins"/>
                <w:b/>
                <w:bCs/>
                <w:color w:val="000000"/>
                <w:kern w:val="0"/>
                <w:sz w:val="18"/>
                <w:szCs w:val="18"/>
                <w:lang w:eastAsia="es-CR"/>
                <w14:ligatures w14:val="none"/>
              </w:rPr>
              <w:t>conocimiento</w:t>
            </w:r>
          </w:p>
        </w:tc>
        <w:tc>
          <w:tcPr>
            <w:tcW w:w="2712" w:type="dxa"/>
            <w:tcBorders>
              <w:top w:val="single" w:sz="4" w:space="0" w:color="auto"/>
              <w:left w:val="nil"/>
              <w:bottom w:val="single" w:sz="4" w:space="0" w:color="auto"/>
              <w:right w:val="single" w:sz="4" w:space="0" w:color="auto"/>
            </w:tcBorders>
            <w:shd w:val="clear" w:color="auto" w:fill="09B7AE"/>
            <w:noWrap/>
            <w:vAlign w:val="center"/>
            <w:hideMark/>
          </w:tcPr>
          <w:p w14:paraId="33D62F31" w14:textId="77777777" w:rsidR="00FA0527" w:rsidRPr="00581E18" w:rsidRDefault="00FA0527" w:rsidP="00CE62CD">
            <w:pPr>
              <w:spacing w:after="0"/>
              <w:jc w:val="center"/>
              <w:rPr>
                <w:rFonts w:cs="Poppins"/>
                <w:b/>
                <w:bCs/>
                <w:color w:val="FFFFFF" w:themeColor="background1"/>
                <w:sz w:val="16"/>
                <w:szCs w:val="16"/>
              </w:rPr>
            </w:pPr>
            <w:r w:rsidRPr="00581E18">
              <w:rPr>
                <w:rFonts w:cs="Poppins"/>
                <w:b/>
                <w:bCs/>
                <w:color w:val="FFFFFF" w:themeColor="background1"/>
                <w:sz w:val="16"/>
                <w:szCs w:val="16"/>
              </w:rPr>
              <w:t>Ciclos Materno Infantil (Grupo Interactivo II) y Transición</w:t>
            </w:r>
          </w:p>
        </w:tc>
        <w:tc>
          <w:tcPr>
            <w:tcW w:w="2712" w:type="dxa"/>
            <w:gridSpan w:val="3"/>
            <w:tcBorders>
              <w:top w:val="single" w:sz="4" w:space="0" w:color="auto"/>
              <w:left w:val="nil"/>
              <w:bottom w:val="single" w:sz="4" w:space="0" w:color="auto"/>
              <w:right w:val="single" w:sz="4" w:space="0" w:color="auto"/>
            </w:tcBorders>
            <w:shd w:val="clear" w:color="auto" w:fill="805AD4"/>
            <w:vAlign w:val="center"/>
            <w:hideMark/>
          </w:tcPr>
          <w:p w14:paraId="3ADD3BF3"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 ciclo</w:t>
            </w:r>
          </w:p>
        </w:tc>
        <w:tc>
          <w:tcPr>
            <w:tcW w:w="2577" w:type="dxa"/>
            <w:gridSpan w:val="3"/>
            <w:tcBorders>
              <w:top w:val="single" w:sz="4" w:space="0" w:color="auto"/>
              <w:left w:val="nil"/>
              <w:bottom w:val="single" w:sz="4" w:space="0" w:color="auto"/>
              <w:right w:val="single" w:sz="4" w:space="0" w:color="auto"/>
            </w:tcBorders>
            <w:shd w:val="clear" w:color="auto" w:fill="45258F"/>
            <w:vAlign w:val="center"/>
            <w:hideMark/>
          </w:tcPr>
          <w:p w14:paraId="5451A840"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II ciclo</w:t>
            </w:r>
          </w:p>
        </w:tc>
        <w:tc>
          <w:tcPr>
            <w:tcW w:w="1945" w:type="dxa"/>
            <w:gridSpan w:val="3"/>
            <w:tcBorders>
              <w:top w:val="single" w:sz="4" w:space="0" w:color="auto"/>
              <w:left w:val="nil"/>
              <w:bottom w:val="single" w:sz="4" w:space="0" w:color="auto"/>
              <w:right w:val="single" w:sz="4" w:space="0" w:color="auto"/>
            </w:tcBorders>
            <w:shd w:val="clear" w:color="auto" w:fill="9ED16F"/>
            <w:vAlign w:val="center"/>
            <w:hideMark/>
          </w:tcPr>
          <w:p w14:paraId="5BB08A52"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III ciclo</w:t>
            </w:r>
          </w:p>
        </w:tc>
      </w:tr>
      <w:tr w:rsidR="00FA0527" w:rsidRPr="00581E18" w14:paraId="02FE05D9" w14:textId="77777777" w:rsidTr="00CB4C92">
        <w:trPr>
          <w:trHeight w:val="500"/>
        </w:trPr>
        <w:tc>
          <w:tcPr>
            <w:tcW w:w="3792" w:type="dxa"/>
            <w:vMerge/>
            <w:tcBorders>
              <w:top w:val="single" w:sz="4" w:space="0" w:color="000000"/>
              <w:left w:val="single" w:sz="4" w:space="0" w:color="auto"/>
              <w:bottom w:val="single" w:sz="4" w:space="0" w:color="000000"/>
              <w:right w:val="single" w:sz="4" w:space="0" w:color="auto"/>
              <w:tl2br w:val="single" w:sz="4" w:space="0" w:color="auto"/>
            </w:tcBorders>
            <w:vAlign w:val="center"/>
            <w:hideMark/>
          </w:tcPr>
          <w:p w14:paraId="7B35BDC8" w14:textId="77777777" w:rsidR="00FA0527" w:rsidRPr="00581E18" w:rsidRDefault="00FA0527" w:rsidP="00CE62CD">
            <w:pPr>
              <w:spacing w:after="0"/>
              <w:rPr>
                <w:rFonts w:eastAsia="Times New Roman" w:cs="Poppins"/>
                <w:color w:val="000000"/>
                <w:kern w:val="0"/>
                <w:sz w:val="16"/>
                <w:szCs w:val="16"/>
                <w:lang w:eastAsia="es-CR"/>
                <w14:ligatures w14:val="none"/>
              </w:rPr>
            </w:pPr>
          </w:p>
        </w:tc>
        <w:tc>
          <w:tcPr>
            <w:tcW w:w="2712" w:type="dxa"/>
            <w:tcBorders>
              <w:top w:val="nil"/>
              <w:left w:val="nil"/>
              <w:bottom w:val="single" w:sz="4" w:space="0" w:color="auto"/>
              <w:right w:val="single" w:sz="4" w:space="0" w:color="auto"/>
            </w:tcBorders>
            <w:shd w:val="clear" w:color="auto" w:fill="09B7AE"/>
            <w:noWrap/>
            <w:vAlign w:val="center"/>
            <w:hideMark/>
          </w:tcPr>
          <w:p w14:paraId="57BE9FAF"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M / T</w:t>
            </w:r>
          </w:p>
        </w:tc>
        <w:tc>
          <w:tcPr>
            <w:tcW w:w="904" w:type="dxa"/>
            <w:tcBorders>
              <w:top w:val="nil"/>
              <w:left w:val="nil"/>
              <w:bottom w:val="single" w:sz="4" w:space="0" w:color="auto"/>
              <w:right w:val="single" w:sz="4" w:space="0" w:color="auto"/>
            </w:tcBorders>
            <w:shd w:val="clear" w:color="auto" w:fill="805AD4"/>
            <w:vAlign w:val="center"/>
            <w:hideMark/>
          </w:tcPr>
          <w:p w14:paraId="4700EA7E"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w:t>
            </w:r>
          </w:p>
        </w:tc>
        <w:tc>
          <w:tcPr>
            <w:tcW w:w="904" w:type="dxa"/>
            <w:tcBorders>
              <w:top w:val="nil"/>
              <w:left w:val="nil"/>
              <w:bottom w:val="single" w:sz="4" w:space="0" w:color="auto"/>
              <w:right w:val="single" w:sz="4" w:space="0" w:color="auto"/>
            </w:tcBorders>
            <w:shd w:val="clear" w:color="auto" w:fill="805AD4"/>
            <w:vAlign w:val="center"/>
            <w:hideMark/>
          </w:tcPr>
          <w:p w14:paraId="0930CF86"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II</w:t>
            </w:r>
          </w:p>
        </w:tc>
        <w:tc>
          <w:tcPr>
            <w:tcW w:w="904" w:type="dxa"/>
            <w:tcBorders>
              <w:top w:val="nil"/>
              <w:left w:val="nil"/>
              <w:bottom w:val="single" w:sz="4" w:space="0" w:color="auto"/>
              <w:right w:val="single" w:sz="4" w:space="0" w:color="auto"/>
            </w:tcBorders>
            <w:shd w:val="clear" w:color="auto" w:fill="805AD4"/>
            <w:vAlign w:val="center"/>
            <w:hideMark/>
          </w:tcPr>
          <w:p w14:paraId="309602CD"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III</w:t>
            </w:r>
          </w:p>
        </w:tc>
        <w:tc>
          <w:tcPr>
            <w:tcW w:w="859" w:type="dxa"/>
            <w:tcBorders>
              <w:top w:val="nil"/>
              <w:left w:val="nil"/>
              <w:bottom w:val="single" w:sz="4" w:space="0" w:color="auto"/>
              <w:right w:val="single" w:sz="4" w:space="0" w:color="auto"/>
            </w:tcBorders>
            <w:shd w:val="clear" w:color="auto" w:fill="45258F"/>
            <w:vAlign w:val="center"/>
            <w:hideMark/>
          </w:tcPr>
          <w:p w14:paraId="05F63204"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IV</w:t>
            </w:r>
          </w:p>
        </w:tc>
        <w:tc>
          <w:tcPr>
            <w:tcW w:w="859" w:type="dxa"/>
            <w:tcBorders>
              <w:top w:val="nil"/>
              <w:left w:val="nil"/>
              <w:bottom w:val="single" w:sz="4" w:space="0" w:color="auto"/>
              <w:right w:val="single" w:sz="4" w:space="0" w:color="auto"/>
            </w:tcBorders>
            <w:shd w:val="clear" w:color="auto" w:fill="45258F"/>
            <w:vAlign w:val="center"/>
            <w:hideMark/>
          </w:tcPr>
          <w:p w14:paraId="50E97821"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V</w:t>
            </w:r>
          </w:p>
        </w:tc>
        <w:tc>
          <w:tcPr>
            <w:tcW w:w="859" w:type="dxa"/>
            <w:tcBorders>
              <w:top w:val="nil"/>
              <w:left w:val="nil"/>
              <w:bottom w:val="single" w:sz="4" w:space="0" w:color="auto"/>
              <w:right w:val="single" w:sz="4" w:space="0" w:color="auto"/>
            </w:tcBorders>
            <w:shd w:val="clear" w:color="auto" w:fill="45258F"/>
            <w:vAlign w:val="center"/>
            <w:hideMark/>
          </w:tcPr>
          <w:p w14:paraId="27B25811"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VI</w:t>
            </w:r>
          </w:p>
        </w:tc>
        <w:tc>
          <w:tcPr>
            <w:tcW w:w="647" w:type="dxa"/>
            <w:tcBorders>
              <w:top w:val="nil"/>
              <w:left w:val="nil"/>
              <w:bottom w:val="single" w:sz="4" w:space="0" w:color="auto"/>
              <w:right w:val="single" w:sz="4" w:space="0" w:color="auto"/>
            </w:tcBorders>
            <w:shd w:val="clear" w:color="auto" w:fill="9ED16F"/>
            <w:vAlign w:val="center"/>
            <w:hideMark/>
          </w:tcPr>
          <w:p w14:paraId="7FE941FD"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VII</w:t>
            </w:r>
          </w:p>
        </w:tc>
        <w:tc>
          <w:tcPr>
            <w:tcW w:w="647" w:type="dxa"/>
            <w:tcBorders>
              <w:top w:val="nil"/>
              <w:left w:val="nil"/>
              <w:bottom w:val="single" w:sz="4" w:space="0" w:color="auto"/>
              <w:right w:val="single" w:sz="4" w:space="0" w:color="auto"/>
            </w:tcBorders>
            <w:shd w:val="clear" w:color="auto" w:fill="9ED16F"/>
            <w:vAlign w:val="center"/>
            <w:hideMark/>
          </w:tcPr>
          <w:p w14:paraId="3295817E"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VIII</w:t>
            </w:r>
          </w:p>
        </w:tc>
        <w:tc>
          <w:tcPr>
            <w:tcW w:w="651" w:type="dxa"/>
            <w:tcBorders>
              <w:top w:val="nil"/>
              <w:left w:val="nil"/>
              <w:bottom w:val="single" w:sz="4" w:space="0" w:color="auto"/>
              <w:right w:val="single" w:sz="4" w:space="0" w:color="auto"/>
            </w:tcBorders>
            <w:shd w:val="clear" w:color="auto" w:fill="9ED16F"/>
            <w:vAlign w:val="center"/>
            <w:hideMark/>
          </w:tcPr>
          <w:p w14:paraId="2C959EE8" w14:textId="77777777" w:rsidR="00FA0527" w:rsidRPr="00581E18" w:rsidRDefault="00FA0527" w:rsidP="00CE62CD">
            <w:pPr>
              <w:spacing w:after="0"/>
              <w:jc w:val="center"/>
              <w:rPr>
                <w:rFonts w:eastAsia="Times New Roman" w:cs="Poppins"/>
                <w:b/>
                <w:bCs/>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IX</w:t>
            </w:r>
          </w:p>
        </w:tc>
      </w:tr>
      <w:tr w:rsidR="00FA0527" w:rsidRPr="00581E18" w14:paraId="7DC3D3DE" w14:textId="77777777" w:rsidTr="00CB4C92">
        <w:trPr>
          <w:trHeight w:val="298"/>
        </w:trPr>
        <w:tc>
          <w:tcPr>
            <w:tcW w:w="3792" w:type="dxa"/>
            <w:tcBorders>
              <w:top w:val="nil"/>
              <w:left w:val="single" w:sz="4" w:space="0" w:color="auto"/>
              <w:bottom w:val="single" w:sz="4" w:space="0" w:color="auto"/>
              <w:right w:val="single" w:sz="4" w:space="0" w:color="auto"/>
            </w:tcBorders>
            <w:shd w:val="clear" w:color="auto" w:fill="F5F5F5"/>
            <w:noWrap/>
            <w:vAlign w:val="bottom"/>
            <w:hideMark/>
          </w:tcPr>
          <w:p w14:paraId="663307F5"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Apropiación tecnológica y Digital</w:t>
            </w:r>
          </w:p>
        </w:tc>
        <w:tc>
          <w:tcPr>
            <w:tcW w:w="9946" w:type="dxa"/>
            <w:gridSpan w:val="10"/>
            <w:tcBorders>
              <w:top w:val="single" w:sz="4" w:space="0" w:color="auto"/>
              <w:left w:val="nil"/>
              <w:bottom w:val="single" w:sz="4" w:space="0" w:color="auto"/>
              <w:right w:val="single" w:sz="4" w:space="0" w:color="auto"/>
            </w:tcBorders>
            <w:shd w:val="clear" w:color="auto" w:fill="F5F5F5"/>
            <w:noWrap/>
            <w:vAlign w:val="center"/>
            <w:hideMark/>
          </w:tcPr>
          <w:p w14:paraId="4EC52FB3" w14:textId="3F46621D" w:rsidR="00FA0527" w:rsidRPr="00581E18" w:rsidRDefault="00FA0527" w:rsidP="00CE62CD">
            <w:pPr>
              <w:spacing w:after="0"/>
              <w:jc w:val="center"/>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Competencia específica del PNFT</w:t>
            </w:r>
          </w:p>
        </w:tc>
      </w:tr>
      <w:tr w:rsidR="00FA0527" w:rsidRPr="00581E18" w14:paraId="3579F0F2" w14:textId="77777777" w:rsidTr="000E07EF">
        <w:trPr>
          <w:trHeight w:val="263"/>
        </w:trPr>
        <w:tc>
          <w:tcPr>
            <w:tcW w:w="3792" w:type="dxa"/>
            <w:tcBorders>
              <w:top w:val="nil"/>
              <w:left w:val="single" w:sz="4" w:space="0" w:color="auto"/>
              <w:bottom w:val="single" w:sz="4" w:space="0" w:color="auto"/>
              <w:right w:val="single" w:sz="4" w:space="0" w:color="auto"/>
            </w:tcBorders>
            <w:shd w:val="clear" w:color="auto" w:fill="E2E2E2"/>
            <w:noWrap/>
            <w:vAlign w:val="bottom"/>
            <w:hideMark/>
          </w:tcPr>
          <w:p w14:paraId="5CA3F6CA"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Programación y Algoritmos</w:t>
            </w:r>
          </w:p>
        </w:tc>
        <w:tc>
          <w:tcPr>
            <w:tcW w:w="9946" w:type="dxa"/>
            <w:gridSpan w:val="10"/>
            <w:tcBorders>
              <w:top w:val="single" w:sz="4" w:space="0" w:color="auto"/>
              <w:left w:val="nil"/>
              <w:bottom w:val="single" w:sz="4" w:space="0" w:color="auto"/>
              <w:right w:val="single" w:sz="4" w:space="0" w:color="000000"/>
            </w:tcBorders>
            <w:shd w:val="clear" w:color="auto" w:fill="E2E2E2"/>
            <w:noWrap/>
            <w:vAlign w:val="center"/>
            <w:hideMark/>
          </w:tcPr>
          <w:p w14:paraId="193F8910" w14:textId="77777777" w:rsidR="00FA0527" w:rsidRPr="00581E18" w:rsidRDefault="00FA0527" w:rsidP="00CE62CD">
            <w:pPr>
              <w:spacing w:after="0"/>
              <w:jc w:val="center"/>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Competencia específica del PNFT</w:t>
            </w:r>
          </w:p>
        </w:tc>
      </w:tr>
      <w:tr w:rsidR="00FA0527" w:rsidRPr="00581E18" w14:paraId="7B706588" w14:textId="77777777" w:rsidTr="00CB4C92">
        <w:trPr>
          <w:trHeight w:val="298"/>
        </w:trPr>
        <w:tc>
          <w:tcPr>
            <w:tcW w:w="3792" w:type="dxa"/>
            <w:tcBorders>
              <w:top w:val="nil"/>
              <w:left w:val="single" w:sz="4" w:space="0" w:color="auto"/>
              <w:bottom w:val="single" w:sz="4" w:space="0" w:color="auto"/>
              <w:right w:val="single" w:sz="4" w:space="0" w:color="auto"/>
            </w:tcBorders>
            <w:shd w:val="clear" w:color="auto" w:fill="F5F5F5"/>
            <w:noWrap/>
            <w:vAlign w:val="bottom"/>
            <w:hideMark/>
          </w:tcPr>
          <w:p w14:paraId="221D4E5B"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Computación física y Robótica</w:t>
            </w:r>
          </w:p>
        </w:tc>
        <w:tc>
          <w:tcPr>
            <w:tcW w:w="9946" w:type="dxa"/>
            <w:gridSpan w:val="10"/>
            <w:tcBorders>
              <w:top w:val="single" w:sz="4" w:space="0" w:color="auto"/>
              <w:left w:val="nil"/>
              <w:bottom w:val="single" w:sz="4" w:space="0" w:color="auto"/>
              <w:right w:val="single" w:sz="4" w:space="0" w:color="000000"/>
            </w:tcBorders>
            <w:shd w:val="clear" w:color="auto" w:fill="F5F5F5"/>
            <w:noWrap/>
            <w:vAlign w:val="center"/>
            <w:hideMark/>
          </w:tcPr>
          <w:p w14:paraId="5953B5C0" w14:textId="77777777" w:rsidR="00FA0527" w:rsidRPr="00581E18" w:rsidRDefault="00FA0527" w:rsidP="00CE62CD">
            <w:pPr>
              <w:spacing w:after="0"/>
              <w:jc w:val="center"/>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Competencia específica del PNFT</w:t>
            </w:r>
          </w:p>
        </w:tc>
      </w:tr>
      <w:tr w:rsidR="00FA0527" w:rsidRPr="00581E18" w14:paraId="14F6C3EF" w14:textId="77777777" w:rsidTr="00CB4C92">
        <w:trPr>
          <w:trHeight w:val="298"/>
        </w:trPr>
        <w:tc>
          <w:tcPr>
            <w:tcW w:w="3792" w:type="dxa"/>
            <w:tcBorders>
              <w:top w:val="nil"/>
              <w:left w:val="single" w:sz="4" w:space="0" w:color="auto"/>
              <w:bottom w:val="single" w:sz="4" w:space="0" w:color="auto"/>
              <w:right w:val="single" w:sz="4" w:space="0" w:color="auto"/>
            </w:tcBorders>
            <w:shd w:val="clear" w:color="auto" w:fill="E2E2E2"/>
            <w:noWrap/>
            <w:vAlign w:val="bottom"/>
            <w:hideMark/>
          </w:tcPr>
          <w:p w14:paraId="21F409FE"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Ciencia de datos e Inteligencia artificial</w:t>
            </w:r>
          </w:p>
        </w:tc>
        <w:tc>
          <w:tcPr>
            <w:tcW w:w="9946" w:type="dxa"/>
            <w:gridSpan w:val="10"/>
            <w:tcBorders>
              <w:top w:val="single" w:sz="4" w:space="0" w:color="auto"/>
              <w:left w:val="nil"/>
              <w:bottom w:val="single" w:sz="4" w:space="0" w:color="auto"/>
              <w:right w:val="single" w:sz="4" w:space="0" w:color="000000"/>
            </w:tcBorders>
            <w:shd w:val="clear" w:color="auto" w:fill="E2E2E2"/>
            <w:noWrap/>
            <w:vAlign w:val="center"/>
            <w:hideMark/>
          </w:tcPr>
          <w:p w14:paraId="2A302B38" w14:textId="77777777" w:rsidR="00FA0527" w:rsidRPr="00581E18" w:rsidRDefault="00FA0527" w:rsidP="00CE62CD">
            <w:pPr>
              <w:spacing w:after="0"/>
              <w:jc w:val="center"/>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Competencia específica del PNFT</w:t>
            </w:r>
          </w:p>
        </w:tc>
      </w:tr>
    </w:tbl>
    <w:p w14:paraId="1B221366" w14:textId="43DF3809" w:rsidR="00B8303A" w:rsidRPr="00581E18" w:rsidRDefault="00C12A22" w:rsidP="00FA0527">
      <w:pPr>
        <w:rPr>
          <w:i/>
          <w:iCs/>
          <w:sz w:val="17"/>
          <w:szCs w:val="17"/>
        </w:rPr>
      </w:pPr>
      <w:r w:rsidRPr="00581E18">
        <w:rPr>
          <w:b/>
          <w:bCs/>
          <w:i/>
          <w:iCs/>
          <w:sz w:val="17"/>
          <w:szCs w:val="17"/>
        </w:rPr>
        <w:t>Nota:</w:t>
      </w:r>
      <w:r w:rsidRPr="00581E18">
        <w:rPr>
          <w:i/>
          <w:iCs/>
          <w:sz w:val="17"/>
          <w:szCs w:val="17"/>
        </w:rPr>
        <w:t xml:space="preserve"> </w:t>
      </w:r>
      <w:r w:rsidR="000F3746" w:rsidRPr="00581E18">
        <w:rPr>
          <w:i/>
          <w:iCs/>
          <w:sz w:val="17"/>
          <w:szCs w:val="17"/>
        </w:rPr>
        <w:t xml:space="preserve">Cada área de conocimiento cuenta con una </w:t>
      </w:r>
      <w:r w:rsidR="000F3746" w:rsidRPr="00581E18">
        <w:rPr>
          <w:b/>
          <w:bCs/>
          <w:i/>
          <w:iCs/>
          <w:sz w:val="17"/>
          <w:szCs w:val="17"/>
        </w:rPr>
        <w:t>competencia específica</w:t>
      </w:r>
      <w:r w:rsidR="000F3746" w:rsidRPr="00581E18">
        <w:rPr>
          <w:i/>
          <w:iCs/>
          <w:sz w:val="17"/>
          <w:szCs w:val="17"/>
        </w:rPr>
        <w:t xml:space="preserve"> que se desarrolla de manera continua a lo largo de </w:t>
      </w:r>
      <w:r w:rsidR="000F3746" w:rsidRPr="00581E18">
        <w:rPr>
          <w:b/>
          <w:bCs/>
          <w:i/>
          <w:iCs/>
          <w:sz w:val="17"/>
          <w:szCs w:val="17"/>
        </w:rPr>
        <w:t>todos los ciclos</w:t>
      </w:r>
      <w:r w:rsidR="000F3746" w:rsidRPr="00581E18">
        <w:rPr>
          <w:i/>
          <w:iCs/>
          <w:sz w:val="17"/>
          <w:szCs w:val="17"/>
        </w:rPr>
        <w:t>.</w:t>
      </w:r>
    </w:p>
    <w:p w14:paraId="48A17DCC" w14:textId="5E4EFB45" w:rsidR="003B66F1" w:rsidRPr="00581E18" w:rsidRDefault="003B66F1">
      <w:pPr>
        <w:spacing w:after="0"/>
        <w:rPr>
          <w:rFonts w:cs="Poppins"/>
          <w:sz w:val="17"/>
          <w:szCs w:val="17"/>
        </w:rPr>
      </w:pPr>
      <w:r w:rsidRPr="00581E18">
        <w:rPr>
          <w:rFonts w:cs="Poppins"/>
          <w:sz w:val="17"/>
          <w:szCs w:val="17"/>
        </w:rPr>
        <w:br w:type="page"/>
      </w:r>
    </w:p>
    <w:p w14:paraId="170A8140" w14:textId="77777777" w:rsidR="00B726E4" w:rsidRPr="00581E18" w:rsidRDefault="00B726E4" w:rsidP="00FA0527">
      <w:pPr>
        <w:rPr>
          <w:rFonts w:cs="Poppins"/>
          <w:sz w:val="17"/>
          <w:szCs w:val="17"/>
        </w:rPr>
      </w:pPr>
    </w:p>
    <w:p w14:paraId="5353849F" w14:textId="16F2B0C8" w:rsidR="00FA0527" w:rsidRPr="00581E18" w:rsidRDefault="00FA0527" w:rsidP="003B66F1">
      <w:pPr>
        <w:pStyle w:val="Caption"/>
      </w:pPr>
      <w:r w:rsidRPr="00581E18">
        <w:t>Tabla 2. Resultados de aprendizaje y perfil de salida por ciclo educativo, según área de conocimiento</w:t>
      </w:r>
      <w:r w:rsidR="00065F20" w:rsidRPr="00581E18">
        <w:t>.</w:t>
      </w:r>
    </w:p>
    <w:tbl>
      <w:tblPr>
        <w:tblW w:w="1368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4"/>
        <w:gridCol w:w="2702"/>
        <w:gridCol w:w="810"/>
        <w:gridCol w:w="810"/>
        <w:gridCol w:w="812"/>
        <w:gridCol w:w="855"/>
        <w:gridCol w:w="856"/>
        <w:gridCol w:w="856"/>
        <w:gridCol w:w="780"/>
        <w:gridCol w:w="780"/>
        <w:gridCol w:w="783"/>
      </w:tblGrid>
      <w:tr w:rsidR="00FA0527" w:rsidRPr="00581E18" w14:paraId="22C84C6A" w14:textId="77777777" w:rsidTr="29A22A6E">
        <w:trPr>
          <w:trHeight w:val="327"/>
        </w:trPr>
        <w:tc>
          <w:tcPr>
            <w:tcW w:w="3644" w:type="dxa"/>
            <w:vMerge w:val="restart"/>
            <w:tcBorders>
              <w:tl2br w:val="single" w:sz="4" w:space="0" w:color="auto"/>
            </w:tcBorders>
            <w:noWrap/>
            <w:vAlign w:val="bottom"/>
            <w:hideMark/>
          </w:tcPr>
          <w:p w14:paraId="4613B130"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Ciclo</w:t>
            </w:r>
          </w:p>
          <w:p w14:paraId="7C8147B7" w14:textId="5368BCF8" w:rsidR="00FA0527" w:rsidRPr="00581E18" w:rsidRDefault="00976FA7" w:rsidP="00CE62CD">
            <w:pPr>
              <w:spacing w:after="0"/>
              <w:jc w:val="right"/>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N</w:t>
            </w:r>
            <w:r w:rsidR="00FA0527" w:rsidRPr="00581E18">
              <w:rPr>
                <w:rFonts w:eastAsia="Times New Roman" w:cs="Poppins"/>
                <w:b/>
                <w:bCs/>
                <w:color w:val="000000"/>
                <w:kern w:val="0"/>
                <w:sz w:val="18"/>
                <w:szCs w:val="18"/>
                <w:lang w:eastAsia="es-CR"/>
                <w14:ligatures w14:val="none"/>
              </w:rPr>
              <w:t>ivel</w:t>
            </w:r>
          </w:p>
          <w:p w14:paraId="06A92A0D" w14:textId="77777777" w:rsidR="00FA0527" w:rsidRPr="00581E18" w:rsidRDefault="00FA0527" w:rsidP="00CE62CD">
            <w:pPr>
              <w:spacing w:after="0"/>
              <w:rPr>
                <w:rFonts w:eastAsia="Times New Roman" w:cs="Poppins"/>
                <w:b/>
                <w:bCs/>
                <w:color w:val="000000"/>
                <w:kern w:val="0"/>
                <w:lang w:eastAsia="es-CR"/>
                <w14:ligatures w14:val="none"/>
              </w:rPr>
            </w:pPr>
            <w:r w:rsidRPr="00581E18">
              <w:rPr>
                <w:rFonts w:eastAsia="Times New Roman" w:cs="Poppins"/>
                <w:b/>
                <w:bCs/>
                <w:color w:val="000000"/>
                <w:kern w:val="0"/>
                <w:sz w:val="18"/>
                <w:szCs w:val="18"/>
                <w:lang w:eastAsia="es-CR"/>
                <w14:ligatures w14:val="none"/>
              </w:rPr>
              <w:t>Área de conocimiento</w:t>
            </w:r>
          </w:p>
        </w:tc>
        <w:tc>
          <w:tcPr>
            <w:tcW w:w="2702" w:type="dxa"/>
            <w:shd w:val="clear" w:color="auto" w:fill="09B7AE"/>
            <w:noWrap/>
            <w:vAlign w:val="center"/>
            <w:hideMark/>
          </w:tcPr>
          <w:p w14:paraId="22BEDDDC"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cs="Poppins"/>
                <w:b/>
                <w:bCs/>
                <w:color w:val="FFFFFF" w:themeColor="background1"/>
                <w:sz w:val="16"/>
                <w:szCs w:val="16"/>
              </w:rPr>
              <w:t>Ciclos Materno Infantil (Grupo Interactivo II) y Transición</w:t>
            </w:r>
          </w:p>
        </w:tc>
        <w:tc>
          <w:tcPr>
            <w:tcW w:w="2432" w:type="dxa"/>
            <w:gridSpan w:val="3"/>
            <w:shd w:val="clear" w:color="auto" w:fill="805AD4"/>
            <w:vAlign w:val="center"/>
            <w:hideMark/>
          </w:tcPr>
          <w:p w14:paraId="0F52100D"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 ciclo</w:t>
            </w:r>
          </w:p>
        </w:tc>
        <w:tc>
          <w:tcPr>
            <w:tcW w:w="2567" w:type="dxa"/>
            <w:gridSpan w:val="3"/>
            <w:shd w:val="clear" w:color="auto" w:fill="45258F"/>
            <w:vAlign w:val="center"/>
            <w:hideMark/>
          </w:tcPr>
          <w:p w14:paraId="5A3E6F01"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 ciclo</w:t>
            </w:r>
          </w:p>
        </w:tc>
        <w:tc>
          <w:tcPr>
            <w:tcW w:w="2343" w:type="dxa"/>
            <w:gridSpan w:val="3"/>
            <w:shd w:val="clear" w:color="auto" w:fill="9ED16F"/>
            <w:vAlign w:val="center"/>
            <w:hideMark/>
          </w:tcPr>
          <w:p w14:paraId="2835609E"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 ciclo</w:t>
            </w:r>
          </w:p>
        </w:tc>
      </w:tr>
      <w:tr w:rsidR="00FA0527" w:rsidRPr="00581E18" w14:paraId="7AC6B740" w14:textId="77777777" w:rsidTr="29A22A6E">
        <w:trPr>
          <w:trHeight w:val="459"/>
        </w:trPr>
        <w:tc>
          <w:tcPr>
            <w:tcW w:w="3644" w:type="dxa"/>
            <w:vMerge/>
            <w:tcBorders>
              <w:tl2br w:val="single" w:sz="4" w:space="0" w:color="auto"/>
            </w:tcBorders>
            <w:vAlign w:val="center"/>
            <w:hideMark/>
          </w:tcPr>
          <w:p w14:paraId="79284F21" w14:textId="77777777" w:rsidR="00FA0527" w:rsidRPr="00581E18" w:rsidRDefault="00FA0527" w:rsidP="00CE62CD">
            <w:pPr>
              <w:spacing w:after="0"/>
              <w:rPr>
                <w:rFonts w:eastAsia="Times New Roman" w:cs="Poppins"/>
                <w:color w:val="000000"/>
                <w:kern w:val="0"/>
                <w:lang w:eastAsia="es-CR"/>
                <w14:ligatures w14:val="none"/>
              </w:rPr>
            </w:pPr>
          </w:p>
        </w:tc>
        <w:tc>
          <w:tcPr>
            <w:tcW w:w="2702" w:type="dxa"/>
            <w:shd w:val="clear" w:color="auto" w:fill="09B7AE"/>
            <w:noWrap/>
            <w:vAlign w:val="center"/>
            <w:hideMark/>
          </w:tcPr>
          <w:p w14:paraId="1A708FEA"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M / T</w:t>
            </w:r>
          </w:p>
        </w:tc>
        <w:tc>
          <w:tcPr>
            <w:tcW w:w="810" w:type="dxa"/>
            <w:shd w:val="clear" w:color="auto" w:fill="805AD4"/>
            <w:vAlign w:val="center"/>
            <w:hideMark/>
          </w:tcPr>
          <w:p w14:paraId="6B4DBF4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w:t>
            </w:r>
          </w:p>
        </w:tc>
        <w:tc>
          <w:tcPr>
            <w:tcW w:w="810" w:type="dxa"/>
            <w:shd w:val="clear" w:color="auto" w:fill="805AD4"/>
            <w:vAlign w:val="center"/>
            <w:hideMark/>
          </w:tcPr>
          <w:p w14:paraId="20AFD445"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w:t>
            </w:r>
          </w:p>
        </w:tc>
        <w:tc>
          <w:tcPr>
            <w:tcW w:w="812" w:type="dxa"/>
            <w:shd w:val="clear" w:color="auto" w:fill="805AD4"/>
            <w:vAlign w:val="center"/>
            <w:hideMark/>
          </w:tcPr>
          <w:p w14:paraId="146F2E04"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w:t>
            </w:r>
          </w:p>
        </w:tc>
        <w:tc>
          <w:tcPr>
            <w:tcW w:w="855" w:type="dxa"/>
            <w:shd w:val="clear" w:color="auto" w:fill="45258F"/>
            <w:vAlign w:val="center"/>
            <w:hideMark/>
          </w:tcPr>
          <w:p w14:paraId="084505DB"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IV</w:t>
            </w:r>
          </w:p>
        </w:tc>
        <w:tc>
          <w:tcPr>
            <w:tcW w:w="856" w:type="dxa"/>
            <w:shd w:val="clear" w:color="auto" w:fill="45258F"/>
            <w:vAlign w:val="center"/>
            <w:hideMark/>
          </w:tcPr>
          <w:p w14:paraId="5AFE511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w:t>
            </w:r>
          </w:p>
        </w:tc>
        <w:tc>
          <w:tcPr>
            <w:tcW w:w="856" w:type="dxa"/>
            <w:shd w:val="clear" w:color="auto" w:fill="45258F"/>
            <w:vAlign w:val="center"/>
            <w:hideMark/>
          </w:tcPr>
          <w:p w14:paraId="6979B17A"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w:t>
            </w:r>
          </w:p>
        </w:tc>
        <w:tc>
          <w:tcPr>
            <w:tcW w:w="780" w:type="dxa"/>
            <w:shd w:val="clear" w:color="auto" w:fill="9ED16F"/>
            <w:vAlign w:val="center"/>
            <w:hideMark/>
          </w:tcPr>
          <w:p w14:paraId="7C9A7227"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w:t>
            </w:r>
          </w:p>
        </w:tc>
        <w:tc>
          <w:tcPr>
            <w:tcW w:w="780" w:type="dxa"/>
            <w:shd w:val="clear" w:color="auto" w:fill="9ED16F"/>
            <w:vAlign w:val="center"/>
            <w:hideMark/>
          </w:tcPr>
          <w:p w14:paraId="4C1A4465"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VIII</w:t>
            </w:r>
          </w:p>
        </w:tc>
        <w:tc>
          <w:tcPr>
            <w:tcW w:w="783" w:type="dxa"/>
            <w:shd w:val="clear" w:color="auto" w:fill="9ED16F"/>
            <w:vAlign w:val="center"/>
            <w:hideMark/>
          </w:tcPr>
          <w:p w14:paraId="26BEA4D8"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IX</w:t>
            </w:r>
          </w:p>
        </w:tc>
      </w:tr>
      <w:tr w:rsidR="00FA0527" w:rsidRPr="00581E18" w14:paraId="48509783" w14:textId="77777777" w:rsidTr="29A22A6E">
        <w:trPr>
          <w:trHeight w:val="296"/>
        </w:trPr>
        <w:tc>
          <w:tcPr>
            <w:tcW w:w="3644" w:type="dxa"/>
            <w:shd w:val="clear" w:color="auto" w:fill="F5F5F5"/>
            <w:noWrap/>
            <w:vAlign w:val="center"/>
            <w:hideMark/>
          </w:tcPr>
          <w:p w14:paraId="347108B6"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Apropiación tecnológica y Digital</w:t>
            </w:r>
          </w:p>
        </w:tc>
        <w:tc>
          <w:tcPr>
            <w:tcW w:w="2702" w:type="dxa"/>
            <w:shd w:val="clear" w:color="auto" w:fill="C0FCF9"/>
            <w:noWrap/>
            <w:vAlign w:val="center"/>
            <w:hideMark/>
          </w:tcPr>
          <w:p w14:paraId="6F680EB2"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0608C80A"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14:paraId="19EEE766"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7D2FFDA2"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14:paraId="352217EE"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77FCC479"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14:paraId="370A4CF2"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2136A47A"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r>
      <w:tr w:rsidR="00FA0527" w:rsidRPr="00581E18" w14:paraId="673C2308" w14:textId="77777777" w:rsidTr="29A22A6E">
        <w:trPr>
          <w:trHeight w:val="296"/>
        </w:trPr>
        <w:tc>
          <w:tcPr>
            <w:tcW w:w="3644" w:type="dxa"/>
            <w:shd w:val="clear" w:color="auto" w:fill="E2E2E2"/>
            <w:noWrap/>
            <w:vAlign w:val="center"/>
            <w:hideMark/>
          </w:tcPr>
          <w:p w14:paraId="56D16976"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Programación y Algoritmos</w:t>
            </w:r>
          </w:p>
        </w:tc>
        <w:tc>
          <w:tcPr>
            <w:tcW w:w="2702" w:type="dxa"/>
            <w:shd w:val="clear" w:color="auto" w:fill="C0FCF9"/>
            <w:noWrap/>
            <w:vAlign w:val="center"/>
            <w:hideMark/>
          </w:tcPr>
          <w:p w14:paraId="3AC7AAC9"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18EFAF79"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14:paraId="3E2B6F40"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2357D03B"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14:paraId="7ADC2313"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6A3A8038"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14:paraId="6155C8F9"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330BD020"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r>
      <w:tr w:rsidR="00FA0527" w:rsidRPr="00581E18" w14:paraId="011EE240" w14:textId="77777777" w:rsidTr="29A22A6E">
        <w:trPr>
          <w:trHeight w:val="296"/>
        </w:trPr>
        <w:tc>
          <w:tcPr>
            <w:tcW w:w="3644" w:type="dxa"/>
            <w:shd w:val="clear" w:color="auto" w:fill="F5F5F5"/>
            <w:noWrap/>
            <w:vAlign w:val="center"/>
            <w:hideMark/>
          </w:tcPr>
          <w:p w14:paraId="0918C7B8" w14:textId="77777777" w:rsidR="00FA0527" w:rsidRPr="00581E18" w:rsidRDefault="00FA0527"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Computación física y Robótica</w:t>
            </w:r>
          </w:p>
        </w:tc>
        <w:tc>
          <w:tcPr>
            <w:tcW w:w="2702" w:type="dxa"/>
            <w:shd w:val="clear" w:color="auto" w:fill="C0FCF9"/>
            <w:noWrap/>
            <w:vAlign w:val="center"/>
            <w:hideMark/>
          </w:tcPr>
          <w:p w14:paraId="16B2A135"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5DDF2D0B"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14:paraId="55CFE114"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22FA8D31"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14:paraId="01074AE0"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0FD01E16"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14:paraId="3E1EFA00"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4569A655"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r w:rsidRPr="00581E18">
              <w:rPr>
                <w:rFonts w:eastAsia="Times New Roman" w:cs="Poppins"/>
                <w:kern w:val="0"/>
                <w:sz w:val="18"/>
                <w:szCs w:val="18"/>
                <w:lang w:eastAsia="es-CR"/>
                <w14:ligatures w14:val="none"/>
              </w:rPr>
              <w:t>Perfil salida</w:t>
            </w:r>
          </w:p>
        </w:tc>
      </w:tr>
      <w:tr w:rsidR="00FA0527" w:rsidRPr="00581E18" w14:paraId="3241E48F" w14:textId="77777777" w:rsidTr="29A22A6E">
        <w:trPr>
          <w:trHeight w:val="300"/>
        </w:trPr>
        <w:tc>
          <w:tcPr>
            <w:tcW w:w="3644" w:type="dxa"/>
            <w:shd w:val="clear" w:color="auto" w:fill="E2E2E2"/>
            <w:noWrap/>
            <w:vAlign w:val="center"/>
            <w:hideMark/>
          </w:tcPr>
          <w:p w14:paraId="18DA5CC9" w14:textId="77777777" w:rsidR="00FA0527" w:rsidRPr="00581E18" w:rsidRDefault="00FA0527" w:rsidP="00CE62CD">
            <w:pPr>
              <w:spacing w:after="0"/>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Ciencia de datos e Inteligencia artificial</w:t>
            </w:r>
          </w:p>
        </w:tc>
        <w:tc>
          <w:tcPr>
            <w:tcW w:w="2702" w:type="dxa"/>
            <w:shd w:val="clear" w:color="auto" w:fill="C0FCF9"/>
            <w:noWrap/>
            <w:vAlign w:val="center"/>
            <w:hideMark/>
          </w:tcPr>
          <w:p w14:paraId="0C2652F5"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35492801" w14:textId="77777777" w:rsidR="00FA0527" w:rsidRPr="00581E18" w:rsidRDefault="00FA0527" w:rsidP="00CE62CD">
            <w:pPr>
              <w:spacing w:after="0"/>
              <w:ind w:left="7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432" w:type="dxa"/>
            <w:gridSpan w:val="3"/>
            <w:shd w:val="clear" w:color="auto" w:fill="EFEAFA"/>
            <w:noWrap/>
            <w:vAlign w:val="center"/>
            <w:hideMark/>
          </w:tcPr>
          <w:p w14:paraId="529089E3"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0E06B1A8" w14:textId="77777777" w:rsidR="00FA0527" w:rsidRPr="00581E18" w:rsidRDefault="00FA0527" w:rsidP="00CE62CD">
            <w:pPr>
              <w:spacing w:after="0"/>
              <w:ind w:left="7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567" w:type="dxa"/>
            <w:gridSpan w:val="3"/>
            <w:shd w:val="clear" w:color="auto" w:fill="E3DAF6"/>
            <w:noWrap/>
            <w:vAlign w:val="center"/>
            <w:hideMark/>
          </w:tcPr>
          <w:p w14:paraId="31DA3048"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1A7B011E" w14:textId="77777777" w:rsidR="00FA0527" w:rsidRPr="00581E18" w:rsidRDefault="00FA0527" w:rsidP="00CE62CD">
            <w:pPr>
              <w:spacing w:after="0"/>
              <w:ind w:left="7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Perfil salida</w:t>
            </w:r>
          </w:p>
        </w:tc>
        <w:tc>
          <w:tcPr>
            <w:tcW w:w="2343" w:type="dxa"/>
            <w:gridSpan w:val="3"/>
            <w:shd w:val="clear" w:color="auto" w:fill="F2F9EB"/>
            <w:noWrap/>
            <w:vAlign w:val="center"/>
            <w:hideMark/>
          </w:tcPr>
          <w:p w14:paraId="7BE68FE5" w14:textId="77777777" w:rsidR="00FA0527" w:rsidRPr="00581E18" w:rsidRDefault="00FA0527" w:rsidP="00CE62CD">
            <w:pPr>
              <w:spacing w:after="0"/>
              <w:ind w:left="70"/>
              <w:jc w:val="center"/>
              <w:rPr>
                <w:rFonts w:eastAsia="Times New Roman" w:cs="Poppins"/>
                <w:color w:val="000000"/>
                <w:kern w:val="0"/>
                <w:sz w:val="18"/>
                <w:szCs w:val="18"/>
                <w:lang w:eastAsia="es-CR"/>
                <w14:ligatures w14:val="none"/>
              </w:rPr>
            </w:pPr>
            <w:proofErr w:type="spellStart"/>
            <w:r w:rsidRPr="00581E18">
              <w:rPr>
                <w:rFonts w:eastAsia="Times New Roman" w:cs="Poppins"/>
                <w:color w:val="000000"/>
                <w:kern w:val="0"/>
                <w:sz w:val="18"/>
                <w:szCs w:val="18"/>
                <w:lang w:eastAsia="es-CR"/>
                <w14:ligatures w14:val="none"/>
              </w:rPr>
              <w:t>RdA</w:t>
            </w:r>
            <w:proofErr w:type="spellEnd"/>
          </w:p>
          <w:p w14:paraId="572B46A4" w14:textId="77777777" w:rsidR="00FA0527" w:rsidRPr="00581E18" w:rsidRDefault="00FA0527" w:rsidP="00CE62CD">
            <w:pPr>
              <w:spacing w:after="0"/>
              <w:ind w:left="7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Perfil salida</w:t>
            </w:r>
          </w:p>
        </w:tc>
      </w:tr>
    </w:tbl>
    <w:p w14:paraId="2B51C460" w14:textId="34B4BFB3" w:rsidR="00065F20" w:rsidRPr="00581E18" w:rsidRDefault="00065F20" w:rsidP="00065F20">
      <w:pPr>
        <w:rPr>
          <w:i/>
          <w:iCs/>
          <w:sz w:val="17"/>
          <w:szCs w:val="17"/>
        </w:rPr>
      </w:pPr>
      <w:r w:rsidRPr="00581E18">
        <w:rPr>
          <w:b/>
          <w:bCs/>
          <w:i/>
          <w:iCs/>
          <w:sz w:val="17"/>
          <w:szCs w:val="17"/>
        </w:rPr>
        <w:t>Nota:</w:t>
      </w:r>
      <w:r w:rsidRPr="00581E18">
        <w:rPr>
          <w:i/>
          <w:iCs/>
          <w:sz w:val="17"/>
          <w:szCs w:val="17"/>
        </w:rPr>
        <w:t xml:space="preserve"> Cada área de conocimiento cuenta </w:t>
      </w:r>
      <w:r w:rsidR="005E108F" w:rsidRPr="00581E18">
        <w:rPr>
          <w:i/>
          <w:iCs/>
          <w:sz w:val="17"/>
          <w:szCs w:val="17"/>
        </w:rPr>
        <w:t>con un</w:t>
      </w:r>
      <w:r w:rsidR="000804C5" w:rsidRPr="00581E18">
        <w:rPr>
          <w:i/>
          <w:iCs/>
          <w:sz w:val="17"/>
          <w:szCs w:val="17"/>
        </w:rPr>
        <w:t xml:space="preserve"> resultado de aprendizaje (</w:t>
      </w:r>
      <w:proofErr w:type="spellStart"/>
      <w:r w:rsidR="000804C5" w:rsidRPr="00581E18">
        <w:rPr>
          <w:i/>
          <w:iCs/>
          <w:sz w:val="17"/>
          <w:szCs w:val="17"/>
        </w:rPr>
        <w:t>RdA</w:t>
      </w:r>
      <w:proofErr w:type="spellEnd"/>
      <w:r w:rsidR="000804C5" w:rsidRPr="00581E18">
        <w:rPr>
          <w:i/>
          <w:iCs/>
          <w:sz w:val="17"/>
          <w:szCs w:val="17"/>
        </w:rPr>
        <w:t>) y perfil de salida.</w:t>
      </w:r>
    </w:p>
    <w:p w14:paraId="7BA284CF" w14:textId="3043F56F" w:rsidR="00FF2CC9" w:rsidRPr="00581E18" w:rsidRDefault="00FF2CC9">
      <w:pPr>
        <w:rPr>
          <w:rFonts w:eastAsia="Times New Roman" w:cs="Poppins"/>
          <w:iCs/>
          <w:color w:val="000000" w:themeColor="text1"/>
          <w:kern w:val="0"/>
          <w:szCs w:val="16"/>
          <w:lang w:eastAsia="es-ES"/>
          <w14:ligatures w14:val="none"/>
        </w:rPr>
      </w:pPr>
    </w:p>
    <w:p w14:paraId="43EB498C" w14:textId="65BDDCBC" w:rsidR="00FA0527" w:rsidRPr="00581E18" w:rsidRDefault="00FA0527" w:rsidP="003B66F1">
      <w:pPr>
        <w:pStyle w:val="Caption"/>
      </w:pPr>
      <w:r w:rsidRPr="00581E18">
        <w:t>Tabla 3. Ejes transversales por ciclo educativo</w:t>
      </w:r>
      <w:r w:rsidR="00824FA6" w:rsidRPr="00581E18">
        <w:t>.</w:t>
      </w:r>
    </w:p>
    <w:tbl>
      <w:tblPr>
        <w:tblW w:w="1367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738"/>
        <w:gridCol w:w="2540"/>
        <w:gridCol w:w="757"/>
        <w:gridCol w:w="757"/>
        <w:gridCol w:w="891"/>
        <w:gridCol w:w="845"/>
        <w:gridCol w:w="846"/>
        <w:gridCol w:w="848"/>
        <w:gridCol w:w="818"/>
        <w:gridCol w:w="819"/>
        <w:gridCol w:w="819"/>
      </w:tblGrid>
      <w:tr w:rsidR="00FA0527" w:rsidRPr="00581E18" w14:paraId="71A511C2" w14:textId="77777777" w:rsidTr="00164D8F">
        <w:trPr>
          <w:trHeight w:val="332"/>
        </w:trPr>
        <w:tc>
          <w:tcPr>
            <w:tcW w:w="3738" w:type="dxa"/>
            <w:vMerge w:val="restart"/>
            <w:tcBorders>
              <w:tl2br w:val="single" w:sz="4" w:space="0" w:color="auto"/>
            </w:tcBorders>
            <w:noWrap/>
            <w:vAlign w:val="bottom"/>
            <w:hideMark/>
          </w:tcPr>
          <w:p w14:paraId="3471556E"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cs="Poppins"/>
              </w:rPr>
              <w:br w:type="page"/>
            </w:r>
            <w:r w:rsidRPr="00581E18">
              <w:rPr>
                <w:rFonts w:eastAsia="Times New Roman" w:cs="Poppins"/>
                <w:b/>
                <w:bCs/>
                <w:color w:val="000000"/>
                <w:kern w:val="0"/>
                <w:sz w:val="18"/>
                <w:szCs w:val="18"/>
                <w:lang w:eastAsia="es-CR"/>
                <w14:ligatures w14:val="none"/>
              </w:rPr>
              <w:t>Ciclo</w:t>
            </w:r>
          </w:p>
          <w:p w14:paraId="7AE72111"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Nivel</w:t>
            </w:r>
          </w:p>
          <w:p w14:paraId="0FEC8DA7" w14:textId="39B88269" w:rsidR="00FA0527" w:rsidRPr="00581E18" w:rsidRDefault="005D4CD4" w:rsidP="00CE62CD">
            <w:pPr>
              <w:spacing w:after="0"/>
              <w:rPr>
                <w:rFonts w:eastAsia="Times New Roman" w:cs="Poppins"/>
                <w:color w:val="000000"/>
                <w:kern w:val="0"/>
                <w:lang w:eastAsia="es-CR"/>
                <w14:ligatures w14:val="none"/>
              </w:rPr>
            </w:pPr>
            <w:r w:rsidRPr="00581E18">
              <w:rPr>
                <w:rFonts w:eastAsia="Times New Roman" w:cs="Poppins"/>
                <w:b/>
                <w:bCs/>
                <w:color w:val="000000"/>
                <w:kern w:val="0"/>
                <w:sz w:val="18"/>
                <w:szCs w:val="18"/>
                <w:lang w:eastAsia="es-CR"/>
                <w14:ligatures w14:val="none"/>
              </w:rPr>
              <w:t>Ejes transversales</w:t>
            </w:r>
          </w:p>
        </w:tc>
        <w:tc>
          <w:tcPr>
            <w:tcW w:w="2540" w:type="dxa"/>
            <w:shd w:val="clear" w:color="auto" w:fill="09B7AE"/>
            <w:noWrap/>
            <w:vAlign w:val="bottom"/>
            <w:hideMark/>
          </w:tcPr>
          <w:p w14:paraId="0102F88B" w14:textId="77777777" w:rsidR="00FA0527" w:rsidRPr="00581E18" w:rsidRDefault="00FA0527" w:rsidP="00CE62CD">
            <w:pPr>
              <w:spacing w:after="0"/>
              <w:jc w:val="center"/>
              <w:rPr>
                <w:rFonts w:eastAsia="Times New Roman" w:cs="Poppins"/>
                <w:b/>
                <w:bCs/>
                <w:color w:val="FFFFFF" w:themeColor="background1"/>
                <w:kern w:val="0"/>
                <w:sz w:val="16"/>
                <w:szCs w:val="16"/>
                <w:lang w:eastAsia="es-CR"/>
                <w14:ligatures w14:val="none"/>
              </w:rPr>
            </w:pPr>
            <w:r w:rsidRPr="00581E18">
              <w:rPr>
                <w:rFonts w:cs="Poppins"/>
                <w:b/>
                <w:bCs/>
                <w:color w:val="FFFFFF" w:themeColor="background1"/>
                <w:sz w:val="16"/>
                <w:szCs w:val="16"/>
              </w:rPr>
              <w:t>Ciclos Materno Infantil (Grupo Interactivo II) y Transición</w:t>
            </w:r>
          </w:p>
        </w:tc>
        <w:tc>
          <w:tcPr>
            <w:tcW w:w="2405" w:type="dxa"/>
            <w:gridSpan w:val="3"/>
            <w:shd w:val="clear" w:color="auto" w:fill="805AD4"/>
            <w:vAlign w:val="center"/>
            <w:hideMark/>
          </w:tcPr>
          <w:p w14:paraId="6A059ACD"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 ciclo</w:t>
            </w:r>
          </w:p>
        </w:tc>
        <w:tc>
          <w:tcPr>
            <w:tcW w:w="2539" w:type="dxa"/>
            <w:gridSpan w:val="3"/>
            <w:shd w:val="clear" w:color="auto" w:fill="45258F"/>
            <w:vAlign w:val="center"/>
            <w:hideMark/>
          </w:tcPr>
          <w:p w14:paraId="74108E0D"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 ciclo</w:t>
            </w:r>
          </w:p>
        </w:tc>
        <w:tc>
          <w:tcPr>
            <w:tcW w:w="2456" w:type="dxa"/>
            <w:gridSpan w:val="3"/>
            <w:shd w:val="clear" w:color="auto" w:fill="9ED16F"/>
            <w:vAlign w:val="center"/>
            <w:hideMark/>
          </w:tcPr>
          <w:p w14:paraId="3A267D63"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 ciclo</w:t>
            </w:r>
          </w:p>
        </w:tc>
      </w:tr>
      <w:tr w:rsidR="00FA0527" w:rsidRPr="00581E18" w14:paraId="44F11861" w14:textId="77777777" w:rsidTr="00317E0C">
        <w:trPr>
          <w:trHeight w:val="332"/>
        </w:trPr>
        <w:tc>
          <w:tcPr>
            <w:tcW w:w="3738" w:type="dxa"/>
            <w:vMerge/>
            <w:tcBorders>
              <w:tl2br w:val="single" w:sz="4" w:space="0" w:color="auto"/>
            </w:tcBorders>
            <w:vAlign w:val="center"/>
            <w:hideMark/>
          </w:tcPr>
          <w:p w14:paraId="64A734AA" w14:textId="77777777" w:rsidR="00FA0527" w:rsidRPr="00581E18" w:rsidRDefault="00FA0527" w:rsidP="00CE62CD">
            <w:pPr>
              <w:spacing w:after="0"/>
              <w:rPr>
                <w:rFonts w:eastAsia="Times New Roman" w:cs="Poppins"/>
                <w:color w:val="000000"/>
                <w:kern w:val="0"/>
                <w:lang w:eastAsia="es-CR"/>
                <w14:ligatures w14:val="none"/>
              </w:rPr>
            </w:pPr>
          </w:p>
        </w:tc>
        <w:tc>
          <w:tcPr>
            <w:tcW w:w="2540" w:type="dxa"/>
            <w:shd w:val="clear" w:color="auto" w:fill="09B7AE"/>
            <w:noWrap/>
            <w:vAlign w:val="bottom"/>
            <w:hideMark/>
          </w:tcPr>
          <w:p w14:paraId="7D9C3AE4"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M / T</w:t>
            </w:r>
          </w:p>
        </w:tc>
        <w:tc>
          <w:tcPr>
            <w:tcW w:w="757" w:type="dxa"/>
            <w:shd w:val="clear" w:color="auto" w:fill="805AD4"/>
            <w:vAlign w:val="bottom"/>
            <w:hideMark/>
          </w:tcPr>
          <w:p w14:paraId="6D8C3490"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w:t>
            </w:r>
          </w:p>
        </w:tc>
        <w:tc>
          <w:tcPr>
            <w:tcW w:w="757" w:type="dxa"/>
            <w:shd w:val="clear" w:color="auto" w:fill="805AD4"/>
            <w:vAlign w:val="bottom"/>
            <w:hideMark/>
          </w:tcPr>
          <w:p w14:paraId="36C95C58"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w:t>
            </w:r>
          </w:p>
        </w:tc>
        <w:tc>
          <w:tcPr>
            <w:tcW w:w="891" w:type="dxa"/>
            <w:shd w:val="clear" w:color="auto" w:fill="805AD4"/>
            <w:vAlign w:val="bottom"/>
            <w:hideMark/>
          </w:tcPr>
          <w:p w14:paraId="65E86253"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w:t>
            </w:r>
          </w:p>
        </w:tc>
        <w:tc>
          <w:tcPr>
            <w:tcW w:w="845" w:type="dxa"/>
            <w:shd w:val="clear" w:color="auto" w:fill="45258F"/>
            <w:vAlign w:val="bottom"/>
            <w:hideMark/>
          </w:tcPr>
          <w:p w14:paraId="1F10F980"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IV</w:t>
            </w:r>
          </w:p>
        </w:tc>
        <w:tc>
          <w:tcPr>
            <w:tcW w:w="846" w:type="dxa"/>
            <w:shd w:val="clear" w:color="auto" w:fill="45258F"/>
            <w:vAlign w:val="bottom"/>
            <w:hideMark/>
          </w:tcPr>
          <w:p w14:paraId="694053D4"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w:t>
            </w:r>
          </w:p>
        </w:tc>
        <w:tc>
          <w:tcPr>
            <w:tcW w:w="848" w:type="dxa"/>
            <w:shd w:val="clear" w:color="auto" w:fill="45258F"/>
            <w:vAlign w:val="bottom"/>
            <w:hideMark/>
          </w:tcPr>
          <w:p w14:paraId="63DCCBEC"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w:t>
            </w:r>
          </w:p>
        </w:tc>
        <w:tc>
          <w:tcPr>
            <w:tcW w:w="818" w:type="dxa"/>
            <w:shd w:val="clear" w:color="auto" w:fill="9ED16F"/>
            <w:vAlign w:val="bottom"/>
            <w:hideMark/>
          </w:tcPr>
          <w:p w14:paraId="288809C2"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w:t>
            </w:r>
          </w:p>
        </w:tc>
        <w:tc>
          <w:tcPr>
            <w:tcW w:w="819" w:type="dxa"/>
            <w:shd w:val="clear" w:color="auto" w:fill="9ED16F"/>
            <w:vAlign w:val="bottom"/>
            <w:hideMark/>
          </w:tcPr>
          <w:p w14:paraId="05EB15F8"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VIII</w:t>
            </w:r>
          </w:p>
        </w:tc>
        <w:tc>
          <w:tcPr>
            <w:tcW w:w="819" w:type="dxa"/>
            <w:shd w:val="clear" w:color="auto" w:fill="9ED16F"/>
            <w:vAlign w:val="bottom"/>
            <w:hideMark/>
          </w:tcPr>
          <w:p w14:paraId="26B6914E"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IX</w:t>
            </w:r>
          </w:p>
        </w:tc>
      </w:tr>
      <w:tr w:rsidR="001540E9" w:rsidRPr="00581E18" w14:paraId="56E4DC4E" w14:textId="77777777" w:rsidTr="00164D8F">
        <w:trPr>
          <w:trHeight w:val="302"/>
        </w:trPr>
        <w:tc>
          <w:tcPr>
            <w:tcW w:w="3738" w:type="dxa"/>
            <w:shd w:val="clear" w:color="auto" w:fill="F5F5F5"/>
            <w:noWrap/>
            <w:vAlign w:val="bottom"/>
            <w:hideMark/>
          </w:tcPr>
          <w:p w14:paraId="7041202B" w14:textId="6B58EC05" w:rsidR="001540E9" w:rsidRPr="00581E18" w:rsidRDefault="001540E9" w:rsidP="00CE62CD">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Pensamiento computacional</w:t>
            </w:r>
          </w:p>
        </w:tc>
        <w:tc>
          <w:tcPr>
            <w:tcW w:w="2540" w:type="dxa"/>
            <w:vMerge w:val="restart"/>
            <w:shd w:val="clear" w:color="auto" w:fill="C0FCF9"/>
            <w:vAlign w:val="center"/>
          </w:tcPr>
          <w:p w14:paraId="4191D430" w14:textId="77777777" w:rsidR="001540E9" w:rsidRPr="00581E18" w:rsidRDefault="001540E9" w:rsidP="00772141">
            <w:pPr>
              <w:spacing w:after="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Ejes transversales</w:t>
            </w:r>
          </w:p>
          <w:p w14:paraId="0D7C1726" w14:textId="415D2D94" w:rsidR="001540E9" w:rsidRPr="00581E18" w:rsidRDefault="001540E9" w:rsidP="00952703">
            <w:pPr>
              <w:spacing w:after="0"/>
              <w:jc w:val="center"/>
              <w:rPr>
                <w:rFonts w:eastAsia="Times New Roman" w:cs="Poppins"/>
                <w:kern w:val="0"/>
                <w:sz w:val="18"/>
                <w:szCs w:val="18"/>
                <w:lang w:eastAsia="es-CR"/>
                <w14:ligatures w14:val="none"/>
              </w:rPr>
            </w:pPr>
          </w:p>
        </w:tc>
        <w:tc>
          <w:tcPr>
            <w:tcW w:w="2405" w:type="dxa"/>
            <w:gridSpan w:val="3"/>
            <w:vMerge w:val="restart"/>
            <w:shd w:val="clear" w:color="auto" w:fill="EFEAFA"/>
            <w:vAlign w:val="center"/>
          </w:tcPr>
          <w:p w14:paraId="2FB6F435" w14:textId="77777777" w:rsidR="001540E9" w:rsidRPr="00581E18" w:rsidRDefault="001540E9" w:rsidP="00CE62CD">
            <w:pPr>
              <w:spacing w:after="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Ejes transversales</w:t>
            </w:r>
          </w:p>
          <w:p w14:paraId="6C90B44A" w14:textId="44EED8AD" w:rsidR="001540E9" w:rsidRPr="00581E18" w:rsidRDefault="001540E9" w:rsidP="00952703">
            <w:pPr>
              <w:spacing w:after="0"/>
              <w:jc w:val="center"/>
              <w:rPr>
                <w:rFonts w:eastAsia="Times New Roman" w:cs="Poppins"/>
                <w:kern w:val="0"/>
                <w:sz w:val="18"/>
                <w:szCs w:val="18"/>
                <w:lang w:eastAsia="es-CR"/>
                <w14:ligatures w14:val="none"/>
              </w:rPr>
            </w:pPr>
          </w:p>
        </w:tc>
        <w:tc>
          <w:tcPr>
            <w:tcW w:w="2539" w:type="dxa"/>
            <w:gridSpan w:val="3"/>
            <w:vMerge w:val="restart"/>
            <w:shd w:val="clear" w:color="auto" w:fill="E3DAF6"/>
            <w:vAlign w:val="center"/>
          </w:tcPr>
          <w:p w14:paraId="7E7393BB" w14:textId="77777777" w:rsidR="001540E9" w:rsidRPr="00581E18" w:rsidRDefault="001540E9" w:rsidP="00CE62CD">
            <w:pPr>
              <w:spacing w:after="0"/>
              <w:jc w:val="center"/>
              <w:rPr>
                <w:rFonts w:eastAsia="Times New Roman" w:cs="Poppins"/>
                <w:kern w:val="0"/>
                <w:sz w:val="18"/>
                <w:szCs w:val="18"/>
                <w:lang w:eastAsia="es-CR"/>
                <w14:ligatures w14:val="none"/>
              </w:rPr>
            </w:pPr>
            <w:r w:rsidRPr="00581E18">
              <w:rPr>
                <w:rFonts w:eastAsia="Times New Roman" w:cs="Poppins"/>
                <w:kern w:val="0"/>
                <w:sz w:val="18"/>
                <w:szCs w:val="18"/>
                <w:lang w:eastAsia="es-CR"/>
                <w14:ligatures w14:val="none"/>
              </w:rPr>
              <w:t>Ejes transversales</w:t>
            </w:r>
          </w:p>
          <w:p w14:paraId="06617086" w14:textId="37696695" w:rsidR="001540E9" w:rsidRPr="00581E18" w:rsidRDefault="001540E9" w:rsidP="00952703">
            <w:pPr>
              <w:spacing w:after="0"/>
              <w:jc w:val="center"/>
              <w:rPr>
                <w:rFonts w:eastAsia="Times New Roman" w:cs="Poppins"/>
                <w:kern w:val="0"/>
                <w:sz w:val="18"/>
                <w:szCs w:val="18"/>
                <w:lang w:eastAsia="es-CR"/>
                <w14:ligatures w14:val="none"/>
              </w:rPr>
            </w:pPr>
          </w:p>
        </w:tc>
        <w:tc>
          <w:tcPr>
            <w:tcW w:w="2456" w:type="dxa"/>
            <w:gridSpan w:val="3"/>
            <w:vMerge w:val="restart"/>
            <w:shd w:val="clear" w:color="auto" w:fill="F2F9EB"/>
            <w:vAlign w:val="center"/>
          </w:tcPr>
          <w:p w14:paraId="1F041FE7" w14:textId="77777777"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r w:rsidRPr="00581E18">
              <w:rPr>
                <w:rFonts w:eastAsia="Times New Roman" w:cs="Poppins"/>
                <w:kern w:val="0"/>
                <w:sz w:val="18"/>
                <w:szCs w:val="18"/>
                <w:lang w:eastAsia="es-CR"/>
                <w14:ligatures w14:val="none"/>
              </w:rPr>
              <w:t>Ejes transversales</w:t>
            </w:r>
          </w:p>
          <w:p w14:paraId="63267F0C" w14:textId="717559C2" w:rsidR="001540E9" w:rsidRPr="00581E18" w:rsidRDefault="001540E9" w:rsidP="00952703">
            <w:pPr>
              <w:spacing w:after="0"/>
              <w:jc w:val="center"/>
              <w:rPr>
                <w:rFonts w:eastAsia="Times New Roman" w:cs="Poppins"/>
                <w:kern w:val="0"/>
                <w:sz w:val="18"/>
                <w:szCs w:val="18"/>
                <w:lang w:eastAsia="es-CR"/>
                <w14:ligatures w14:val="none"/>
              </w:rPr>
            </w:pPr>
          </w:p>
        </w:tc>
      </w:tr>
      <w:tr w:rsidR="001540E9" w:rsidRPr="00581E18" w14:paraId="3F14EF81" w14:textId="77777777" w:rsidTr="00164D8F">
        <w:trPr>
          <w:trHeight w:val="204"/>
        </w:trPr>
        <w:tc>
          <w:tcPr>
            <w:tcW w:w="3738" w:type="dxa"/>
            <w:shd w:val="clear" w:color="auto" w:fill="E2E2E2"/>
            <w:noWrap/>
            <w:vAlign w:val="bottom"/>
            <w:hideMark/>
          </w:tcPr>
          <w:p w14:paraId="24E47A39" w14:textId="1A66B538" w:rsidR="001540E9" w:rsidRPr="00581E18" w:rsidRDefault="001540E9" w:rsidP="00952703">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Ciudadanía y ética digital</w:t>
            </w:r>
          </w:p>
        </w:tc>
        <w:tc>
          <w:tcPr>
            <w:tcW w:w="2540" w:type="dxa"/>
            <w:vMerge/>
            <w:shd w:val="clear" w:color="auto" w:fill="C0FCF9"/>
            <w:vAlign w:val="center"/>
          </w:tcPr>
          <w:p w14:paraId="6C31A709" w14:textId="41FD58D4"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c>
          <w:tcPr>
            <w:tcW w:w="2405" w:type="dxa"/>
            <w:gridSpan w:val="3"/>
            <w:vMerge/>
            <w:shd w:val="clear" w:color="auto" w:fill="EFEAFA"/>
            <w:vAlign w:val="center"/>
          </w:tcPr>
          <w:p w14:paraId="47E1E54D" w14:textId="4D6EF1B8"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c>
          <w:tcPr>
            <w:tcW w:w="2539" w:type="dxa"/>
            <w:gridSpan w:val="3"/>
            <w:vMerge/>
            <w:shd w:val="clear" w:color="auto" w:fill="E3DAF6"/>
            <w:vAlign w:val="center"/>
          </w:tcPr>
          <w:p w14:paraId="40269D81" w14:textId="217BBA05"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c>
          <w:tcPr>
            <w:tcW w:w="2456" w:type="dxa"/>
            <w:gridSpan w:val="3"/>
            <w:vMerge/>
            <w:shd w:val="clear" w:color="auto" w:fill="F2F9EB"/>
            <w:vAlign w:val="center"/>
          </w:tcPr>
          <w:p w14:paraId="2475323C" w14:textId="142CB70F"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r>
      <w:tr w:rsidR="001540E9" w:rsidRPr="00581E18" w14:paraId="4A45FBC9" w14:textId="77777777" w:rsidTr="00164D8F">
        <w:trPr>
          <w:trHeight w:val="274"/>
        </w:trPr>
        <w:tc>
          <w:tcPr>
            <w:tcW w:w="3738" w:type="dxa"/>
            <w:shd w:val="clear" w:color="auto" w:fill="F5F5F5"/>
            <w:noWrap/>
            <w:vAlign w:val="bottom"/>
            <w:hideMark/>
          </w:tcPr>
          <w:p w14:paraId="2134FB30" w14:textId="36CCFEFA" w:rsidR="001540E9" w:rsidRPr="00581E18" w:rsidRDefault="001540E9" w:rsidP="00952703">
            <w:pPr>
              <w:spacing w:after="0"/>
              <w:rPr>
                <w:rFonts w:eastAsia="Times New Roman" w:cs="Poppins"/>
                <w:color w:val="000000"/>
                <w:kern w:val="0"/>
                <w:sz w:val="18"/>
                <w:szCs w:val="18"/>
                <w:lang w:eastAsia="es-CR"/>
                <w14:ligatures w14:val="none"/>
              </w:rPr>
            </w:pPr>
            <w:r w:rsidRPr="00581E18">
              <w:rPr>
                <w:rFonts w:eastAsia="Times New Roman" w:cs="Poppins"/>
                <w:color w:val="000000"/>
                <w:kern w:val="0"/>
                <w:sz w:val="18"/>
                <w:szCs w:val="18"/>
                <w:lang w:eastAsia="es-CR"/>
                <w14:ligatures w14:val="none"/>
              </w:rPr>
              <w:t>Emprendimiento e innovación</w:t>
            </w:r>
          </w:p>
        </w:tc>
        <w:tc>
          <w:tcPr>
            <w:tcW w:w="2540" w:type="dxa"/>
            <w:vMerge/>
            <w:shd w:val="clear" w:color="auto" w:fill="C0FCF9"/>
            <w:vAlign w:val="center"/>
          </w:tcPr>
          <w:p w14:paraId="08951351" w14:textId="0974D647"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c>
          <w:tcPr>
            <w:tcW w:w="2405" w:type="dxa"/>
            <w:gridSpan w:val="3"/>
            <w:vMerge/>
            <w:shd w:val="clear" w:color="auto" w:fill="EFEAFA"/>
            <w:vAlign w:val="center"/>
          </w:tcPr>
          <w:p w14:paraId="5A12CAB7" w14:textId="0B28203E"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c>
          <w:tcPr>
            <w:tcW w:w="2539" w:type="dxa"/>
            <w:gridSpan w:val="3"/>
            <w:vMerge/>
            <w:shd w:val="clear" w:color="auto" w:fill="E3DAF6"/>
            <w:vAlign w:val="center"/>
          </w:tcPr>
          <w:p w14:paraId="1DF7A27A" w14:textId="62F3747A"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c>
          <w:tcPr>
            <w:tcW w:w="2456" w:type="dxa"/>
            <w:gridSpan w:val="3"/>
            <w:vMerge/>
            <w:shd w:val="clear" w:color="auto" w:fill="F2F9EB"/>
            <w:vAlign w:val="center"/>
          </w:tcPr>
          <w:p w14:paraId="4020ED8C" w14:textId="5A2524FB" w:rsidR="001540E9" w:rsidRPr="00581E18" w:rsidRDefault="001540E9" w:rsidP="00952703">
            <w:pPr>
              <w:spacing w:after="0"/>
              <w:jc w:val="center"/>
              <w:rPr>
                <w:rFonts w:eastAsia="Times New Roman" w:cs="Poppins"/>
                <w:color w:val="FFFFFF" w:themeColor="background1"/>
                <w:kern w:val="0"/>
                <w:sz w:val="18"/>
                <w:szCs w:val="18"/>
                <w:lang w:eastAsia="es-CR"/>
                <w14:ligatures w14:val="none"/>
              </w:rPr>
            </w:pPr>
          </w:p>
        </w:tc>
      </w:tr>
    </w:tbl>
    <w:p w14:paraId="30AABF01" w14:textId="212B66E5" w:rsidR="003B66F1" w:rsidRPr="00581E18" w:rsidRDefault="000804C5" w:rsidP="00FA0527">
      <w:pPr>
        <w:rPr>
          <w:i/>
          <w:iCs/>
          <w:sz w:val="17"/>
          <w:szCs w:val="17"/>
        </w:rPr>
      </w:pPr>
      <w:r w:rsidRPr="00581E18">
        <w:rPr>
          <w:b/>
          <w:bCs/>
          <w:i/>
          <w:iCs/>
          <w:sz w:val="17"/>
          <w:szCs w:val="17"/>
        </w:rPr>
        <w:t>Nota:</w:t>
      </w:r>
      <w:r w:rsidRPr="00581E18">
        <w:rPr>
          <w:i/>
          <w:iCs/>
          <w:sz w:val="17"/>
          <w:szCs w:val="17"/>
        </w:rPr>
        <w:t xml:space="preserve"> Cada </w:t>
      </w:r>
      <w:r w:rsidR="00535925" w:rsidRPr="00581E18">
        <w:rPr>
          <w:i/>
          <w:iCs/>
          <w:sz w:val="17"/>
          <w:szCs w:val="17"/>
        </w:rPr>
        <w:t>ciclo</w:t>
      </w:r>
      <w:r w:rsidRPr="00581E18">
        <w:rPr>
          <w:i/>
          <w:iCs/>
          <w:sz w:val="17"/>
          <w:szCs w:val="17"/>
        </w:rPr>
        <w:t xml:space="preserve"> </w:t>
      </w:r>
      <w:r w:rsidR="006206FE" w:rsidRPr="00581E18">
        <w:rPr>
          <w:i/>
          <w:iCs/>
          <w:sz w:val="17"/>
          <w:szCs w:val="17"/>
        </w:rPr>
        <w:t>desarrolla</w:t>
      </w:r>
      <w:r w:rsidR="00535925" w:rsidRPr="00581E18">
        <w:rPr>
          <w:i/>
          <w:iCs/>
          <w:sz w:val="17"/>
          <w:szCs w:val="17"/>
        </w:rPr>
        <w:t xml:space="preserve"> ejes transversales</w:t>
      </w:r>
      <w:r w:rsidR="006206FE" w:rsidRPr="00581E18">
        <w:rPr>
          <w:i/>
          <w:iCs/>
          <w:sz w:val="17"/>
          <w:szCs w:val="17"/>
        </w:rPr>
        <w:t xml:space="preserve"> de manera</w:t>
      </w:r>
      <w:r w:rsidR="00535925" w:rsidRPr="00581E18">
        <w:rPr>
          <w:i/>
          <w:iCs/>
          <w:sz w:val="17"/>
          <w:szCs w:val="17"/>
        </w:rPr>
        <w:t xml:space="preserve"> específi</w:t>
      </w:r>
      <w:r w:rsidR="00767680" w:rsidRPr="00581E18">
        <w:rPr>
          <w:i/>
          <w:iCs/>
          <w:sz w:val="17"/>
          <w:szCs w:val="17"/>
        </w:rPr>
        <w:t>ca</w:t>
      </w:r>
      <w:r w:rsidRPr="00581E18">
        <w:rPr>
          <w:i/>
          <w:iCs/>
          <w:sz w:val="17"/>
          <w:szCs w:val="17"/>
        </w:rPr>
        <w:t>.</w:t>
      </w:r>
    </w:p>
    <w:p w14:paraId="19171BF6" w14:textId="77777777" w:rsidR="003B66F1" w:rsidRPr="00581E18" w:rsidRDefault="003B66F1">
      <w:pPr>
        <w:spacing w:after="0"/>
        <w:rPr>
          <w:i/>
          <w:iCs/>
          <w:sz w:val="17"/>
          <w:szCs w:val="17"/>
        </w:rPr>
      </w:pPr>
      <w:r w:rsidRPr="00581E18">
        <w:rPr>
          <w:i/>
          <w:iCs/>
          <w:sz w:val="17"/>
          <w:szCs w:val="17"/>
        </w:rPr>
        <w:br w:type="page"/>
      </w:r>
    </w:p>
    <w:p w14:paraId="75A0495D" w14:textId="77777777" w:rsidR="00FA0527" w:rsidRPr="00581E18" w:rsidRDefault="00FA0527" w:rsidP="00FA0527">
      <w:pPr>
        <w:rPr>
          <w:i/>
          <w:iCs/>
          <w:sz w:val="17"/>
          <w:szCs w:val="17"/>
        </w:rPr>
      </w:pPr>
    </w:p>
    <w:p w14:paraId="216E4EE6" w14:textId="77777777" w:rsidR="00FA0527" w:rsidRPr="00581E18" w:rsidRDefault="00FA0527" w:rsidP="003B66F1">
      <w:pPr>
        <w:pStyle w:val="Caption"/>
      </w:pPr>
      <w:r w:rsidRPr="00581E18">
        <w:t>Tabla 4. Saberes conceptuales por nivel</w:t>
      </w:r>
    </w:p>
    <w:tbl>
      <w:tblPr>
        <w:tblW w:w="14029"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55"/>
        <w:gridCol w:w="1559"/>
        <w:gridCol w:w="1226"/>
        <w:gridCol w:w="1226"/>
        <w:gridCol w:w="1227"/>
        <w:gridCol w:w="1227"/>
        <w:gridCol w:w="1227"/>
        <w:gridCol w:w="1227"/>
        <w:gridCol w:w="1227"/>
        <w:gridCol w:w="1227"/>
        <w:gridCol w:w="1101"/>
      </w:tblGrid>
      <w:tr w:rsidR="00A94470" w:rsidRPr="00581E18" w14:paraId="547A303B" w14:textId="77777777" w:rsidTr="00CB4C92">
        <w:trPr>
          <w:trHeight w:val="405"/>
        </w:trPr>
        <w:tc>
          <w:tcPr>
            <w:tcW w:w="1555" w:type="dxa"/>
            <w:vMerge w:val="restart"/>
            <w:tcBorders>
              <w:tl2br w:val="single" w:sz="4" w:space="0" w:color="auto"/>
            </w:tcBorders>
            <w:noWrap/>
            <w:vAlign w:val="bottom"/>
            <w:hideMark/>
          </w:tcPr>
          <w:p w14:paraId="1FD5969D"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cs="Poppins"/>
              </w:rPr>
              <w:br w:type="page"/>
            </w:r>
            <w:r w:rsidRPr="00581E18">
              <w:rPr>
                <w:rFonts w:eastAsia="Times New Roman" w:cs="Poppins"/>
                <w:b/>
                <w:bCs/>
                <w:color w:val="000000"/>
                <w:kern w:val="0"/>
                <w:sz w:val="18"/>
                <w:szCs w:val="18"/>
                <w:lang w:eastAsia="es-CR"/>
                <w14:ligatures w14:val="none"/>
              </w:rPr>
              <w:t>Ciclo</w:t>
            </w:r>
          </w:p>
          <w:p w14:paraId="5FFFBC55" w14:textId="77777777" w:rsidR="00FA0527" w:rsidRPr="00581E18" w:rsidRDefault="00FA0527" w:rsidP="00CE62CD">
            <w:pPr>
              <w:spacing w:after="0"/>
              <w:jc w:val="right"/>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Nivel</w:t>
            </w:r>
          </w:p>
          <w:p w14:paraId="70E8E4AA" w14:textId="77777777" w:rsidR="00FA0527" w:rsidRPr="00581E18" w:rsidRDefault="00FA0527" w:rsidP="00CE62CD">
            <w:pPr>
              <w:spacing w:after="0"/>
              <w:rPr>
                <w:rFonts w:eastAsia="Times New Roman" w:cs="Poppins"/>
                <w:b/>
                <w:bCs/>
                <w:color w:val="000000"/>
                <w:kern w:val="0"/>
                <w:sz w:val="18"/>
                <w:szCs w:val="18"/>
                <w:lang w:eastAsia="es-CR"/>
                <w14:ligatures w14:val="none"/>
              </w:rPr>
            </w:pPr>
            <w:r w:rsidRPr="00581E18">
              <w:rPr>
                <w:rFonts w:eastAsia="Times New Roman" w:cs="Poppins"/>
                <w:b/>
                <w:bCs/>
                <w:color w:val="000000"/>
                <w:kern w:val="0"/>
                <w:sz w:val="18"/>
                <w:szCs w:val="18"/>
                <w:lang w:eastAsia="es-CR"/>
                <w14:ligatures w14:val="none"/>
              </w:rPr>
              <w:t>Área de</w:t>
            </w:r>
          </w:p>
          <w:p w14:paraId="31993B28" w14:textId="77777777" w:rsidR="00FA0527" w:rsidRPr="00581E18" w:rsidRDefault="00FA0527" w:rsidP="00CE62CD">
            <w:pPr>
              <w:spacing w:after="0"/>
              <w:rPr>
                <w:rFonts w:eastAsia="Times New Roman" w:cs="Poppins"/>
                <w:color w:val="000000"/>
                <w:kern w:val="0"/>
                <w:lang w:eastAsia="es-CR"/>
                <w14:ligatures w14:val="none"/>
              </w:rPr>
            </w:pPr>
            <w:r w:rsidRPr="00581E18">
              <w:rPr>
                <w:rFonts w:eastAsia="Times New Roman" w:cs="Poppins"/>
                <w:b/>
                <w:bCs/>
                <w:color w:val="000000"/>
                <w:kern w:val="0"/>
                <w:sz w:val="18"/>
                <w:szCs w:val="18"/>
                <w:lang w:eastAsia="es-CR"/>
                <w14:ligatures w14:val="none"/>
              </w:rPr>
              <w:t>conocimiento</w:t>
            </w:r>
          </w:p>
        </w:tc>
        <w:tc>
          <w:tcPr>
            <w:tcW w:w="1559" w:type="dxa"/>
            <w:shd w:val="clear" w:color="auto" w:fill="09B7AE"/>
            <w:noWrap/>
            <w:vAlign w:val="bottom"/>
            <w:hideMark/>
          </w:tcPr>
          <w:p w14:paraId="5E7F2880" w14:textId="77777777" w:rsidR="00FA0527" w:rsidRPr="00581E18" w:rsidRDefault="00FA0527" w:rsidP="00CE62CD">
            <w:pPr>
              <w:spacing w:after="0"/>
              <w:jc w:val="center"/>
              <w:rPr>
                <w:rFonts w:eastAsia="Times New Roman" w:cs="Poppins"/>
                <w:b/>
                <w:bCs/>
                <w:color w:val="FFFFFF" w:themeColor="background1"/>
                <w:kern w:val="0"/>
                <w:sz w:val="16"/>
                <w:szCs w:val="16"/>
                <w:lang w:eastAsia="es-CR"/>
                <w14:ligatures w14:val="none"/>
              </w:rPr>
            </w:pPr>
            <w:r w:rsidRPr="00581E18">
              <w:rPr>
                <w:rFonts w:cs="Poppins"/>
                <w:b/>
                <w:bCs/>
                <w:color w:val="FFFFFF" w:themeColor="background1"/>
                <w:sz w:val="16"/>
                <w:szCs w:val="16"/>
              </w:rPr>
              <w:t>Ciclos Materno Infantil (Grupo Interactivo II) y Transición</w:t>
            </w:r>
          </w:p>
        </w:tc>
        <w:tc>
          <w:tcPr>
            <w:tcW w:w="3679" w:type="dxa"/>
            <w:gridSpan w:val="3"/>
            <w:shd w:val="clear" w:color="auto" w:fill="805AD4"/>
            <w:vAlign w:val="center"/>
            <w:hideMark/>
          </w:tcPr>
          <w:p w14:paraId="4F418E77"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 ciclo</w:t>
            </w:r>
          </w:p>
        </w:tc>
        <w:tc>
          <w:tcPr>
            <w:tcW w:w="3681" w:type="dxa"/>
            <w:gridSpan w:val="3"/>
            <w:shd w:val="clear" w:color="auto" w:fill="45258F"/>
            <w:vAlign w:val="center"/>
            <w:hideMark/>
          </w:tcPr>
          <w:p w14:paraId="21034E83"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 ciclo</w:t>
            </w:r>
          </w:p>
        </w:tc>
        <w:tc>
          <w:tcPr>
            <w:tcW w:w="3555" w:type="dxa"/>
            <w:gridSpan w:val="3"/>
            <w:shd w:val="clear" w:color="auto" w:fill="9ED16F"/>
            <w:vAlign w:val="center"/>
            <w:hideMark/>
          </w:tcPr>
          <w:p w14:paraId="16E7C4EB"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 ciclo</w:t>
            </w:r>
          </w:p>
        </w:tc>
      </w:tr>
      <w:tr w:rsidR="00894382" w:rsidRPr="00581E18" w14:paraId="42A4B669" w14:textId="77777777" w:rsidTr="00CB4C92">
        <w:trPr>
          <w:trHeight w:val="405"/>
        </w:trPr>
        <w:tc>
          <w:tcPr>
            <w:tcW w:w="1555" w:type="dxa"/>
            <w:vMerge/>
            <w:tcBorders>
              <w:tl2br w:val="single" w:sz="4" w:space="0" w:color="auto"/>
            </w:tcBorders>
            <w:vAlign w:val="center"/>
            <w:hideMark/>
          </w:tcPr>
          <w:p w14:paraId="6E991E7F" w14:textId="77777777" w:rsidR="00FA0527" w:rsidRPr="00581E18" w:rsidRDefault="00FA0527" w:rsidP="00CE62CD">
            <w:pPr>
              <w:spacing w:after="0"/>
              <w:rPr>
                <w:rFonts w:eastAsia="Times New Roman" w:cs="Poppins"/>
                <w:color w:val="000000"/>
                <w:kern w:val="0"/>
                <w:lang w:eastAsia="es-CR"/>
                <w14:ligatures w14:val="none"/>
              </w:rPr>
            </w:pPr>
          </w:p>
        </w:tc>
        <w:tc>
          <w:tcPr>
            <w:tcW w:w="1559" w:type="dxa"/>
            <w:shd w:val="clear" w:color="auto" w:fill="09B7AE"/>
            <w:noWrap/>
            <w:vAlign w:val="bottom"/>
            <w:hideMark/>
          </w:tcPr>
          <w:p w14:paraId="0333F0E4"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M / T</w:t>
            </w:r>
          </w:p>
        </w:tc>
        <w:tc>
          <w:tcPr>
            <w:tcW w:w="1226" w:type="dxa"/>
            <w:shd w:val="clear" w:color="auto" w:fill="805AD4"/>
            <w:vAlign w:val="bottom"/>
            <w:hideMark/>
          </w:tcPr>
          <w:p w14:paraId="7AAD0CF4"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w:t>
            </w:r>
          </w:p>
        </w:tc>
        <w:tc>
          <w:tcPr>
            <w:tcW w:w="1226" w:type="dxa"/>
            <w:shd w:val="clear" w:color="auto" w:fill="805AD4"/>
            <w:vAlign w:val="bottom"/>
            <w:hideMark/>
          </w:tcPr>
          <w:p w14:paraId="5BD6DA5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w:t>
            </w:r>
          </w:p>
        </w:tc>
        <w:tc>
          <w:tcPr>
            <w:tcW w:w="1227" w:type="dxa"/>
            <w:shd w:val="clear" w:color="auto" w:fill="805AD4"/>
            <w:vAlign w:val="bottom"/>
            <w:hideMark/>
          </w:tcPr>
          <w:p w14:paraId="5C830329"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w:t>
            </w:r>
          </w:p>
        </w:tc>
        <w:tc>
          <w:tcPr>
            <w:tcW w:w="1227" w:type="dxa"/>
            <w:shd w:val="clear" w:color="auto" w:fill="45258F"/>
            <w:vAlign w:val="bottom"/>
            <w:hideMark/>
          </w:tcPr>
          <w:p w14:paraId="291D27A5"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IV</w:t>
            </w:r>
          </w:p>
        </w:tc>
        <w:tc>
          <w:tcPr>
            <w:tcW w:w="1227" w:type="dxa"/>
            <w:shd w:val="clear" w:color="auto" w:fill="45258F"/>
            <w:vAlign w:val="bottom"/>
            <w:hideMark/>
          </w:tcPr>
          <w:p w14:paraId="5E86A00F"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w:t>
            </w:r>
          </w:p>
        </w:tc>
        <w:tc>
          <w:tcPr>
            <w:tcW w:w="1227" w:type="dxa"/>
            <w:shd w:val="clear" w:color="auto" w:fill="45258F"/>
            <w:vAlign w:val="bottom"/>
            <w:hideMark/>
          </w:tcPr>
          <w:p w14:paraId="6DB74559"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w:t>
            </w:r>
          </w:p>
        </w:tc>
        <w:tc>
          <w:tcPr>
            <w:tcW w:w="1227" w:type="dxa"/>
            <w:shd w:val="clear" w:color="auto" w:fill="9ED16F"/>
            <w:vAlign w:val="bottom"/>
            <w:hideMark/>
          </w:tcPr>
          <w:p w14:paraId="2AEC68BC"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w:t>
            </w:r>
          </w:p>
        </w:tc>
        <w:tc>
          <w:tcPr>
            <w:tcW w:w="1227" w:type="dxa"/>
            <w:shd w:val="clear" w:color="auto" w:fill="9ED16F"/>
            <w:vAlign w:val="bottom"/>
            <w:hideMark/>
          </w:tcPr>
          <w:p w14:paraId="4A7AC272"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VIII</w:t>
            </w:r>
          </w:p>
        </w:tc>
        <w:tc>
          <w:tcPr>
            <w:tcW w:w="1101" w:type="dxa"/>
            <w:shd w:val="clear" w:color="auto" w:fill="9ED16F"/>
            <w:vAlign w:val="bottom"/>
            <w:hideMark/>
          </w:tcPr>
          <w:p w14:paraId="62827A8F"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IX</w:t>
            </w:r>
          </w:p>
        </w:tc>
      </w:tr>
      <w:tr w:rsidR="00894382" w:rsidRPr="00581E18" w14:paraId="3D3AFB7A" w14:textId="77777777" w:rsidTr="00CB4C92">
        <w:trPr>
          <w:trHeight w:val="743"/>
        </w:trPr>
        <w:tc>
          <w:tcPr>
            <w:tcW w:w="1555" w:type="dxa"/>
            <w:shd w:val="clear" w:color="auto" w:fill="F5F5F5"/>
            <w:noWrap/>
            <w:vAlign w:val="bottom"/>
            <w:hideMark/>
          </w:tcPr>
          <w:p w14:paraId="43F6BAA7" w14:textId="77777777" w:rsidR="00FA0527" w:rsidRPr="00581E18" w:rsidRDefault="00FA0527" w:rsidP="00CE62CD">
            <w:pPr>
              <w:spacing w:after="0"/>
              <w:rPr>
                <w:rFonts w:eastAsia="Times New Roman" w:cs="Poppins"/>
                <w:color w:val="000000"/>
                <w:kern w:val="0"/>
                <w:sz w:val="16"/>
                <w:szCs w:val="16"/>
                <w:lang w:eastAsia="es-CR"/>
                <w14:ligatures w14:val="none"/>
              </w:rPr>
            </w:pPr>
            <w:r w:rsidRPr="00581E18">
              <w:rPr>
                <w:rFonts w:eastAsia="Times New Roman" w:cs="Poppins"/>
                <w:color w:val="000000"/>
                <w:kern w:val="0"/>
                <w:sz w:val="16"/>
                <w:szCs w:val="16"/>
                <w:lang w:eastAsia="es-CR"/>
                <w14:ligatures w14:val="none"/>
              </w:rPr>
              <w:t>Apropiación tecnológica y Digital</w:t>
            </w:r>
          </w:p>
        </w:tc>
        <w:tc>
          <w:tcPr>
            <w:tcW w:w="1559" w:type="dxa"/>
            <w:shd w:val="clear" w:color="auto" w:fill="F5F5F5"/>
            <w:vAlign w:val="center"/>
            <w:hideMark/>
          </w:tcPr>
          <w:p w14:paraId="6B6370B5"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6" w:type="dxa"/>
            <w:shd w:val="clear" w:color="auto" w:fill="F5F5F5"/>
            <w:vAlign w:val="center"/>
            <w:hideMark/>
          </w:tcPr>
          <w:p w14:paraId="60E7BA00"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6" w:type="dxa"/>
            <w:shd w:val="clear" w:color="auto" w:fill="F5F5F5"/>
            <w:vAlign w:val="center"/>
            <w:hideMark/>
          </w:tcPr>
          <w:p w14:paraId="34D781B8"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14:paraId="4A984304"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14:paraId="4E4FBBC1"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14:paraId="63E2CA01"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14:paraId="0E6C81FA"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14:paraId="73C2FFBA"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227" w:type="dxa"/>
            <w:shd w:val="clear" w:color="auto" w:fill="F5F5F5"/>
            <w:vAlign w:val="center"/>
            <w:hideMark/>
          </w:tcPr>
          <w:p w14:paraId="1AD96D59"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c>
          <w:tcPr>
            <w:tcW w:w="1101" w:type="dxa"/>
            <w:shd w:val="clear" w:color="auto" w:fill="F5F5F5"/>
            <w:vAlign w:val="center"/>
            <w:hideMark/>
          </w:tcPr>
          <w:p w14:paraId="22449CAA" w14:textId="77777777" w:rsidR="00FA0527" w:rsidRPr="00581E18" w:rsidRDefault="00FA0527" w:rsidP="00CE62CD">
            <w:pPr>
              <w:spacing w:after="0"/>
              <w:rPr>
                <w:rFonts w:eastAsia="Times New Roman" w:cs="Poppins"/>
                <w:color w:val="000000"/>
                <w:kern w:val="0"/>
                <w:sz w:val="14"/>
                <w:szCs w:val="14"/>
                <w:lang w:eastAsia="es-CR"/>
                <w14:ligatures w14:val="none"/>
              </w:rPr>
            </w:pPr>
            <w:r w:rsidRPr="00581E18">
              <w:rPr>
                <w:rFonts w:eastAsia="Times New Roman" w:cs="Poppins"/>
                <w:color w:val="000000"/>
                <w:kern w:val="0"/>
                <w:sz w:val="14"/>
                <w:szCs w:val="14"/>
                <w:lang w:eastAsia="es-CR"/>
                <w14:ligatures w14:val="none"/>
              </w:rPr>
              <w:t>Saberes conceptuales</w:t>
            </w:r>
          </w:p>
        </w:tc>
      </w:tr>
      <w:tr w:rsidR="00894382" w:rsidRPr="00581E18" w14:paraId="6D1EC5F2" w14:textId="77777777" w:rsidTr="00CB4C92">
        <w:trPr>
          <w:trHeight w:val="544"/>
        </w:trPr>
        <w:tc>
          <w:tcPr>
            <w:tcW w:w="1555" w:type="dxa"/>
            <w:shd w:val="clear" w:color="auto" w:fill="E2E2E2"/>
            <w:noWrap/>
            <w:vAlign w:val="bottom"/>
            <w:hideMark/>
          </w:tcPr>
          <w:p w14:paraId="1ACE495F" w14:textId="77777777" w:rsidR="00FA0527" w:rsidRPr="00581E18" w:rsidRDefault="00FA0527" w:rsidP="00CE62CD">
            <w:pPr>
              <w:spacing w:after="0"/>
              <w:rPr>
                <w:rFonts w:eastAsia="Times New Roman" w:cs="Poppins"/>
                <w:color w:val="000000"/>
                <w:kern w:val="0"/>
                <w:sz w:val="16"/>
                <w:szCs w:val="16"/>
                <w:lang w:eastAsia="es-CR"/>
                <w14:ligatures w14:val="none"/>
              </w:rPr>
            </w:pPr>
            <w:r w:rsidRPr="00581E18">
              <w:rPr>
                <w:rFonts w:eastAsia="Times New Roman" w:cs="Poppins"/>
                <w:color w:val="000000"/>
                <w:kern w:val="0"/>
                <w:sz w:val="16"/>
                <w:szCs w:val="16"/>
                <w:lang w:eastAsia="es-CR"/>
                <w14:ligatures w14:val="none"/>
              </w:rPr>
              <w:t>Programación y Algoritmos</w:t>
            </w:r>
          </w:p>
        </w:tc>
        <w:tc>
          <w:tcPr>
            <w:tcW w:w="1559" w:type="dxa"/>
            <w:shd w:val="clear" w:color="auto" w:fill="E2E2E2"/>
            <w:hideMark/>
          </w:tcPr>
          <w:p w14:paraId="76E17103"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6" w:type="dxa"/>
            <w:shd w:val="clear" w:color="auto" w:fill="E2E2E2"/>
            <w:hideMark/>
          </w:tcPr>
          <w:p w14:paraId="41B98670"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6" w:type="dxa"/>
            <w:shd w:val="clear" w:color="auto" w:fill="E2E2E2"/>
            <w:hideMark/>
          </w:tcPr>
          <w:p w14:paraId="05674464"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65B771AA"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49906F95"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45158564"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65AB1422"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6F304F24"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2B58FC69"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101" w:type="dxa"/>
            <w:shd w:val="clear" w:color="auto" w:fill="E2E2E2"/>
            <w:hideMark/>
          </w:tcPr>
          <w:p w14:paraId="0FD80404"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r>
      <w:tr w:rsidR="00894382" w:rsidRPr="00581E18" w14:paraId="1AB0F0FE" w14:textId="77777777" w:rsidTr="00CB4C92">
        <w:trPr>
          <w:trHeight w:val="453"/>
        </w:trPr>
        <w:tc>
          <w:tcPr>
            <w:tcW w:w="1555" w:type="dxa"/>
            <w:shd w:val="clear" w:color="auto" w:fill="F5F5F5"/>
            <w:noWrap/>
            <w:hideMark/>
          </w:tcPr>
          <w:p w14:paraId="509CD378" w14:textId="77777777" w:rsidR="00FA0527" w:rsidRPr="00581E18" w:rsidRDefault="00FA0527" w:rsidP="00A94470">
            <w:pPr>
              <w:spacing w:after="0"/>
              <w:rPr>
                <w:rFonts w:eastAsia="Times New Roman" w:cs="Poppins"/>
                <w:color w:val="000000"/>
                <w:kern w:val="0"/>
                <w:sz w:val="16"/>
                <w:szCs w:val="16"/>
                <w:lang w:eastAsia="es-CR"/>
                <w14:ligatures w14:val="none"/>
              </w:rPr>
            </w:pPr>
            <w:r w:rsidRPr="00581E18">
              <w:rPr>
                <w:rFonts w:eastAsia="Times New Roman" w:cs="Poppins"/>
                <w:color w:val="000000"/>
                <w:kern w:val="0"/>
                <w:sz w:val="16"/>
                <w:szCs w:val="16"/>
                <w:lang w:eastAsia="es-CR"/>
                <w14:ligatures w14:val="none"/>
              </w:rPr>
              <w:t>Computación física y Robótica</w:t>
            </w:r>
          </w:p>
        </w:tc>
        <w:tc>
          <w:tcPr>
            <w:tcW w:w="1559" w:type="dxa"/>
            <w:shd w:val="clear" w:color="auto" w:fill="F5F5F5"/>
            <w:hideMark/>
          </w:tcPr>
          <w:p w14:paraId="2B69747E"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6" w:type="dxa"/>
            <w:shd w:val="clear" w:color="auto" w:fill="F5F5F5"/>
            <w:hideMark/>
          </w:tcPr>
          <w:p w14:paraId="07A6CDB5"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6" w:type="dxa"/>
            <w:shd w:val="clear" w:color="auto" w:fill="F5F5F5"/>
            <w:hideMark/>
          </w:tcPr>
          <w:p w14:paraId="252E5A9E"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F5F5F5"/>
            <w:hideMark/>
          </w:tcPr>
          <w:p w14:paraId="7E572C45"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F5F5F5"/>
            <w:hideMark/>
          </w:tcPr>
          <w:p w14:paraId="714A6134"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F5F5F5"/>
            <w:hideMark/>
          </w:tcPr>
          <w:p w14:paraId="4D7FF7C2"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F5F5F5"/>
            <w:hideMark/>
          </w:tcPr>
          <w:p w14:paraId="4150AEA9"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F5F5F5"/>
            <w:hideMark/>
          </w:tcPr>
          <w:p w14:paraId="4F49536C"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F5F5F5"/>
            <w:hideMark/>
          </w:tcPr>
          <w:p w14:paraId="4B1241C2"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101" w:type="dxa"/>
            <w:shd w:val="clear" w:color="auto" w:fill="F5F5F5"/>
            <w:hideMark/>
          </w:tcPr>
          <w:p w14:paraId="16717C0E" w14:textId="77777777" w:rsidR="00FA0527" w:rsidRPr="00581E18" w:rsidRDefault="00FA0527" w:rsidP="00A94470">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r>
      <w:tr w:rsidR="00894382" w:rsidRPr="00581E18" w14:paraId="7370B3E9" w14:textId="77777777" w:rsidTr="00CB4C92">
        <w:trPr>
          <w:trHeight w:val="494"/>
        </w:trPr>
        <w:tc>
          <w:tcPr>
            <w:tcW w:w="1555" w:type="dxa"/>
            <w:shd w:val="clear" w:color="auto" w:fill="E2E2E2"/>
            <w:noWrap/>
            <w:vAlign w:val="bottom"/>
            <w:hideMark/>
          </w:tcPr>
          <w:p w14:paraId="1119F3D4" w14:textId="77777777" w:rsidR="00FA0527" w:rsidRPr="0090677D" w:rsidRDefault="00FA0527" w:rsidP="00CE62CD">
            <w:pPr>
              <w:spacing w:after="0"/>
              <w:rPr>
                <w:rFonts w:eastAsia="Times New Roman" w:cs="Poppins"/>
                <w:color w:val="000000"/>
                <w:kern w:val="0"/>
                <w:sz w:val="16"/>
                <w:szCs w:val="16"/>
                <w:lang w:val="pt-BR" w:eastAsia="es-CR"/>
                <w14:ligatures w14:val="none"/>
              </w:rPr>
            </w:pPr>
            <w:proofErr w:type="spellStart"/>
            <w:r w:rsidRPr="0090677D">
              <w:rPr>
                <w:rFonts w:eastAsia="Times New Roman" w:cs="Poppins"/>
                <w:color w:val="000000"/>
                <w:kern w:val="0"/>
                <w:sz w:val="16"/>
                <w:szCs w:val="16"/>
                <w:lang w:val="pt-BR" w:eastAsia="es-CR"/>
                <w14:ligatures w14:val="none"/>
              </w:rPr>
              <w:t>Ciencia</w:t>
            </w:r>
            <w:proofErr w:type="spellEnd"/>
            <w:r w:rsidRPr="0090677D">
              <w:rPr>
                <w:rFonts w:eastAsia="Times New Roman" w:cs="Poppins"/>
                <w:color w:val="000000"/>
                <w:kern w:val="0"/>
                <w:sz w:val="16"/>
                <w:szCs w:val="16"/>
                <w:lang w:val="pt-BR" w:eastAsia="es-CR"/>
                <w14:ligatures w14:val="none"/>
              </w:rPr>
              <w:t xml:space="preserve"> de </w:t>
            </w:r>
            <w:proofErr w:type="spellStart"/>
            <w:r w:rsidRPr="0090677D">
              <w:rPr>
                <w:rFonts w:eastAsia="Times New Roman" w:cs="Poppins"/>
                <w:color w:val="000000"/>
                <w:kern w:val="0"/>
                <w:sz w:val="16"/>
                <w:szCs w:val="16"/>
                <w:lang w:val="pt-BR" w:eastAsia="es-CR"/>
                <w14:ligatures w14:val="none"/>
              </w:rPr>
              <w:t>datos</w:t>
            </w:r>
            <w:proofErr w:type="spellEnd"/>
            <w:r w:rsidRPr="0090677D">
              <w:rPr>
                <w:rFonts w:eastAsia="Times New Roman" w:cs="Poppins"/>
                <w:color w:val="000000"/>
                <w:kern w:val="0"/>
                <w:sz w:val="16"/>
                <w:szCs w:val="16"/>
                <w:lang w:val="pt-BR" w:eastAsia="es-CR"/>
                <w14:ligatures w14:val="none"/>
              </w:rPr>
              <w:t xml:space="preserve"> e IA</w:t>
            </w:r>
          </w:p>
        </w:tc>
        <w:tc>
          <w:tcPr>
            <w:tcW w:w="1559" w:type="dxa"/>
            <w:shd w:val="clear" w:color="auto" w:fill="E2E2E2"/>
            <w:hideMark/>
          </w:tcPr>
          <w:p w14:paraId="2BABBE4B"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6" w:type="dxa"/>
            <w:shd w:val="clear" w:color="auto" w:fill="E2E2E2"/>
            <w:hideMark/>
          </w:tcPr>
          <w:p w14:paraId="76B01883"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6" w:type="dxa"/>
            <w:shd w:val="clear" w:color="auto" w:fill="E2E2E2"/>
            <w:hideMark/>
          </w:tcPr>
          <w:p w14:paraId="5CA94E8D"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663765E4"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764CC087"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7983000A"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31A5695C"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31C7AD4A"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227" w:type="dxa"/>
            <w:shd w:val="clear" w:color="auto" w:fill="E2E2E2"/>
            <w:hideMark/>
          </w:tcPr>
          <w:p w14:paraId="544FB291"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c>
          <w:tcPr>
            <w:tcW w:w="1101" w:type="dxa"/>
            <w:shd w:val="clear" w:color="auto" w:fill="E2E2E2"/>
            <w:hideMark/>
          </w:tcPr>
          <w:p w14:paraId="108257D8" w14:textId="77777777" w:rsidR="00FA0527" w:rsidRPr="00581E18" w:rsidRDefault="00FA0527" w:rsidP="00CE62CD">
            <w:pPr>
              <w:spacing w:after="0"/>
              <w:rPr>
                <w:rFonts w:eastAsia="Times New Roman" w:cs="Poppins"/>
                <w:kern w:val="0"/>
                <w:sz w:val="14"/>
                <w:szCs w:val="14"/>
                <w:lang w:eastAsia="es-CR"/>
                <w14:ligatures w14:val="none"/>
              </w:rPr>
            </w:pPr>
            <w:r w:rsidRPr="00581E18">
              <w:rPr>
                <w:rFonts w:eastAsia="Times New Roman" w:cs="Poppins"/>
                <w:kern w:val="0"/>
                <w:sz w:val="14"/>
                <w:szCs w:val="14"/>
                <w:lang w:eastAsia="es-CR"/>
                <w14:ligatures w14:val="none"/>
              </w:rPr>
              <w:t>Saberes conceptuales</w:t>
            </w:r>
          </w:p>
        </w:tc>
      </w:tr>
    </w:tbl>
    <w:p w14:paraId="16A22A7D" w14:textId="7322DE18" w:rsidR="00753E7D" w:rsidRPr="00581E18" w:rsidRDefault="00767680">
      <w:pPr>
        <w:rPr>
          <w:i/>
          <w:iCs/>
          <w:sz w:val="17"/>
          <w:szCs w:val="17"/>
        </w:rPr>
      </w:pPr>
      <w:r w:rsidRPr="00581E18">
        <w:rPr>
          <w:b/>
          <w:bCs/>
          <w:i/>
          <w:iCs/>
          <w:sz w:val="17"/>
          <w:szCs w:val="17"/>
        </w:rPr>
        <w:t>Nota:</w:t>
      </w:r>
      <w:r w:rsidRPr="00581E18">
        <w:rPr>
          <w:i/>
          <w:iCs/>
          <w:sz w:val="17"/>
          <w:szCs w:val="17"/>
        </w:rPr>
        <w:t xml:space="preserve"> Cada </w:t>
      </w:r>
      <w:r w:rsidR="004C4B87" w:rsidRPr="00581E18">
        <w:rPr>
          <w:i/>
          <w:iCs/>
          <w:sz w:val="17"/>
          <w:szCs w:val="17"/>
        </w:rPr>
        <w:t xml:space="preserve">área de conocimiento desarrolla saberes conceptuales </w:t>
      </w:r>
      <w:r w:rsidR="009F2214" w:rsidRPr="00581E18">
        <w:rPr>
          <w:i/>
          <w:iCs/>
          <w:sz w:val="17"/>
          <w:szCs w:val="17"/>
        </w:rPr>
        <w:t xml:space="preserve">específicos para cada nivel. </w:t>
      </w:r>
    </w:p>
    <w:p w14:paraId="2CC018E6" w14:textId="77777777" w:rsidR="003B66F1" w:rsidRPr="00581E18" w:rsidRDefault="003B66F1">
      <w:pPr>
        <w:rPr>
          <w:i/>
          <w:iCs/>
          <w:sz w:val="17"/>
          <w:szCs w:val="17"/>
        </w:rPr>
      </w:pPr>
    </w:p>
    <w:p w14:paraId="7B1D78C9" w14:textId="7322BC64" w:rsidR="00FA0527" w:rsidRPr="00581E18" w:rsidRDefault="00FA0527" w:rsidP="003B66F1">
      <w:pPr>
        <w:pStyle w:val="Caption"/>
      </w:pPr>
      <w:r w:rsidRPr="00581E18">
        <w:t>Tabla 5. Saberes en todo el proceso</w:t>
      </w:r>
    </w:p>
    <w:tbl>
      <w:tblPr>
        <w:tblW w:w="14104"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43"/>
        <w:gridCol w:w="1967"/>
        <w:gridCol w:w="917"/>
        <w:gridCol w:w="917"/>
        <w:gridCol w:w="1064"/>
        <w:gridCol w:w="815"/>
        <w:gridCol w:w="961"/>
        <w:gridCol w:w="1201"/>
        <w:gridCol w:w="1039"/>
        <w:gridCol w:w="1040"/>
        <w:gridCol w:w="1040"/>
      </w:tblGrid>
      <w:tr w:rsidR="00FA0527" w:rsidRPr="00581E18" w14:paraId="23879928" w14:textId="77777777" w:rsidTr="00E96F35">
        <w:trPr>
          <w:trHeight w:val="350"/>
        </w:trPr>
        <w:tc>
          <w:tcPr>
            <w:tcW w:w="3143" w:type="dxa"/>
            <w:vMerge w:val="restart"/>
            <w:tcBorders>
              <w:tl2br w:val="single" w:sz="4" w:space="0" w:color="auto"/>
            </w:tcBorders>
            <w:noWrap/>
            <w:vAlign w:val="bottom"/>
            <w:hideMark/>
          </w:tcPr>
          <w:p w14:paraId="34AFAF0E" w14:textId="77777777" w:rsidR="00FA0527" w:rsidRPr="00581E18" w:rsidRDefault="00FA0527" w:rsidP="00CE62CD">
            <w:pPr>
              <w:spacing w:after="0"/>
              <w:jc w:val="right"/>
              <w:rPr>
                <w:rFonts w:eastAsia="Times New Roman" w:cs="Poppins"/>
                <w:b/>
                <w:bCs/>
                <w:color w:val="000000"/>
                <w:kern w:val="0"/>
                <w:sz w:val="20"/>
                <w:szCs w:val="20"/>
                <w:lang w:eastAsia="es-CR"/>
                <w14:ligatures w14:val="none"/>
              </w:rPr>
            </w:pPr>
            <w:r w:rsidRPr="00581E18">
              <w:rPr>
                <w:rFonts w:eastAsia="Times New Roman" w:cs="Poppins"/>
                <w:b/>
                <w:bCs/>
                <w:color w:val="000000"/>
                <w:kern w:val="0"/>
                <w:sz w:val="20"/>
                <w:szCs w:val="20"/>
                <w:lang w:eastAsia="es-CR"/>
                <w14:ligatures w14:val="none"/>
              </w:rPr>
              <w:t>Ciclo</w:t>
            </w:r>
          </w:p>
          <w:p w14:paraId="52DB85A0" w14:textId="77777777" w:rsidR="00FA0527" w:rsidRPr="00581E18" w:rsidRDefault="00FA0527" w:rsidP="00CE62CD">
            <w:pPr>
              <w:spacing w:after="0"/>
              <w:jc w:val="right"/>
              <w:rPr>
                <w:rFonts w:eastAsia="Times New Roman" w:cs="Poppins"/>
                <w:b/>
                <w:bCs/>
                <w:color w:val="000000"/>
                <w:kern w:val="0"/>
                <w:sz w:val="20"/>
                <w:szCs w:val="20"/>
                <w:lang w:eastAsia="es-CR"/>
                <w14:ligatures w14:val="none"/>
              </w:rPr>
            </w:pPr>
            <w:r w:rsidRPr="00581E18">
              <w:rPr>
                <w:rFonts w:eastAsia="Times New Roman" w:cs="Poppins"/>
                <w:b/>
                <w:bCs/>
                <w:color w:val="000000"/>
                <w:kern w:val="0"/>
                <w:sz w:val="20"/>
                <w:szCs w:val="20"/>
                <w:lang w:eastAsia="es-CR"/>
                <w14:ligatures w14:val="none"/>
              </w:rPr>
              <w:t>Nivel</w:t>
            </w:r>
          </w:p>
          <w:p w14:paraId="49CA0565" w14:textId="330D915E" w:rsidR="00FA0527" w:rsidRPr="00581E18" w:rsidRDefault="003E0C70" w:rsidP="00CE62CD">
            <w:pPr>
              <w:spacing w:after="0"/>
              <w:rPr>
                <w:rFonts w:eastAsia="Times New Roman" w:cs="Poppins"/>
                <w:color w:val="000000"/>
                <w:kern w:val="0"/>
                <w:lang w:eastAsia="es-CR"/>
                <w14:ligatures w14:val="none"/>
              </w:rPr>
            </w:pPr>
            <w:r w:rsidRPr="00581E18">
              <w:rPr>
                <w:rFonts w:eastAsia="Times New Roman" w:cs="Poppins"/>
                <w:b/>
                <w:bCs/>
                <w:color w:val="000000"/>
                <w:kern w:val="0"/>
                <w:sz w:val="20"/>
                <w:szCs w:val="20"/>
                <w:lang w:eastAsia="es-CR"/>
                <w14:ligatures w14:val="none"/>
              </w:rPr>
              <w:t>Saberes</w:t>
            </w:r>
          </w:p>
        </w:tc>
        <w:tc>
          <w:tcPr>
            <w:tcW w:w="1967" w:type="dxa"/>
            <w:shd w:val="clear" w:color="auto" w:fill="09B7AE"/>
            <w:noWrap/>
            <w:vAlign w:val="bottom"/>
            <w:hideMark/>
          </w:tcPr>
          <w:p w14:paraId="663DC06A"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cs="Poppins"/>
                <w:b/>
                <w:bCs/>
                <w:color w:val="FFFFFF" w:themeColor="background1"/>
                <w:sz w:val="16"/>
                <w:szCs w:val="16"/>
              </w:rPr>
              <w:t>Ciclos Materno Infantil (Grupo Interactivo II) y Transición</w:t>
            </w:r>
          </w:p>
        </w:tc>
        <w:tc>
          <w:tcPr>
            <w:tcW w:w="2898" w:type="dxa"/>
            <w:gridSpan w:val="3"/>
            <w:shd w:val="clear" w:color="auto" w:fill="805AD4"/>
            <w:vAlign w:val="bottom"/>
            <w:hideMark/>
          </w:tcPr>
          <w:p w14:paraId="6A0BA2B5"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 ciclo</w:t>
            </w:r>
          </w:p>
        </w:tc>
        <w:tc>
          <w:tcPr>
            <w:tcW w:w="2977" w:type="dxa"/>
            <w:gridSpan w:val="3"/>
            <w:shd w:val="clear" w:color="auto" w:fill="45258F"/>
            <w:vAlign w:val="bottom"/>
            <w:hideMark/>
          </w:tcPr>
          <w:p w14:paraId="5B6DF1CA"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 ciclo</w:t>
            </w:r>
          </w:p>
        </w:tc>
        <w:tc>
          <w:tcPr>
            <w:tcW w:w="3119" w:type="dxa"/>
            <w:gridSpan w:val="3"/>
            <w:shd w:val="clear" w:color="auto" w:fill="9ED16F"/>
            <w:vAlign w:val="bottom"/>
            <w:hideMark/>
          </w:tcPr>
          <w:p w14:paraId="23E1ABC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 ciclo</w:t>
            </w:r>
          </w:p>
        </w:tc>
      </w:tr>
      <w:tr w:rsidR="00FA0527" w:rsidRPr="00581E18" w14:paraId="0AC10770" w14:textId="77777777" w:rsidTr="00E96F35">
        <w:trPr>
          <w:trHeight w:val="350"/>
        </w:trPr>
        <w:tc>
          <w:tcPr>
            <w:tcW w:w="3143" w:type="dxa"/>
            <w:vMerge/>
            <w:tcBorders>
              <w:tl2br w:val="single" w:sz="4" w:space="0" w:color="auto"/>
            </w:tcBorders>
            <w:vAlign w:val="center"/>
            <w:hideMark/>
          </w:tcPr>
          <w:p w14:paraId="240B5F49" w14:textId="77777777" w:rsidR="00FA0527" w:rsidRPr="00581E18" w:rsidRDefault="00FA0527" w:rsidP="00CE62CD">
            <w:pPr>
              <w:spacing w:after="0"/>
              <w:rPr>
                <w:rFonts w:eastAsia="Times New Roman" w:cs="Poppins"/>
                <w:color w:val="000000"/>
                <w:kern w:val="0"/>
                <w:lang w:eastAsia="es-CR"/>
                <w14:ligatures w14:val="none"/>
              </w:rPr>
            </w:pPr>
          </w:p>
        </w:tc>
        <w:tc>
          <w:tcPr>
            <w:tcW w:w="1967" w:type="dxa"/>
            <w:shd w:val="clear" w:color="auto" w:fill="09B7AE"/>
            <w:noWrap/>
            <w:vAlign w:val="center"/>
            <w:hideMark/>
          </w:tcPr>
          <w:p w14:paraId="63533F7F"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M / T</w:t>
            </w:r>
          </w:p>
        </w:tc>
        <w:tc>
          <w:tcPr>
            <w:tcW w:w="917" w:type="dxa"/>
            <w:shd w:val="clear" w:color="auto" w:fill="805AD4"/>
            <w:vAlign w:val="center"/>
            <w:hideMark/>
          </w:tcPr>
          <w:p w14:paraId="0BB7CC0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w:t>
            </w:r>
          </w:p>
        </w:tc>
        <w:tc>
          <w:tcPr>
            <w:tcW w:w="917" w:type="dxa"/>
            <w:shd w:val="clear" w:color="auto" w:fill="805AD4"/>
            <w:vAlign w:val="center"/>
            <w:hideMark/>
          </w:tcPr>
          <w:p w14:paraId="251AB05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w:t>
            </w:r>
          </w:p>
        </w:tc>
        <w:tc>
          <w:tcPr>
            <w:tcW w:w="1064" w:type="dxa"/>
            <w:shd w:val="clear" w:color="auto" w:fill="805AD4"/>
            <w:vAlign w:val="center"/>
            <w:hideMark/>
          </w:tcPr>
          <w:p w14:paraId="0BEBA8E4"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III</w:t>
            </w:r>
          </w:p>
        </w:tc>
        <w:tc>
          <w:tcPr>
            <w:tcW w:w="815" w:type="dxa"/>
            <w:shd w:val="clear" w:color="auto" w:fill="45258F"/>
            <w:vAlign w:val="center"/>
            <w:hideMark/>
          </w:tcPr>
          <w:p w14:paraId="6ABAD78A"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IV</w:t>
            </w:r>
          </w:p>
        </w:tc>
        <w:tc>
          <w:tcPr>
            <w:tcW w:w="961" w:type="dxa"/>
            <w:shd w:val="clear" w:color="auto" w:fill="45258F"/>
            <w:vAlign w:val="center"/>
            <w:hideMark/>
          </w:tcPr>
          <w:p w14:paraId="1CEBC97D"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w:t>
            </w:r>
          </w:p>
        </w:tc>
        <w:tc>
          <w:tcPr>
            <w:tcW w:w="1201" w:type="dxa"/>
            <w:shd w:val="clear" w:color="auto" w:fill="45258F"/>
            <w:vAlign w:val="center"/>
            <w:hideMark/>
          </w:tcPr>
          <w:p w14:paraId="1C9D79A8"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w:t>
            </w:r>
          </w:p>
        </w:tc>
        <w:tc>
          <w:tcPr>
            <w:tcW w:w="1039" w:type="dxa"/>
            <w:shd w:val="clear" w:color="auto" w:fill="9ED16F"/>
            <w:vAlign w:val="center"/>
            <w:hideMark/>
          </w:tcPr>
          <w:p w14:paraId="6050F32D"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w:t>
            </w:r>
          </w:p>
        </w:tc>
        <w:tc>
          <w:tcPr>
            <w:tcW w:w="1040" w:type="dxa"/>
            <w:shd w:val="clear" w:color="auto" w:fill="9ED16F"/>
            <w:vAlign w:val="center"/>
            <w:hideMark/>
          </w:tcPr>
          <w:p w14:paraId="1C8DFAB0"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VIII</w:t>
            </w:r>
          </w:p>
        </w:tc>
        <w:tc>
          <w:tcPr>
            <w:tcW w:w="1040" w:type="dxa"/>
            <w:shd w:val="clear" w:color="auto" w:fill="9ED16F"/>
            <w:vAlign w:val="center"/>
            <w:hideMark/>
          </w:tcPr>
          <w:p w14:paraId="0DD6F6A6" w14:textId="77777777" w:rsidR="00FA0527" w:rsidRPr="00581E18" w:rsidRDefault="00FA0527" w:rsidP="00CE62CD">
            <w:pPr>
              <w:spacing w:after="0"/>
              <w:jc w:val="center"/>
              <w:rPr>
                <w:rFonts w:eastAsia="Times New Roman" w:cs="Poppins"/>
                <w:b/>
                <w:bCs/>
                <w:color w:val="FFFFFF" w:themeColor="background1"/>
                <w:kern w:val="0"/>
                <w:sz w:val="24"/>
                <w:lang w:eastAsia="es-CR"/>
                <w14:ligatures w14:val="none"/>
              </w:rPr>
            </w:pPr>
            <w:r w:rsidRPr="00581E18">
              <w:rPr>
                <w:rFonts w:eastAsia="Times New Roman" w:cs="Poppins"/>
                <w:b/>
                <w:bCs/>
                <w:color w:val="FFFFFF" w:themeColor="background1"/>
                <w:kern w:val="0"/>
                <w:sz w:val="24"/>
                <w:lang w:eastAsia="es-CR"/>
                <w14:ligatures w14:val="none"/>
              </w:rPr>
              <w:t>IX</w:t>
            </w:r>
          </w:p>
        </w:tc>
      </w:tr>
      <w:tr w:rsidR="00FA0527" w:rsidRPr="00581E18" w14:paraId="61B44C9E" w14:textId="77777777" w:rsidTr="0082175B">
        <w:trPr>
          <w:trHeight w:val="317"/>
        </w:trPr>
        <w:tc>
          <w:tcPr>
            <w:tcW w:w="3143" w:type="dxa"/>
            <w:shd w:val="clear" w:color="auto" w:fill="F5F5F5"/>
            <w:noWrap/>
            <w:vAlign w:val="bottom"/>
            <w:hideMark/>
          </w:tcPr>
          <w:p w14:paraId="2A4711F4" w14:textId="04B82112" w:rsidR="00FA0527" w:rsidRPr="00581E18" w:rsidRDefault="003E0C70" w:rsidP="00CE62CD">
            <w:pPr>
              <w:spacing w:after="0"/>
              <w:rPr>
                <w:rFonts w:eastAsia="Times New Roman" w:cs="Poppins"/>
                <w:color w:val="000000"/>
                <w:kern w:val="0"/>
                <w:lang w:eastAsia="es-CR"/>
                <w14:ligatures w14:val="none"/>
              </w:rPr>
            </w:pPr>
            <w:r w:rsidRPr="00581E18">
              <w:rPr>
                <w:rFonts w:eastAsia="Times New Roman" w:cs="Poppins"/>
                <w:color w:val="000000"/>
                <w:kern w:val="0"/>
                <w:sz w:val="16"/>
                <w:szCs w:val="16"/>
                <w:lang w:eastAsia="es-CR"/>
                <w14:ligatures w14:val="none"/>
              </w:rPr>
              <w:t>Procedimentales</w:t>
            </w:r>
          </w:p>
        </w:tc>
        <w:tc>
          <w:tcPr>
            <w:tcW w:w="10961" w:type="dxa"/>
            <w:gridSpan w:val="10"/>
            <w:vMerge w:val="restart"/>
            <w:shd w:val="clear" w:color="auto" w:fill="F5F5F5"/>
            <w:vAlign w:val="center"/>
            <w:hideMark/>
          </w:tcPr>
          <w:p w14:paraId="29D4BF1C" w14:textId="1EFA9800" w:rsidR="00FA0527" w:rsidRPr="00581E18" w:rsidRDefault="00181A98" w:rsidP="00181A98">
            <w:pPr>
              <w:spacing w:after="0"/>
              <w:ind w:left="-22" w:firstLine="22"/>
              <w:jc w:val="center"/>
              <w:rPr>
                <w:rFonts w:eastAsia="Times New Roman" w:cs="Poppins"/>
                <w:color w:val="000000"/>
                <w:kern w:val="0"/>
                <w:lang w:eastAsia="es-CR"/>
                <w14:ligatures w14:val="none"/>
              </w:rPr>
            </w:pPr>
            <w:r w:rsidRPr="00581E18">
              <w:rPr>
                <w:rFonts w:eastAsia="Times New Roman" w:cs="Poppins"/>
                <w:color w:val="000000"/>
                <w:kern w:val="0"/>
                <w:lang w:eastAsia="es-CR"/>
                <w14:ligatures w14:val="none"/>
              </w:rPr>
              <w:t>Se desarrollan en todos los ciclos y niveles a lo largo del proceso.</w:t>
            </w:r>
          </w:p>
        </w:tc>
      </w:tr>
      <w:tr w:rsidR="00FA0527" w:rsidRPr="00581E18" w14:paraId="6F12F196" w14:textId="77777777" w:rsidTr="0082175B">
        <w:trPr>
          <w:trHeight w:val="317"/>
        </w:trPr>
        <w:tc>
          <w:tcPr>
            <w:tcW w:w="3143" w:type="dxa"/>
            <w:shd w:val="clear" w:color="auto" w:fill="E2E2E2"/>
            <w:noWrap/>
            <w:vAlign w:val="bottom"/>
            <w:hideMark/>
          </w:tcPr>
          <w:p w14:paraId="5CEC331F" w14:textId="4B34DACA" w:rsidR="00FA0527" w:rsidRPr="00581E18" w:rsidRDefault="003E0C70" w:rsidP="00CE62CD">
            <w:pPr>
              <w:spacing w:after="0"/>
              <w:rPr>
                <w:rFonts w:eastAsia="Times New Roman" w:cs="Poppins"/>
                <w:color w:val="000000"/>
                <w:kern w:val="0"/>
                <w:sz w:val="16"/>
                <w:szCs w:val="16"/>
                <w:lang w:eastAsia="es-CR"/>
                <w14:ligatures w14:val="none"/>
              </w:rPr>
            </w:pPr>
            <w:r w:rsidRPr="00581E18">
              <w:rPr>
                <w:rFonts w:eastAsia="Times New Roman" w:cs="Poppins"/>
                <w:color w:val="000000"/>
                <w:kern w:val="0"/>
                <w:sz w:val="16"/>
                <w:szCs w:val="16"/>
                <w:lang w:eastAsia="es-CR"/>
                <w14:ligatures w14:val="none"/>
              </w:rPr>
              <w:t>Act</w:t>
            </w:r>
            <w:r w:rsidR="00181A98" w:rsidRPr="00581E18">
              <w:rPr>
                <w:rFonts w:eastAsia="Times New Roman" w:cs="Poppins"/>
                <w:color w:val="000000"/>
                <w:kern w:val="0"/>
                <w:sz w:val="16"/>
                <w:szCs w:val="16"/>
                <w:lang w:eastAsia="es-CR"/>
                <w14:ligatures w14:val="none"/>
              </w:rPr>
              <w:t xml:space="preserve">itudinales </w:t>
            </w:r>
          </w:p>
        </w:tc>
        <w:tc>
          <w:tcPr>
            <w:tcW w:w="10961" w:type="dxa"/>
            <w:gridSpan w:val="10"/>
            <w:vMerge/>
            <w:shd w:val="clear" w:color="auto" w:fill="F5F5F5"/>
            <w:vAlign w:val="center"/>
            <w:hideMark/>
          </w:tcPr>
          <w:p w14:paraId="6C72116A" w14:textId="77777777" w:rsidR="00FA0527" w:rsidRPr="00581E18" w:rsidRDefault="00FA0527" w:rsidP="00CE62CD">
            <w:pPr>
              <w:spacing w:after="0"/>
              <w:rPr>
                <w:rFonts w:eastAsia="Times New Roman" w:cs="Poppins"/>
                <w:color w:val="000000"/>
                <w:kern w:val="0"/>
                <w:lang w:eastAsia="es-CR"/>
                <w14:ligatures w14:val="none"/>
              </w:rPr>
            </w:pPr>
          </w:p>
        </w:tc>
      </w:tr>
    </w:tbl>
    <w:p w14:paraId="6D3918FE" w14:textId="77777777" w:rsidR="009E2E40" w:rsidRPr="00581E18" w:rsidRDefault="009E2E40">
      <w:pPr>
        <w:rPr>
          <w:rFonts w:cs="Poppins"/>
        </w:rPr>
      </w:pPr>
    </w:p>
    <w:p w14:paraId="4F69467E" w14:textId="651B2600" w:rsidR="0067262B" w:rsidRPr="00581E18" w:rsidRDefault="0067262B">
      <w:pPr>
        <w:rPr>
          <w:rFonts w:cs="Poppins"/>
          <w:b/>
          <w:bCs/>
          <w:color w:val="09B7AE"/>
          <w:sz w:val="32"/>
          <w:szCs w:val="32"/>
        </w:rPr>
      </w:pPr>
    </w:p>
    <w:p w14:paraId="0A04824E" w14:textId="77777777" w:rsidR="00F91E7B" w:rsidRPr="00581E18" w:rsidRDefault="00F91E7B" w:rsidP="00F91E7B">
      <w:pPr>
        <w:pStyle w:val="Heading1"/>
        <w:rPr>
          <w:rFonts w:cs="Poppins"/>
        </w:rPr>
      </w:pPr>
      <w:bookmarkStart w:id="2" w:name="_Toc215054727"/>
      <w:r w:rsidRPr="00581E18">
        <w:rPr>
          <w:rFonts w:cs="Poppins"/>
        </w:rPr>
        <w:t>Competencias específicas y resultados de aprendizaje</w:t>
      </w:r>
      <w:bookmarkEnd w:id="2"/>
    </w:p>
    <w:p w14:paraId="14555A05" w14:textId="0874057A" w:rsidR="0067262B" w:rsidRPr="00581E18" w:rsidRDefault="0067262B" w:rsidP="007F3B20">
      <w:r w:rsidRPr="00581E18">
        <w:t xml:space="preserve">A continuación, se presentan los componentes curriculares que facilitan el trabajo docente con estudiantes de </w:t>
      </w:r>
      <w:r w:rsidRPr="00581E18">
        <w:rPr>
          <w:b/>
          <w:bCs/>
        </w:rPr>
        <w:t>educación preescolar</w:t>
      </w:r>
      <w:r w:rsidRPr="00581E18">
        <w:t xml:space="preserve">. </w:t>
      </w:r>
    </w:p>
    <w:tbl>
      <w:tblPr>
        <w:tblStyle w:val="TableGrid"/>
        <w:tblW w:w="13716" w:type="dxa"/>
        <w:tblInd w:w="-113" w:type="dxa"/>
        <w:tblLook w:val="04A0" w:firstRow="1" w:lastRow="0" w:firstColumn="1" w:lastColumn="0" w:noHBand="0" w:noVBand="1"/>
      </w:tblPr>
      <w:tblGrid>
        <w:gridCol w:w="2235"/>
        <w:gridCol w:w="5740"/>
        <w:gridCol w:w="213"/>
        <w:gridCol w:w="5528"/>
      </w:tblGrid>
      <w:tr w:rsidR="0067262B" w:rsidRPr="00581E18" w14:paraId="149FEDAA" w14:textId="77777777" w:rsidTr="00E41D3D">
        <w:trPr>
          <w:trHeight w:val="720"/>
          <w:tblHeader/>
        </w:trPr>
        <w:tc>
          <w:tcPr>
            <w:tcW w:w="2235" w:type="dxa"/>
            <w:tcBorders>
              <w:top w:val="single" w:sz="4" w:space="0" w:color="09B7AE"/>
              <w:left w:val="single" w:sz="4" w:space="0" w:color="09B7AE"/>
              <w:right w:val="single" w:sz="4" w:space="0" w:color="FFFFFF" w:themeColor="background1"/>
            </w:tcBorders>
            <w:shd w:val="clear" w:color="auto" w:fill="09B7AE"/>
            <w:vAlign w:val="center"/>
          </w:tcPr>
          <w:p w14:paraId="296B2525" w14:textId="77777777" w:rsidR="0067262B" w:rsidRPr="00581E18" w:rsidRDefault="0067262B" w:rsidP="00CE62CD">
            <w:pPr>
              <w:jc w:val="center"/>
              <w:rPr>
                <w:rFonts w:cs="Poppins"/>
                <w:b/>
                <w:bCs/>
                <w:color w:val="FFFFFF" w:themeColor="background1"/>
                <w:sz w:val="24"/>
                <w:szCs w:val="24"/>
              </w:rPr>
            </w:pPr>
            <w:r w:rsidRPr="00581E18">
              <w:rPr>
                <w:rFonts w:cs="Poppins"/>
                <w:b/>
                <w:color w:val="FFFFFF" w:themeColor="background1"/>
                <w:spacing w:val="-4"/>
                <w:sz w:val="24"/>
                <w:szCs w:val="24"/>
              </w:rPr>
              <w:t>Área de conocimiento</w:t>
            </w:r>
          </w:p>
        </w:tc>
        <w:tc>
          <w:tcPr>
            <w:tcW w:w="5740" w:type="dxa"/>
            <w:tcBorders>
              <w:top w:val="single" w:sz="4" w:space="0" w:color="09B7AE"/>
              <w:left w:val="single" w:sz="4" w:space="0" w:color="FFFFFF" w:themeColor="background1"/>
              <w:right w:val="single" w:sz="4" w:space="0" w:color="FFFFFF" w:themeColor="background1"/>
            </w:tcBorders>
            <w:shd w:val="clear" w:color="auto" w:fill="09B7AE"/>
            <w:vAlign w:val="center"/>
          </w:tcPr>
          <w:p w14:paraId="0E7CC02E" w14:textId="77777777" w:rsidR="0067262B" w:rsidRPr="00581E18" w:rsidRDefault="0067262B" w:rsidP="00CE62CD">
            <w:pPr>
              <w:jc w:val="center"/>
              <w:rPr>
                <w:rFonts w:cs="Poppins"/>
                <w:b/>
                <w:bCs/>
                <w:color w:val="FFFFFF" w:themeColor="background1"/>
                <w:sz w:val="24"/>
                <w:szCs w:val="24"/>
              </w:rPr>
            </w:pPr>
            <w:r w:rsidRPr="00581E18">
              <w:rPr>
                <w:rFonts w:cs="Poppins"/>
                <w:b/>
                <w:bCs/>
                <w:color w:val="FFFFFF" w:themeColor="background1"/>
                <w:sz w:val="24"/>
                <w:szCs w:val="24"/>
              </w:rPr>
              <w:t xml:space="preserve">Competencias específicas del PNFT por </w:t>
            </w:r>
            <w:r w:rsidRPr="00581E18">
              <w:rPr>
                <w:rFonts w:cs="Poppins"/>
                <w:b/>
                <w:bCs/>
                <w:color w:val="FFFFFF" w:themeColor="background1"/>
                <w:spacing w:val="-4"/>
                <w:sz w:val="24"/>
                <w:szCs w:val="24"/>
              </w:rPr>
              <w:t>área</w:t>
            </w:r>
          </w:p>
        </w:tc>
        <w:tc>
          <w:tcPr>
            <w:tcW w:w="5741" w:type="dxa"/>
            <w:gridSpan w:val="2"/>
            <w:tcBorders>
              <w:top w:val="single" w:sz="4" w:space="0" w:color="09B7AE"/>
              <w:left w:val="single" w:sz="4" w:space="0" w:color="FFFFFF" w:themeColor="background1"/>
              <w:right w:val="single" w:sz="4" w:space="0" w:color="09B7AE"/>
            </w:tcBorders>
            <w:shd w:val="clear" w:color="auto" w:fill="09B7AE"/>
            <w:vAlign w:val="center"/>
          </w:tcPr>
          <w:p w14:paraId="62E55FFA" w14:textId="77777777" w:rsidR="0067262B" w:rsidRPr="00581E18" w:rsidRDefault="0067262B" w:rsidP="00CE62CD">
            <w:pPr>
              <w:jc w:val="center"/>
              <w:rPr>
                <w:rFonts w:cs="Poppins"/>
                <w:b/>
                <w:bCs/>
                <w:color w:val="FFFFFF" w:themeColor="background1"/>
                <w:sz w:val="24"/>
                <w:szCs w:val="24"/>
              </w:rPr>
            </w:pPr>
            <w:r w:rsidRPr="00581E18">
              <w:rPr>
                <w:rFonts w:cs="Poppins"/>
                <w:b/>
                <w:bCs/>
                <w:color w:val="FFFFFF" w:themeColor="background1"/>
                <w:sz w:val="24"/>
                <w:szCs w:val="24"/>
              </w:rPr>
              <w:t>Resultado de aprendizaje</w:t>
            </w:r>
          </w:p>
        </w:tc>
      </w:tr>
      <w:tr w:rsidR="0067262B" w:rsidRPr="00581E18" w14:paraId="3D3DB526" w14:textId="77777777" w:rsidTr="00E41D3D">
        <w:trPr>
          <w:trHeight w:val="1516"/>
        </w:trPr>
        <w:tc>
          <w:tcPr>
            <w:tcW w:w="2235" w:type="dxa"/>
            <w:tcBorders>
              <w:left w:val="single" w:sz="4" w:space="0" w:color="09B7AE"/>
              <w:bottom w:val="single" w:sz="4" w:space="0" w:color="09B7AE"/>
              <w:right w:val="single" w:sz="4" w:space="0" w:color="09B7AE"/>
            </w:tcBorders>
          </w:tcPr>
          <w:p w14:paraId="566D3F30" w14:textId="77777777" w:rsidR="0067262B" w:rsidRPr="00581E18" w:rsidRDefault="0067262B" w:rsidP="00CE62CD">
            <w:pPr>
              <w:rPr>
                <w:rFonts w:cs="Poppins"/>
                <w:b/>
                <w:szCs w:val="20"/>
              </w:rPr>
            </w:pPr>
            <w:r w:rsidRPr="00581E18">
              <w:rPr>
                <w:rFonts w:cs="Poppins"/>
                <w:b/>
                <w:color w:val="231F20"/>
                <w:spacing w:val="-2"/>
                <w:szCs w:val="20"/>
              </w:rPr>
              <w:t xml:space="preserve">Apropiación </w:t>
            </w:r>
            <w:r w:rsidRPr="00581E18">
              <w:rPr>
                <w:rFonts w:cs="Poppins"/>
                <w:b/>
                <w:color w:val="231F20"/>
                <w:szCs w:val="20"/>
              </w:rPr>
              <w:t>tecnológica</w:t>
            </w:r>
            <w:r w:rsidRPr="00581E18">
              <w:rPr>
                <w:rFonts w:cs="Poppins"/>
                <w:b/>
                <w:color w:val="231F20"/>
                <w:spacing w:val="-15"/>
                <w:szCs w:val="20"/>
              </w:rPr>
              <w:t xml:space="preserve"> </w:t>
            </w:r>
            <w:r w:rsidRPr="00581E18">
              <w:rPr>
                <w:rFonts w:cs="Poppins"/>
                <w:b/>
                <w:color w:val="231F20"/>
                <w:szCs w:val="20"/>
              </w:rPr>
              <w:t>y D</w:t>
            </w:r>
            <w:r w:rsidRPr="00581E18">
              <w:rPr>
                <w:rFonts w:cs="Poppins"/>
                <w:b/>
                <w:color w:val="231F20"/>
                <w:spacing w:val="-2"/>
                <w:szCs w:val="20"/>
              </w:rPr>
              <w:t>igital</w:t>
            </w:r>
          </w:p>
        </w:tc>
        <w:tc>
          <w:tcPr>
            <w:tcW w:w="5740" w:type="dxa"/>
            <w:tcBorders>
              <w:left w:val="single" w:sz="4" w:space="0" w:color="09B7AE"/>
              <w:bottom w:val="single" w:sz="4" w:space="0" w:color="09B7AE"/>
              <w:right w:val="single" w:sz="4" w:space="0" w:color="09B7AE"/>
            </w:tcBorders>
          </w:tcPr>
          <w:p w14:paraId="381E09A0" w14:textId="77777777" w:rsidR="0067262B" w:rsidRPr="00581E18" w:rsidRDefault="0067262B" w:rsidP="00CE62CD">
            <w:pPr>
              <w:rPr>
                <w:rFonts w:cs="Poppins"/>
                <w:b/>
                <w:bCs/>
                <w:szCs w:val="20"/>
              </w:rPr>
            </w:pPr>
            <w:r w:rsidRPr="00581E18">
              <w:rPr>
                <w:rFonts w:cs="Poppins"/>
                <w:color w:val="231F20"/>
                <w:szCs w:val="20"/>
              </w:rPr>
              <w:t>Crea</w:t>
            </w:r>
            <w:r w:rsidRPr="00581E18">
              <w:rPr>
                <w:rFonts w:cs="Poppins"/>
                <w:color w:val="231F20"/>
                <w:spacing w:val="-5"/>
                <w:szCs w:val="20"/>
              </w:rPr>
              <w:t xml:space="preserve"> </w:t>
            </w:r>
            <w:r w:rsidRPr="00581E18">
              <w:rPr>
                <w:rFonts w:cs="Poppins"/>
                <w:color w:val="231F20"/>
                <w:szCs w:val="20"/>
              </w:rPr>
              <w:t>productos</w:t>
            </w:r>
            <w:r w:rsidRPr="00581E18">
              <w:rPr>
                <w:rFonts w:cs="Poppins"/>
                <w:color w:val="231F20"/>
                <w:spacing w:val="-5"/>
                <w:szCs w:val="20"/>
              </w:rPr>
              <w:t xml:space="preserve"> </w:t>
            </w:r>
            <w:r w:rsidRPr="00581E18">
              <w:rPr>
                <w:rFonts w:cs="Poppins"/>
                <w:color w:val="231F20"/>
                <w:szCs w:val="20"/>
              </w:rPr>
              <w:t>con</w:t>
            </w:r>
            <w:r w:rsidRPr="00581E18">
              <w:rPr>
                <w:rFonts w:cs="Poppins"/>
                <w:color w:val="231F20"/>
                <w:spacing w:val="-5"/>
                <w:szCs w:val="20"/>
              </w:rPr>
              <w:t xml:space="preserve"> </w:t>
            </w:r>
            <w:r w:rsidRPr="00581E18">
              <w:rPr>
                <w:rFonts w:cs="Poppins"/>
                <w:color w:val="231F20"/>
                <w:szCs w:val="20"/>
              </w:rPr>
              <w:t>ayuda</w:t>
            </w:r>
            <w:r w:rsidRPr="00581E18">
              <w:rPr>
                <w:rFonts w:cs="Poppins"/>
                <w:color w:val="231F20"/>
                <w:spacing w:val="-5"/>
                <w:szCs w:val="20"/>
              </w:rPr>
              <w:t xml:space="preserve"> </w:t>
            </w:r>
            <w:r w:rsidRPr="00581E18">
              <w:rPr>
                <w:rFonts w:cs="Poppins"/>
                <w:color w:val="231F20"/>
                <w:szCs w:val="20"/>
              </w:rPr>
              <w:t>de</w:t>
            </w:r>
            <w:r w:rsidRPr="00581E18">
              <w:rPr>
                <w:rFonts w:cs="Poppins"/>
                <w:color w:val="231F20"/>
                <w:spacing w:val="-5"/>
                <w:szCs w:val="20"/>
              </w:rPr>
              <w:t xml:space="preserve"> </w:t>
            </w:r>
            <w:r w:rsidRPr="00581E18">
              <w:rPr>
                <w:rFonts w:cs="Poppins"/>
                <w:color w:val="231F20"/>
                <w:szCs w:val="20"/>
              </w:rPr>
              <w:t>herramientas</w:t>
            </w:r>
            <w:r w:rsidRPr="00581E18">
              <w:rPr>
                <w:rFonts w:cs="Poppins"/>
                <w:color w:val="231F20"/>
                <w:spacing w:val="-5"/>
                <w:szCs w:val="20"/>
              </w:rPr>
              <w:t xml:space="preserve"> </w:t>
            </w:r>
            <w:r w:rsidRPr="00581E18">
              <w:rPr>
                <w:rFonts w:cs="Poppins"/>
                <w:color w:val="231F20"/>
                <w:szCs w:val="20"/>
              </w:rPr>
              <w:t>digitales</w:t>
            </w:r>
            <w:r w:rsidRPr="00581E18">
              <w:rPr>
                <w:rFonts w:cs="Poppins"/>
                <w:color w:val="231F20"/>
                <w:spacing w:val="-5"/>
                <w:szCs w:val="20"/>
              </w:rPr>
              <w:t xml:space="preserve"> </w:t>
            </w:r>
            <w:r w:rsidRPr="00581E18">
              <w:rPr>
                <w:rFonts w:cs="Poppins"/>
                <w:color w:val="231F20"/>
                <w:szCs w:val="20"/>
              </w:rPr>
              <w:t>para aprovecharlos en su desarrollo personal, académico o profesional,</w:t>
            </w:r>
            <w:r w:rsidRPr="00581E18">
              <w:rPr>
                <w:rFonts w:cs="Poppins"/>
                <w:color w:val="231F20"/>
                <w:spacing w:val="-6"/>
                <w:szCs w:val="20"/>
              </w:rPr>
              <w:t xml:space="preserve"> </w:t>
            </w:r>
            <w:r w:rsidRPr="00581E18">
              <w:rPr>
                <w:rFonts w:cs="Poppins"/>
                <w:color w:val="231F20"/>
                <w:szCs w:val="20"/>
              </w:rPr>
              <w:t>de</w:t>
            </w:r>
            <w:r w:rsidRPr="00581E18">
              <w:rPr>
                <w:rFonts w:cs="Poppins"/>
                <w:color w:val="231F20"/>
                <w:spacing w:val="-6"/>
                <w:szCs w:val="20"/>
              </w:rPr>
              <w:t xml:space="preserve"> </w:t>
            </w:r>
            <w:r w:rsidRPr="00581E18">
              <w:rPr>
                <w:rFonts w:cs="Poppins"/>
                <w:color w:val="231F20"/>
                <w:szCs w:val="20"/>
              </w:rPr>
              <w:t>acuerdo</w:t>
            </w:r>
            <w:r w:rsidRPr="00581E18">
              <w:rPr>
                <w:rFonts w:cs="Poppins"/>
                <w:color w:val="231F20"/>
                <w:spacing w:val="-6"/>
                <w:szCs w:val="20"/>
              </w:rPr>
              <w:t xml:space="preserve"> </w:t>
            </w:r>
            <w:r w:rsidRPr="00581E18">
              <w:rPr>
                <w:rFonts w:cs="Poppins"/>
                <w:color w:val="231F20"/>
                <w:szCs w:val="20"/>
              </w:rPr>
              <w:t>con</w:t>
            </w:r>
            <w:r w:rsidRPr="00581E18">
              <w:rPr>
                <w:rFonts w:cs="Poppins"/>
                <w:color w:val="231F20"/>
                <w:spacing w:val="-6"/>
                <w:szCs w:val="20"/>
              </w:rPr>
              <w:t xml:space="preserve"> </w:t>
            </w:r>
            <w:r w:rsidRPr="00581E18">
              <w:rPr>
                <w:rFonts w:cs="Poppins"/>
                <w:color w:val="231F20"/>
                <w:szCs w:val="20"/>
              </w:rPr>
              <w:t>las</w:t>
            </w:r>
            <w:r w:rsidRPr="00581E18">
              <w:rPr>
                <w:rFonts w:cs="Poppins"/>
                <w:color w:val="231F20"/>
                <w:spacing w:val="-6"/>
                <w:szCs w:val="20"/>
              </w:rPr>
              <w:t xml:space="preserve"> </w:t>
            </w:r>
            <w:r w:rsidRPr="00581E18">
              <w:rPr>
                <w:rFonts w:cs="Poppins"/>
                <w:color w:val="231F20"/>
                <w:szCs w:val="20"/>
              </w:rPr>
              <w:t>normas</w:t>
            </w:r>
            <w:r w:rsidRPr="00581E18">
              <w:rPr>
                <w:rFonts w:cs="Poppins"/>
                <w:color w:val="231F20"/>
                <w:spacing w:val="-6"/>
                <w:szCs w:val="20"/>
              </w:rPr>
              <w:t xml:space="preserve"> </w:t>
            </w:r>
            <w:r w:rsidRPr="00581E18">
              <w:rPr>
                <w:rFonts w:cs="Poppins"/>
                <w:color w:val="231F20"/>
                <w:szCs w:val="20"/>
              </w:rPr>
              <w:t>de</w:t>
            </w:r>
            <w:r w:rsidRPr="00581E18">
              <w:rPr>
                <w:rFonts w:cs="Poppins"/>
                <w:color w:val="231F20"/>
                <w:spacing w:val="-6"/>
                <w:szCs w:val="20"/>
              </w:rPr>
              <w:t xml:space="preserve"> </w:t>
            </w:r>
            <w:r w:rsidRPr="00581E18">
              <w:rPr>
                <w:rFonts w:cs="Poppins"/>
                <w:color w:val="231F20"/>
                <w:szCs w:val="20"/>
              </w:rPr>
              <w:t>ciberseguridad y ética digital.</w:t>
            </w:r>
          </w:p>
        </w:tc>
        <w:tc>
          <w:tcPr>
            <w:tcW w:w="5741" w:type="dxa"/>
            <w:gridSpan w:val="2"/>
            <w:tcBorders>
              <w:left w:val="single" w:sz="4" w:space="0" w:color="09B7AE"/>
              <w:bottom w:val="single" w:sz="4" w:space="0" w:color="09B7AE"/>
              <w:right w:val="single" w:sz="4" w:space="0" w:color="09B7AE"/>
            </w:tcBorders>
          </w:tcPr>
          <w:p w14:paraId="629D07B6" w14:textId="24FFCDEC" w:rsidR="0067262B" w:rsidRPr="00581E18" w:rsidRDefault="0067262B" w:rsidP="00CE62CD">
            <w:pPr>
              <w:rPr>
                <w:rFonts w:cs="Poppins"/>
                <w:color w:val="231F20"/>
                <w:spacing w:val="-2"/>
                <w:szCs w:val="20"/>
              </w:rPr>
            </w:pPr>
            <w:r w:rsidRPr="00581E18">
              <w:rPr>
                <w:rFonts w:cs="Poppins"/>
                <w:color w:val="231F20"/>
                <w:spacing w:val="-2"/>
                <w:szCs w:val="20"/>
              </w:rPr>
              <w:t>Identifica los dispositivos digitales considerando características funcionales, experimentando su utilidad y reconociendo la autoría, durante la accesibilidad, interacción y comunicación en la creación de</w:t>
            </w:r>
            <w:r w:rsidR="00616995" w:rsidRPr="00581E18">
              <w:rPr>
                <w:rFonts w:cs="Poppins"/>
                <w:color w:val="231F20"/>
                <w:spacing w:val="-2"/>
                <w:szCs w:val="20"/>
              </w:rPr>
              <w:t xml:space="preserve"> </w:t>
            </w:r>
            <w:r w:rsidRPr="00581E18">
              <w:rPr>
                <w:rFonts w:cs="Poppins"/>
                <w:color w:val="231F20"/>
                <w:spacing w:val="-2"/>
                <w:szCs w:val="20"/>
              </w:rPr>
              <w:t>recursos digitales.</w:t>
            </w:r>
          </w:p>
        </w:tc>
      </w:tr>
      <w:tr w:rsidR="0067262B" w:rsidRPr="00581E18" w14:paraId="4607DDE7" w14:textId="77777777" w:rsidTr="00E41D3D">
        <w:trPr>
          <w:trHeight w:val="1516"/>
        </w:trPr>
        <w:tc>
          <w:tcPr>
            <w:tcW w:w="2235" w:type="dxa"/>
            <w:tcBorders>
              <w:top w:val="single" w:sz="4" w:space="0" w:color="09B7AE"/>
              <w:left w:val="single" w:sz="4" w:space="0" w:color="09B7AE"/>
              <w:bottom w:val="single" w:sz="4" w:space="0" w:color="09B7AE"/>
              <w:right w:val="single" w:sz="4" w:space="0" w:color="09B7AE"/>
            </w:tcBorders>
          </w:tcPr>
          <w:p w14:paraId="035B3917" w14:textId="77777777" w:rsidR="0067262B" w:rsidRPr="00581E18" w:rsidRDefault="0067262B" w:rsidP="00CE62CD">
            <w:pPr>
              <w:rPr>
                <w:rFonts w:cs="Poppins"/>
                <w:b/>
                <w:szCs w:val="20"/>
              </w:rPr>
            </w:pPr>
            <w:r w:rsidRPr="00581E18">
              <w:rPr>
                <w:rFonts w:cs="Poppins"/>
                <w:b/>
                <w:color w:val="231F20"/>
                <w:szCs w:val="20"/>
              </w:rPr>
              <w:t>Programación</w:t>
            </w:r>
            <w:r w:rsidRPr="00581E18">
              <w:rPr>
                <w:rFonts w:cs="Poppins"/>
                <w:b/>
                <w:color w:val="231F20"/>
                <w:spacing w:val="-15"/>
                <w:szCs w:val="20"/>
              </w:rPr>
              <w:t xml:space="preserve"> </w:t>
            </w:r>
            <w:r w:rsidRPr="00581E18">
              <w:rPr>
                <w:rFonts w:cs="Poppins"/>
                <w:b/>
                <w:color w:val="231F20"/>
                <w:szCs w:val="20"/>
              </w:rPr>
              <w:t xml:space="preserve">y </w:t>
            </w:r>
            <w:r w:rsidRPr="00581E18">
              <w:rPr>
                <w:rFonts w:cs="Poppins"/>
                <w:b/>
                <w:color w:val="231F20"/>
                <w:spacing w:val="-2"/>
                <w:szCs w:val="20"/>
              </w:rPr>
              <w:t>Algoritmos</w:t>
            </w:r>
          </w:p>
        </w:tc>
        <w:tc>
          <w:tcPr>
            <w:tcW w:w="5740" w:type="dxa"/>
            <w:tcBorders>
              <w:top w:val="single" w:sz="4" w:space="0" w:color="09B7AE"/>
              <w:left w:val="single" w:sz="4" w:space="0" w:color="09B7AE"/>
              <w:bottom w:val="single" w:sz="4" w:space="0" w:color="09B7AE"/>
              <w:right w:val="single" w:sz="4" w:space="0" w:color="09B7AE"/>
            </w:tcBorders>
          </w:tcPr>
          <w:p w14:paraId="5DA9E95E" w14:textId="77777777" w:rsidR="0067262B" w:rsidRPr="00581E18" w:rsidRDefault="0067262B" w:rsidP="00CE62CD">
            <w:pPr>
              <w:rPr>
                <w:rFonts w:cs="Poppins"/>
                <w:b/>
                <w:bCs/>
                <w:szCs w:val="20"/>
              </w:rPr>
            </w:pPr>
            <w:r w:rsidRPr="00581E18">
              <w:rPr>
                <w:rFonts w:cs="Poppins"/>
                <w:color w:val="231F20"/>
                <w:szCs w:val="20"/>
              </w:rPr>
              <w:t>Resuelve problemas mediante la programación de algoritmos para desarrollar el pensamiento lógico matemático,</w:t>
            </w:r>
            <w:r w:rsidRPr="00581E18">
              <w:rPr>
                <w:rFonts w:cs="Poppins"/>
                <w:color w:val="231F20"/>
                <w:spacing w:val="-6"/>
                <w:szCs w:val="20"/>
              </w:rPr>
              <w:t xml:space="preserve"> </w:t>
            </w:r>
            <w:r w:rsidRPr="00581E18">
              <w:rPr>
                <w:rFonts w:cs="Poppins"/>
                <w:color w:val="231F20"/>
                <w:szCs w:val="20"/>
              </w:rPr>
              <w:t>tomando</w:t>
            </w:r>
            <w:r w:rsidRPr="00581E18">
              <w:rPr>
                <w:rFonts w:cs="Poppins"/>
                <w:color w:val="231F20"/>
                <w:spacing w:val="-6"/>
                <w:szCs w:val="20"/>
              </w:rPr>
              <w:t xml:space="preserve"> </w:t>
            </w:r>
            <w:r w:rsidRPr="00581E18">
              <w:rPr>
                <w:rFonts w:cs="Poppins"/>
                <w:color w:val="231F20"/>
                <w:szCs w:val="20"/>
              </w:rPr>
              <w:t>en</w:t>
            </w:r>
            <w:r w:rsidRPr="00581E18">
              <w:rPr>
                <w:rFonts w:cs="Poppins"/>
                <w:color w:val="231F20"/>
                <w:spacing w:val="-6"/>
                <w:szCs w:val="20"/>
              </w:rPr>
              <w:t xml:space="preserve"> </w:t>
            </w:r>
            <w:r w:rsidRPr="00581E18">
              <w:rPr>
                <w:rFonts w:cs="Poppins"/>
                <w:color w:val="231F20"/>
                <w:szCs w:val="20"/>
              </w:rPr>
              <w:t>cuenta</w:t>
            </w:r>
            <w:r w:rsidRPr="00581E18">
              <w:rPr>
                <w:rFonts w:cs="Poppins"/>
                <w:color w:val="231F20"/>
                <w:spacing w:val="-6"/>
                <w:szCs w:val="20"/>
              </w:rPr>
              <w:t xml:space="preserve"> </w:t>
            </w:r>
            <w:r w:rsidRPr="00581E18">
              <w:rPr>
                <w:rFonts w:cs="Poppins"/>
                <w:color w:val="231F20"/>
                <w:szCs w:val="20"/>
              </w:rPr>
              <w:t>las</w:t>
            </w:r>
            <w:r w:rsidRPr="00581E18">
              <w:rPr>
                <w:rFonts w:cs="Poppins"/>
                <w:color w:val="231F20"/>
                <w:spacing w:val="-6"/>
                <w:szCs w:val="20"/>
              </w:rPr>
              <w:t xml:space="preserve"> </w:t>
            </w:r>
            <w:r w:rsidRPr="00581E18">
              <w:rPr>
                <w:rFonts w:cs="Poppins"/>
                <w:color w:val="231F20"/>
                <w:szCs w:val="20"/>
              </w:rPr>
              <w:t>prácticas</w:t>
            </w:r>
            <w:r w:rsidRPr="00581E18">
              <w:rPr>
                <w:rFonts w:cs="Poppins"/>
                <w:color w:val="231F20"/>
                <w:spacing w:val="-6"/>
                <w:szCs w:val="20"/>
              </w:rPr>
              <w:t xml:space="preserve"> </w:t>
            </w:r>
            <w:r w:rsidRPr="00581E18">
              <w:rPr>
                <w:rFonts w:cs="Poppins"/>
                <w:color w:val="231F20"/>
                <w:szCs w:val="20"/>
              </w:rPr>
              <w:t>y</w:t>
            </w:r>
            <w:r w:rsidRPr="00581E18">
              <w:rPr>
                <w:rFonts w:cs="Poppins"/>
                <w:color w:val="231F20"/>
                <w:spacing w:val="-6"/>
                <w:szCs w:val="20"/>
              </w:rPr>
              <w:t xml:space="preserve"> </w:t>
            </w:r>
            <w:r w:rsidRPr="00581E18">
              <w:rPr>
                <w:rFonts w:cs="Poppins"/>
                <w:color w:val="231F20"/>
                <w:szCs w:val="20"/>
              </w:rPr>
              <w:t>actitudes del pensador computacional.</w:t>
            </w:r>
          </w:p>
        </w:tc>
        <w:tc>
          <w:tcPr>
            <w:tcW w:w="5741" w:type="dxa"/>
            <w:gridSpan w:val="2"/>
            <w:tcBorders>
              <w:top w:val="single" w:sz="4" w:space="0" w:color="09B7AE"/>
              <w:left w:val="single" w:sz="4" w:space="0" w:color="09B7AE"/>
              <w:bottom w:val="single" w:sz="4" w:space="0" w:color="09B7AE"/>
              <w:right w:val="single" w:sz="4" w:space="0" w:color="09B7AE"/>
            </w:tcBorders>
          </w:tcPr>
          <w:p w14:paraId="5A6A95F6" w14:textId="77777777" w:rsidR="0067262B" w:rsidRPr="00581E18" w:rsidRDefault="0067262B" w:rsidP="00616995">
            <w:pPr>
              <w:rPr>
                <w:rFonts w:cs="Poppins"/>
                <w:color w:val="231F20"/>
                <w:spacing w:val="-2"/>
                <w:szCs w:val="20"/>
              </w:rPr>
            </w:pPr>
            <w:r w:rsidRPr="00581E18">
              <w:rPr>
                <w:rFonts w:cs="Poppins"/>
                <w:color w:val="231F20"/>
                <w:spacing w:val="-2"/>
                <w:szCs w:val="20"/>
              </w:rPr>
              <w:t>Ordena secuencias integrando conceptos de programación como dato, evento, estado, ciclos, así como nociones de lateralidad y orientación espacial, en la solución de desafíos propuestos, utilizando la programación iconográfica por bloques.</w:t>
            </w:r>
          </w:p>
        </w:tc>
      </w:tr>
      <w:tr w:rsidR="0067262B" w:rsidRPr="00581E18" w14:paraId="05991504" w14:textId="77777777" w:rsidTr="00E41D3D">
        <w:trPr>
          <w:trHeight w:val="1194"/>
        </w:trPr>
        <w:tc>
          <w:tcPr>
            <w:tcW w:w="2235" w:type="dxa"/>
            <w:tcBorders>
              <w:top w:val="single" w:sz="4" w:space="0" w:color="09B7AE"/>
              <w:left w:val="single" w:sz="4" w:space="0" w:color="09B7AE"/>
              <w:bottom w:val="single" w:sz="4" w:space="0" w:color="09B7AE"/>
              <w:right w:val="single" w:sz="4" w:space="0" w:color="09B7AE"/>
            </w:tcBorders>
          </w:tcPr>
          <w:p w14:paraId="36D8B119" w14:textId="77777777" w:rsidR="0067262B" w:rsidRPr="00581E18" w:rsidRDefault="0067262B" w:rsidP="00CE62CD">
            <w:pPr>
              <w:rPr>
                <w:rFonts w:cs="Poppins"/>
                <w:b/>
                <w:szCs w:val="20"/>
              </w:rPr>
            </w:pPr>
            <w:r w:rsidRPr="00581E18">
              <w:rPr>
                <w:rFonts w:cs="Poppins"/>
                <w:b/>
                <w:color w:val="231F20"/>
                <w:spacing w:val="-2"/>
                <w:szCs w:val="20"/>
              </w:rPr>
              <w:t xml:space="preserve">Computación </w:t>
            </w:r>
            <w:r w:rsidRPr="00581E18">
              <w:rPr>
                <w:rFonts w:cs="Poppins"/>
                <w:b/>
                <w:color w:val="231F20"/>
                <w:szCs w:val="20"/>
              </w:rPr>
              <w:t>física</w:t>
            </w:r>
            <w:r w:rsidRPr="00581E18">
              <w:rPr>
                <w:rFonts w:cs="Poppins"/>
                <w:b/>
                <w:color w:val="231F20"/>
                <w:spacing w:val="-15"/>
                <w:szCs w:val="20"/>
              </w:rPr>
              <w:t xml:space="preserve"> </w:t>
            </w:r>
            <w:r w:rsidRPr="00581E18">
              <w:rPr>
                <w:rFonts w:cs="Poppins"/>
                <w:b/>
                <w:color w:val="231F20"/>
                <w:szCs w:val="20"/>
              </w:rPr>
              <w:t>y</w:t>
            </w:r>
            <w:r w:rsidRPr="00581E18">
              <w:rPr>
                <w:rFonts w:cs="Poppins"/>
                <w:b/>
                <w:color w:val="231F20"/>
                <w:spacing w:val="-14"/>
                <w:szCs w:val="20"/>
              </w:rPr>
              <w:t xml:space="preserve"> </w:t>
            </w:r>
            <w:r w:rsidRPr="00581E18">
              <w:rPr>
                <w:rFonts w:cs="Poppins"/>
                <w:b/>
                <w:color w:val="231F20"/>
                <w:szCs w:val="20"/>
              </w:rPr>
              <w:t>Robótica</w:t>
            </w:r>
          </w:p>
        </w:tc>
        <w:tc>
          <w:tcPr>
            <w:tcW w:w="5740" w:type="dxa"/>
            <w:tcBorders>
              <w:top w:val="single" w:sz="4" w:space="0" w:color="09B7AE"/>
              <w:left w:val="single" w:sz="4" w:space="0" w:color="09B7AE"/>
              <w:bottom w:val="single" w:sz="4" w:space="0" w:color="09B7AE"/>
              <w:right w:val="single" w:sz="4" w:space="0" w:color="09B7AE"/>
            </w:tcBorders>
          </w:tcPr>
          <w:p w14:paraId="320EDF2E" w14:textId="77777777" w:rsidR="0067262B" w:rsidRPr="00581E18" w:rsidRDefault="0067262B" w:rsidP="00CE62CD">
            <w:pPr>
              <w:rPr>
                <w:rFonts w:cs="Poppins"/>
                <w:b/>
                <w:bCs/>
                <w:szCs w:val="20"/>
              </w:rPr>
            </w:pPr>
            <w:r w:rsidRPr="00581E18">
              <w:rPr>
                <w:rFonts w:cs="Poppins"/>
                <w:color w:val="231F20"/>
                <w:szCs w:val="20"/>
              </w:rPr>
              <w:t>Crea</w:t>
            </w:r>
            <w:r w:rsidRPr="00581E18">
              <w:rPr>
                <w:rFonts w:cs="Poppins"/>
                <w:color w:val="231F20"/>
                <w:spacing w:val="-6"/>
                <w:szCs w:val="20"/>
              </w:rPr>
              <w:t xml:space="preserve"> </w:t>
            </w:r>
            <w:r w:rsidRPr="00581E18">
              <w:rPr>
                <w:rFonts w:cs="Poppins"/>
                <w:color w:val="231F20"/>
                <w:szCs w:val="20"/>
              </w:rPr>
              <w:t>artefactos</w:t>
            </w:r>
            <w:r w:rsidRPr="00581E18">
              <w:rPr>
                <w:rFonts w:cs="Poppins"/>
                <w:color w:val="231F20"/>
                <w:spacing w:val="-6"/>
                <w:szCs w:val="20"/>
              </w:rPr>
              <w:t xml:space="preserve"> </w:t>
            </w:r>
            <w:r w:rsidRPr="00581E18">
              <w:rPr>
                <w:rFonts w:cs="Poppins"/>
                <w:color w:val="231F20"/>
                <w:szCs w:val="20"/>
              </w:rPr>
              <w:t>físicos</w:t>
            </w:r>
            <w:r w:rsidRPr="00581E18">
              <w:rPr>
                <w:rFonts w:cs="Poppins"/>
                <w:color w:val="231F20"/>
                <w:spacing w:val="-6"/>
                <w:szCs w:val="20"/>
              </w:rPr>
              <w:t xml:space="preserve"> </w:t>
            </w:r>
            <w:r w:rsidRPr="00581E18">
              <w:rPr>
                <w:rFonts w:cs="Poppins"/>
                <w:color w:val="231F20"/>
                <w:szCs w:val="20"/>
              </w:rPr>
              <w:t>o</w:t>
            </w:r>
            <w:r w:rsidRPr="00581E18">
              <w:rPr>
                <w:rFonts w:cs="Poppins"/>
                <w:color w:val="231F20"/>
                <w:spacing w:val="-6"/>
                <w:szCs w:val="20"/>
              </w:rPr>
              <w:t xml:space="preserve"> </w:t>
            </w:r>
            <w:r w:rsidRPr="00581E18">
              <w:rPr>
                <w:rFonts w:cs="Poppins"/>
                <w:color w:val="231F20"/>
                <w:szCs w:val="20"/>
              </w:rPr>
              <w:t>robots</w:t>
            </w:r>
            <w:r w:rsidRPr="00581E18">
              <w:rPr>
                <w:rFonts w:cs="Poppins"/>
                <w:color w:val="231F20"/>
                <w:spacing w:val="-6"/>
                <w:szCs w:val="20"/>
              </w:rPr>
              <w:t xml:space="preserve"> </w:t>
            </w:r>
            <w:r w:rsidRPr="00581E18">
              <w:rPr>
                <w:rFonts w:cs="Poppins"/>
                <w:color w:val="231F20"/>
                <w:szCs w:val="20"/>
              </w:rPr>
              <w:t>para</w:t>
            </w:r>
            <w:r w:rsidRPr="00581E18">
              <w:rPr>
                <w:rFonts w:cs="Poppins"/>
                <w:color w:val="231F20"/>
                <w:spacing w:val="-6"/>
                <w:szCs w:val="20"/>
              </w:rPr>
              <w:t xml:space="preserve"> </w:t>
            </w:r>
            <w:r w:rsidRPr="00581E18">
              <w:rPr>
                <w:rFonts w:cs="Poppins"/>
                <w:color w:val="231F20"/>
                <w:szCs w:val="20"/>
              </w:rPr>
              <w:t>proponer</w:t>
            </w:r>
            <w:r w:rsidRPr="00581E18">
              <w:rPr>
                <w:rFonts w:cs="Poppins"/>
                <w:color w:val="231F20"/>
                <w:spacing w:val="-6"/>
                <w:szCs w:val="20"/>
              </w:rPr>
              <w:t xml:space="preserve"> </w:t>
            </w:r>
            <w:r w:rsidRPr="00581E18">
              <w:rPr>
                <w:rFonts w:cs="Poppins"/>
                <w:color w:val="231F20"/>
                <w:szCs w:val="20"/>
              </w:rPr>
              <w:t>soluciones a problemas de su entorno a través de prototipos, de acuerdo con las normas y principios de electrónica, programación y robótica.</w:t>
            </w:r>
          </w:p>
        </w:tc>
        <w:tc>
          <w:tcPr>
            <w:tcW w:w="5741" w:type="dxa"/>
            <w:gridSpan w:val="2"/>
            <w:tcBorders>
              <w:top w:val="single" w:sz="4" w:space="0" w:color="09B7AE"/>
              <w:left w:val="single" w:sz="4" w:space="0" w:color="09B7AE"/>
              <w:bottom w:val="single" w:sz="4" w:space="0" w:color="09B7AE"/>
              <w:right w:val="single" w:sz="4" w:space="0" w:color="09B7AE"/>
            </w:tcBorders>
          </w:tcPr>
          <w:p w14:paraId="7F94AC0B" w14:textId="77777777" w:rsidR="0067262B" w:rsidRPr="00581E18" w:rsidRDefault="0067262B" w:rsidP="00616995">
            <w:pPr>
              <w:rPr>
                <w:rFonts w:cs="Poppins"/>
                <w:color w:val="231F20"/>
                <w:spacing w:val="-2"/>
                <w:szCs w:val="20"/>
              </w:rPr>
            </w:pPr>
            <w:r w:rsidRPr="00581E18">
              <w:rPr>
                <w:rFonts w:cs="Poppins"/>
                <w:color w:val="231F20"/>
                <w:spacing w:val="-2"/>
                <w:szCs w:val="20"/>
              </w:rPr>
              <w:t>Reconoce el funcionamiento de los robots, así como sus componentes (cuerpo, sistema sensorial, sistemas de control), al clasificarlos por su uso y programarlos para resolver retos.</w:t>
            </w:r>
          </w:p>
        </w:tc>
      </w:tr>
      <w:tr w:rsidR="0067262B" w:rsidRPr="00581E18" w14:paraId="6BB3FEAB" w14:textId="77777777" w:rsidTr="00E41D3D">
        <w:trPr>
          <w:trHeight w:val="1819"/>
        </w:trPr>
        <w:tc>
          <w:tcPr>
            <w:tcW w:w="2235" w:type="dxa"/>
            <w:tcBorders>
              <w:top w:val="single" w:sz="4" w:space="0" w:color="09B7AE"/>
              <w:left w:val="single" w:sz="4" w:space="0" w:color="09B7AE"/>
              <w:bottom w:val="single" w:sz="4" w:space="0" w:color="09B7AE"/>
              <w:right w:val="single" w:sz="4" w:space="0" w:color="09B7AE"/>
            </w:tcBorders>
          </w:tcPr>
          <w:p w14:paraId="5CC7E709" w14:textId="77777777" w:rsidR="0067262B" w:rsidRPr="00581E18" w:rsidRDefault="0067262B" w:rsidP="00CE62CD">
            <w:pPr>
              <w:rPr>
                <w:rFonts w:cs="Poppins"/>
                <w:b/>
                <w:szCs w:val="20"/>
              </w:rPr>
            </w:pPr>
            <w:r w:rsidRPr="00581E18">
              <w:rPr>
                <w:rFonts w:cs="Poppins"/>
                <w:b/>
                <w:color w:val="231F20"/>
                <w:szCs w:val="20"/>
              </w:rPr>
              <w:t>Ciencia</w:t>
            </w:r>
            <w:r w:rsidRPr="00581E18">
              <w:rPr>
                <w:rFonts w:cs="Poppins"/>
                <w:b/>
                <w:color w:val="231F20"/>
                <w:spacing w:val="-15"/>
                <w:szCs w:val="20"/>
              </w:rPr>
              <w:t xml:space="preserve"> </w:t>
            </w:r>
            <w:r w:rsidRPr="00581E18">
              <w:rPr>
                <w:rFonts w:cs="Poppins"/>
                <w:b/>
                <w:color w:val="231F20"/>
                <w:szCs w:val="20"/>
              </w:rPr>
              <w:t>de</w:t>
            </w:r>
            <w:r w:rsidRPr="00581E18">
              <w:rPr>
                <w:rFonts w:cs="Poppins"/>
                <w:b/>
                <w:color w:val="231F20"/>
                <w:spacing w:val="-14"/>
                <w:szCs w:val="20"/>
              </w:rPr>
              <w:t xml:space="preserve"> </w:t>
            </w:r>
            <w:r w:rsidRPr="00581E18">
              <w:rPr>
                <w:rFonts w:cs="Poppins"/>
                <w:b/>
                <w:color w:val="231F20"/>
                <w:szCs w:val="20"/>
              </w:rPr>
              <w:t>datos e Inteligencia a</w:t>
            </w:r>
            <w:r w:rsidRPr="00581E18">
              <w:rPr>
                <w:rFonts w:cs="Poppins"/>
                <w:b/>
                <w:color w:val="231F20"/>
                <w:spacing w:val="-2"/>
                <w:szCs w:val="20"/>
              </w:rPr>
              <w:t>rtificial</w:t>
            </w:r>
          </w:p>
        </w:tc>
        <w:tc>
          <w:tcPr>
            <w:tcW w:w="5953" w:type="dxa"/>
            <w:gridSpan w:val="2"/>
            <w:tcBorders>
              <w:top w:val="single" w:sz="4" w:space="0" w:color="09B7AE"/>
              <w:left w:val="single" w:sz="4" w:space="0" w:color="09B7AE"/>
              <w:bottom w:val="single" w:sz="4" w:space="0" w:color="09B7AE"/>
              <w:right w:val="single" w:sz="4" w:space="0" w:color="09B7AE"/>
            </w:tcBorders>
          </w:tcPr>
          <w:p w14:paraId="7BF72107" w14:textId="77777777" w:rsidR="0067262B" w:rsidRPr="00581E18" w:rsidRDefault="0067262B" w:rsidP="00CE62CD">
            <w:pPr>
              <w:rPr>
                <w:rFonts w:cs="Poppins"/>
                <w:b/>
                <w:bCs/>
                <w:szCs w:val="20"/>
              </w:rPr>
            </w:pPr>
            <w:r w:rsidRPr="00581E18">
              <w:rPr>
                <w:rFonts w:cs="Poppins"/>
                <w:color w:val="231F20"/>
                <w:szCs w:val="20"/>
              </w:rPr>
              <w:t>Analiza datos apoyándose en la estadística, matemáticas, programación</w:t>
            </w:r>
            <w:r w:rsidRPr="00581E18">
              <w:rPr>
                <w:rFonts w:cs="Poppins"/>
                <w:color w:val="231F20"/>
                <w:spacing w:val="-5"/>
                <w:szCs w:val="20"/>
              </w:rPr>
              <w:t xml:space="preserve"> </w:t>
            </w:r>
            <w:r w:rsidRPr="00581E18">
              <w:rPr>
                <w:rFonts w:cs="Poppins"/>
                <w:color w:val="231F20"/>
                <w:szCs w:val="20"/>
              </w:rPr>
              <w:t>y</w:t>
            </w:r>
            <w:r w:rsidRPr="00581E18">
              <w:rPr>
                <w:rFonts w:cs="Poppins"/>
                <w:color w:val="231F20"/>
                <w:spacing w:val="-5"/>
                <w:szCs w:val="20"/>
              </w:rPr>
              <w:t xml:space="preserve"> </w:t>
            </w:r>
            <w:r w:rsidRPr="00581E18">
              <w:rPr>
                <w:rFonts w:cs="Poppins"/>
                <w:color w:val="231F20"/>
                <w:szCs w:val="20"/>
              </w:rPr>
              <w:t>el</w:t>
            </w:r>
            <w:r w:rsidRPr="00581E18">
              <w:rPr>
                <w:rFonts w:cs="Poppins"/>
                <w:color w:val="231F20"/>
                <w:spacing w:val="-5"/>
                <w:szCs w:val="20"/>
              </w:rPr>
              <w:t xml:space="preserve"> </w:t>
            </w:r>
            <w:r w:rsidRPr="00581E18">
              <w:rPr>
                <w:rFonts w:cs="Poppins"/>
                <w:color w:val="231F20"/>
                <w:szCs w:val="20"/>
              </w:rPr>
              <w:t>conocimiento</w:t>
            </w:r>
            <w:r w:rsidRPr="00581E18">
              <w:rPr>
                <w:rFonts w:cs="Poppins"/>
                <w:color w:val="231F20"/>
                <w:spacing w:val="-5"/>
                <w:szCs w:val="20"/>
              </w:rPr>
              <w:t xml:space="preserve"> </w:t>
            </w:r>
            <w:r w:rsidRPr="00581E18">
              <w:rPr>
                <w:rFonts w:cs="Poppins"/>
                <w:color w:val="231F20"/>
                <w:szCs w:val="20"/>
              </w:rPr>
              <w:t>de</w:t>
            </w:r>
            <w:r w:rsidRPr="00581E18">
              <w:rPr>
                <w:rFonts w:cs="Poppins"/>
                <w:color w:val="231F20"/>
                <w:spacing w:val="-5"/>
                <w:szCs w:val="20"/>
              </w:rPr>
              <w:t xml:space="preserve"> </w:t>
            </w:r>
            <w:r w:rsidRPr="00581E18">
              <w:rPr>
                <w:rFonts w:cs="Poppins"/>
                <w:color w:val="231F20"/>
                <w:szCs w:val="20"/>
              </w:rPr>
              <w:t>dominio,</w:t>
            </w:r>
            <w:r w:rsidRPr="00581E18">
              <w:rPr>
                <w:rFonts w:cs="Poppins"/>
                <w:color w:val="231F20"/>
                <w:spacing w:val="-5"/>
                <w:szCs w:val="20"/>
              </w:rPr>
              <w:t xml:space="preserve"> </w:t>
            </w:r>
            <w:r w:rsidRPr="00581E18">
              <w:rPr>
                <w:rFonts w:cs="Poppins"/>
                <w:color w:val="231F20"/>
                <w:szCs w:val="20"/>
              </w:rPr>
              <w:t>para</w:t>
            </w:r>
            <w:r w:rsidRPr="00581E18">
              <w:rPr>
                <w:rFonts w:cs="Poppins"/>
                <w:color w:val="231F20"/>
                <w:spacing w:val="-5"/>
                <w:szCs w:val="20"/>
              </w:rPr>
              <w:t xml:space="preserve"> </w:t>
            </w:r>
            <w:r w:rsidRPr="00581E18">
              <w:rPr>
                <w:rFonts w:cs="Poppins"/>
                <w:color w:val="231F20"/>
                <w:szCs w:val="20"/>
              </w:rPr>
              <w:t>procesar datos</w:t>
            </w:r>
            <w:r w:rsidRPr="00581E18">
              <w:rPr>
                <w:rFonts w:cs="Poppins"/>
                <w:color w:val="231F20"/>
                <w:spacing w:val="-5"/>
                <w:szCs w:val="20"/>
              </w:rPr>
              <w:t xml:space="preserve"> </w:t>
            </w:r>
            <w:r w:rsidRPr="00581E18">
              <w:rPr>
                <w:rFonts w:cs="Poppins"/>
                <w:color w:val="231F20"/>
                <w:szCs w:val="20"/>
              </w:rPr>
              <w:t>que</w:t>
            </w:r>
            <w:r w:rsidRPr="00581E18">
              <w:rPr>
                <w:rFonts w:cs="Poppins"/>
                <w:color w:val="231F20"/>
                <w:spacing w:val="-5"/>
                <w:szCs w:val="20"/>
              </w:rPr>
              <w:t xml:space="preserve"> </w:t>
            </w:r>
            <w:r w:rsidRPr="00581E18">
              <w:rPr>
                <w:rFonts w:cs="Poppins"/>
                <w:color w:val="231F20"/>
                <w:szCs w:val="20"/>
              </w:rPr>
              <w:t>le</w:t>
            </w:r>
            <w:r w:rsidRPr="00581E18">
              <w:rPr>
                <w:rFonts w:cs="Poppins"/>
                <w:color w:val="231F20"/>
                <w:spacing w:val="-5"/>
                <w:szCs w:val="20"/>
              </w:rPr>
              <w:t xml:space="preserve"> </w:t>
            </w:r>
            <w:r w:rsidRPr="00581E18">
              <w:rPr>
                <w:rFonts w:cs="Poppins"/>
                <w:color w:val="231F20"/>
                <w:szCs w:val="20"/>
              </w:rPr>
              <w:t>permitan</w:t>
            </w:r>
            <w:r w:rsidRPr="00581E18">
              <w:rPr>
                <w:rFonts w:cs="Poppins"/>
                <w:color w:val="231F20"/>
                <w:spacing w:val="-5"/>
                <w:szCs w:val="20"/>
              </w:rPr>
              <w:t xml:space="preserve"> </w:t>
            </w:r>
            <w:r w:rsidRPr="00581E18">
              <w:rPr>
                <w:rFonts w:cs="Poppins"/>
                <w:color w:val="231F20"/>
                <w:szCs w:val="20"/>
              </w:rPr>
              <w:t>tomar</w:t>
            </w:r>
            <w:r w:rsidRPr="00581E18">
              <w:rPr>
                <w:rFonts w:cs="Poppins"/>
                <w:color w:val="231F20"/>
                <w:spacing w:val="-5"/>
                <w:szCs w:val="20"/>
              </w:rPr>
              <w:t xml:space="preserve"> </w:t>
            </w:r>
            <w:r w:rsidRPr="00581E18">
              <w:rPr>
                <w:rFonts w:cs="Poppins"/>
                <w:color w:val="231F20"/>
                <w:szCs w:val="20"/>
              </w:rPr>
              <w:t>decisiones</w:t>
            </w:r>
            <w:r w:rsidRPr="00581E18">
              <w:rPr>
                <w:rFonts w:cs="Poppins"/>
                <w:color w:val="231F20"/>
                <w:spacing w:val="-5"/>
                <w:szCs w:val="20"/>
              </w:rPr>
              <w:t xml:space="preserve"> </w:t>
            </w:r>
            <w:r w:rsidRPr="00581E18">
              <w:rPr>
                <w:rFonts w:cs="Poppins"/>
                <w:color w:val="231F20"/>
                <w:szCs w:val="20"/>
              </w:rPr>
              <w:t>y</w:t>
            </w:r>
            <w:r w:rsidRPr="00581E18">
              <w:rPr>
                <w:rFonts w:cs="Poppins"/>
                <w:color w:val="231F20"/>
                <w:spacing w:val="-5"/>
                <w:szCs w:val="20"/>
              </w:rPr>
              <w:t xml:space="preserve"> </w:t>
            </w:r>
            <w:r w:rsidRPr="00581E18">
              <w:rPr>
                <w:rFonts w:cs="Poppins"/>
                <w:color w:val="231F20"/>
                <w:szCs w:val="20"/>
              </w:rPr>
              <w:t>mejorar</w:t>
            </w:r>
            <w:r w:rsidRPr="00581E18">
              <w:rPr>
                <w:rFonts w:cs="Poppins"/>
                <w:color w:val="231F20"/>
                <w:spacing w:val="-5"/>
                <w:szCs w:val="20"/>
              </w:rPr>
              <w:t xml:space="preserve"> </w:t>
            </w:r>
            <w:r w:rsidRPr="00581E18">
              <w:rPr>
                <w:rFonts w:cs="Poppins"/>
                <w:color w:val="231F20"/>
                <w:szCs w:val="20"/>
              </w:rPr>
              <w:t>procesos en diferentes campos, tomando en cuenta los principios de ciencia de datos, inteligencia artificial y ciberseguridad.</w:t>
            </w:r>
          </w:p>
        </w:tc>
        <w:tc>
          <w:tcPr>
            <w:tcW w:w="5528" w:type="dxa"/>
            <w:tcBorders>
              <w:top w:val="single" w:sz="4" w:space="0" w:color="09B7AE"/>
              <w:left w:val="single" w:sz="4" w:space="0" w:color="09B7AE"/>
              <w:bottom w:val="single" w:sz="4" w:space="0" w:color="09B7AE"/>
              <w:right w:val="single" w:sz="4" w:space="0" w:color="09B7AE"/>
            </w:tcBorders>
          </w:tcPr>
          <w:p w14:paraId="52BB04CD" w14:textId="77777777" w:rsidR="0067262B" w:rsidRPr="00581E18" w:rsidRDefault="0067262B" w:rsidP="00CE62CD">
            <w:pPr>
              <w:pStyle w:val="TableParagraph"/>
              <w:ind w:left="76" w:right="44" w:hanging="1"/>
              <w:rPr>
                <w:color w:val="231F20"/>
                <w:szCs w:val="20"/>
              </w:rPr>
            </w:pPr>
            <w:r w:rsidRPr="00581E18">
              <w:rPr>
                <w:color w:val="231F20"/>
                <w:szCs w:val="20"/>
              </w:rPr>
              <w:t xml:space="preserve">Reconoce los </w:t>
            </w:r>
            <w:r w:rsidRPr="00581E18">
              <w:rPr>
                <w:color w:val="231F20"/>
                <w:spacing w:val="-2"/>
                <w:szCs w:val="20"/>
              </w:rPr>
              <w:t xml:space="preserve">conceptos básicos </w:t>
            </w:r>
            <w:r w:rsidRPr="00581E18">
              <w:rPr>
                <w:color w:val="231F20"/>
                <w:szCs w:val="20"/>
              </w:rPr>
              <w:t>relacionados</w:t>
            </w:r>
            <w:r w:rsidRPr="00581E18">
              <w:rPr>
                <w:color w:val="231F20"/>
                <w:spacing w:val="-14"/>
                <w:szCs w:val="20"/>
              </w:rPr>
              <w:t xml:space="preserve"> </w:t>
            </w:r>
            <w:r w:rsidRPr="00581E18">
              <w:rPr>
                <w:color w:val="231F20"/>
                <w:szCs w:val="20"/>
              </w:rPr>
              <w:t>con la recopilación, organización e interpretación</w:t>
            </w:r>
            <w:r w:rsidRPr="00581E18">
              <w:rPr>
                <w:color w:val="231F20"/>
                <w:spacing w:val="-14"/>
                <w:szCs w:val="20"/>
              </w:rPr>
              <w:t xml:space="preserve"> </w:t>
            </w:r>
            <w:r w:rsidRPr="00581E18">
              <w:rPr>
                <w:color w:val="231F20"/>
                <w:szCs w:val="20"/>
              </w:rPr>
              <w:t xml:space="preserve">de datos, </w:t>
            </w:r>
            <w:r w:rsidRPr="00581E18">
              <w:rPr>
                <w:color w:val="231F20"/>
                <w:spacing w:val="-2"/>
                <w:szCs w:val="20"/>
              </w:rPr>
              <w:t xml:space="preserve">mediante gráficos </w:t>
            </w:r>
            <w:r w:rsidRPr="00581E18">
              <w:rPr>
                <w:color w:val="231F20"/>
                <w:szCs w:val="20"/>
              </w:rPr>
              <w:t>pictóricos en la resolución de</w:t>
            </w:r>
            <w:r w:rsidRPr="00581E18">
              <w:rPr>
                <w:color w:val="231F20"/>
                <w:spacing w:val="-4"/>
                <w:szCs w:val="20"/>
              </w:rPr>
              <w:t xml:space="preserve"> </w:t>
            </w:r>
            <w:r w:rsidRPr="00581E18">
              <w:rPr>
                <w:color w:val="231F20"/>
                <w:szCs w:val="20"/>
              </w:rPr>
              <w:t>problemas, fomentando</w:t>
            </w:r>
            <w:r w:rsidRPr="00581E18">
              <w:rPr>
                <w:color w:val="231F20"/>
                <w:spacing w:val="-14"/>
                <w:szCs w:val="20"/>
              </w:rPr>
              <w:t xml:space="preserve"> </w:t>
            </w:r>
            <w:r w:rsidRPr="00581E18">
              <w:rPr>
                <w:color w:val="231F20"/>
                <w:szCs w:val="20"/>
              </w:rPr>
              <w:t xml:space="preserve">el </w:t>
            </w:r>
            <w:r w:rsidRPr="00581E18">
              <w:rPr>
                <w:color w:val="231F20"/>
                <w:spacing w:val="-2"/>
                <w:szCs w:val="20"/>
              </w:rPr>
              <w:t xml:space="preserve">pensamiento </w:t>
            </w:r>
            <w:r w:rsidRPr="00581E18">
              <w:rPr>
                <w:color w:val="231F20"/>
                <w:szCs w:val="20"/>
              </w:rPr>
              <w:t>crítico y la curiosidad</w:t>
            </w:r>
            <w:r w:rsidRPr="00581E18">
              <w:rPr>
                <w:color w:val="231F20"/>
                <w:spacing w:val="-14"/>
                <w:szCs w:val="20"/>
              </w:rPr>
              <w:t xml:space="preserve"> </w:t>
            </w:r>
            <w:r w:rsidRPr="00581E18">
              <w:rPr>
                <w:color w:val="231F20"/>
                <w:szCs w:val="20"/>
              </w:rPr>
              <w:t xml:space="preserve">hacia el mundo que lo </w:t>
            </w:r>
            <w:r w:rsidRPr="00581E18">
              <w:rPr>
                <w:color w:val="231F20"/>
                <w:spacing w:val="-2"/>
                <w:szCs w:val="20"/>
              </w:rPr>
              <w:t>rodea.</w:t>
            </w:r>
          </w:p>
        </w:tc>
      </w:tr>
    </w:tbl>
    <w:p w14:paraId="77904E7F" w14:textId="77777777" w:rsidR="0067262B" w:rsidRPr="00581E18" w:rsidRDefault="0067262B" w:rsidP="00AF3E30">
      <w:pPr>
        <w:pStyle w:val="Heading1"/>
        <w:rPr>
          <w:rFonts w:cs="Poppins"/>
        </w:rPr>
      </w:pPr>
      <w:bookmarkStart w:id="3" w:name="_Toc213754294"/>
      <w:bookmarkStart w:id="4" w:name="_Toc215054728"/>
      <w:r w:rsidRPr="00581E18">
        <w:rPr>
          <w:rFonts w:cs="Poppins"/>
        </w:rPr>
        <w:t>Perfiles de salida de estudiantes</w:t>
      </w:r>
      <w:bookmarkEnd w:id="3"/>
      <w:bookmarkEnd w:id="4"/>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1882"/>
        <w:gridCol w:w="3897"/>
        <w:gridCol w:w="1949"/>
        <w:gridCol w:w="71"/>
        <w:gridCol w:w="1878"/>
        <w:gridCol w:w="4039"/>
      </w:tblGrid>
      <w:tr w:rsidR="0067262B" w:rsidRPr="00581E18" w14:paraId="04C8F058" w14:textId="77777777" w:rsidTr="00613FCC">
        <w:trPr>
          <w:trHeight w:val="217"/>
          <w:tblHeader/>
        </w:trPr>
        <w:tc>
          <w:tcPr>
            <w:tcW w:w="1882" w:type="dxa"/>
            <w:tcBorders>
              <w:right w:val="single" w:sz="4" w:space="0" w:color="FFFFFF" w:themeColor="background1"/>
            </w:tcBorders>
            <w:shd w:val="clear" w:color="auto" w:fill="09B7AE"/>
            <w:vAlign w:val="center"/>
          </w:tcPr>
          <w:p w14:paraId="76206681" w14:textId="77777777" w:rsidR="0067262B" w:rsidRPr="00581E18" w:rsidRDefault="0067262B" w:rsidP="00CE62CD">
            <w:pPr>
              <w:jc w:val="center"/>
              <w:rPr>
                <w:rFonts w:cs="Poppins"/>
                <w:b/>
                <w:color w:val="FFFFFF" w:themeColor="background1"/>
                <w:spacing w:val="-4"/>
                <w:sz w:val="24"/>
                <w:szCs w:val="24"/>
              </w:rPr>
            </w:pPr>
            <w:r w:rsidRPr="00581E18">
              <w:rPr>
                <w:rFonts w:cs="Poppins"/>
                <w:b/>
                <w:color w:val="FFFFFF" w:themeColor="background1"/>
                <w:spacing w:val="-4"/>
                <w:sz w:val="24"/>
                <w:szCs w:val="24"/>
              </w:rPr>
              <w:t>Área de conocimiento</w:t>
            </w:r>
          </w:p>
        </w:tc>
        <w:tc>
          <w:tcPr>
            <w:tcW w:w="11834" w:type="dxa"/>
            <w:gridSpan w:val="5"/>
            <w:tcBorders>
              <w:left w:val="single" w:sz="4" w:space="0" w:color="FFFFFF" w:themeColor="background1"/>
              <w:right w:val="single" w:sz="4" w:space="0" w:color="FFFFFF" w:themeColor="background1"/>
            </w:tcBorders>
            <w:shd w:val="clear" w:color="auto" w:fill="09B7AE"/>
            <w:vAlign w:val="center"/>
          </w:tcPr>
          <w:p w14:paraId="5409532E" w14:textId="77777777" w:rsidR="0067262B" w:rsidRPr="00581E18" w:rsidRDefault="0067262B" w:rsidP="00CE62CD">
            <w:pPr>
              <w:jc w:val="center"/>
              <w:rPr>
                <w:rFonts w:cs="Poppins"/>
                <w:b/>
                <w:color w:val="FFFFFF" w:themeColor="background1"/>
                <w:spacing w:val="-4"/>
                <w:sz w:val="24"/>
                <w:szCs w:val="24"/>
              </w:rPr>
            </w:pPr>
            <w:r w:rsidRPr="00581E18">
              <w:rPr>
                <w:rFonts w:cs="Poppins"/>
                <w:b/>
                <w:color w:val="FFFFFF" w:themeColor="background1"/>
                <w:spacing w:val="-4"/>
                <w:sz w:val="24"/>
                <w:szCs w:val="24"/>
              </w:rPr>
              <w:t xml:space="preserve">Perfil del estudiante - </w:t>
            </w:r>
            <w:r w:rsidRPr="00581E18">
              <w:rPr>
                <w:rFonts w:cs="Poppins"/>
                <w:color w:val="FFFFFF" w:themeColor="background1"/>
                <w:spacing w:val="-4"/>
                <w:sz w:val="24"/>
                <w:szCs w:val="24"/>
              </w:rPr>
              <w:t>Ciclos Materno Infantil (Grupo Interactivo II) y Transición</w:t>
            </w:r>
          </w:p>
        </w:tc>
      </w:tr>
      <w:tr w:rsidR="0067262B" w:rsidRPr="00581E18" w14:paraId="474C96F2" w14:textId="77777777" w:rsidTr="00613FCC">
        <w:trPr>
          <w:trHeight w:val="167"/>
        </w:trPr>
        <w:tc>
          <w:tcPr>
            <w:tcW w:w="1882" w:type="dxa"/>
            <w:vMerge w:val="restart"/>
            <w:shd w:val="clear" w:color="auto" w:fill="D9D9D9" w:themeFill="background1" w:themeFillShade="D9"/>
          </w:tcPr>
          <w:p w14:paraId="2BB91146" w14:textId="77777777" w:rsidR="0067262B" w:rsidRPr="00581E18" w:rsidRDefault="0067262B" w:rsidP="00CE62CD">
            <w:pPr>
              <w:rPr>
                <w:rFonts w:cs="Poppins"/>
                <w:b/>
                <w:bCs/>
              </w:rPr>
            </w:pPr>
            <w:r w:rsidRPr="00581E18">
              <w:rPr>
                <w:rFonts w:cs="Poppins"/>
                <w:b/>
                <w:bCs/>
              </w:rPr>
              <w:t xml:space="preserve">Apropiación tecnológica </w:t>
            </w:r>
          </w:p>
        </w:tc>
        <w:tc>
          <w:tcPr>
            <w:tcW w:w="5846" w:type="dxa"/>
            <w:gridSpan w:val="2"/>
            <w:shd w:val="clear" w:color="auto" w:fill="D9D9D9" w:themeFill="background1" w:themeFillShade="D9"/>
          </w:tcPr>
          <w:p w14:paraId="75D871D5" w14:textId="77777777" w:rsidR="0067262B" w:rsidRPr="00581E18" w:rsidRDefault="0067262B" w:rsidP="00CE62CD">
            <w:pPr>
              <w:rPr>
                <w:rFonts w:cs="Poppins"/>
              </w:rPr>
            </w:pPr>
            <w:r w:rsidRPr="00581E18">
              <w:rPr>
                <w:rFonts w:cs="Poppins"/>
                <w:b/>
                <w:color w:val="231F20"/>
              </w:rPr>
              <w:t xml:space="preserve">Subárea: Fundamentos de </w:t>
            </w:r>
            <w:r w:rsidRPr="00581E18">
              <w:rPr>
                <w:rFonts w:cs="Poppins"/>
                <w:b/>
                <w:color w:val="231F20"/>
                <w:spacing w:val="-2"/>
              </w:rPr>
              <w:t>tecnología</w:t>
            </w:r>
          </w:p>
        </w:tc>
        <w:tc>
          <w:tcPr>
            <w:tcW w:w="5988" w:type="dxa"/>
            <w:gridSpan w:val="3"/>
            <w:shd w:val="clear" w:color="auto" w:fill="D9D9D9" w:themeFill="background1" w:themeFillShade="D9"/>
          </w:tcPr>
          <w:p w14:paraId="0B93FC8E" w14:textId="77777777" w:rsidR="0067262B" w:rsidRPr="00581E18" w:rsidRDefault="0067262B" w:rsidP="00CE62CD">
            <w:pPr>
              <w:rPr>
                <w:rFonts w:cs="Poppins"/>
              </w:rPr>
            </w:pPr>
            <w:r w:rsidRPr="00581E18">
              <w:rPr>
                <w:rFonts w:cs="Poppins"/>
                <w:b/>
                <w:color w:val="231F20"/>
              </w:rPr>
              <w:t xml:space="preserve">Subárea: Experiencias de uso con la </w:t>
            </w:r>
            <w:r w:rsidRPr="00581E18">
              <w:rPr>
                <w:rFonts w:cs="Poppins"/>
                <w:b/>
                <w:color w:val="231F20"/>
                <w:spacing w:val="-2"/>
              </w:rPr>
              <w:t>tecnología</w:t>
            </w:r>
          </w:p>
        </w:tc>
      </w:tr>
      <w:tr w:rsidR="0067262B" w:rsidRPr="00581E18" w14:paraId="11E0656B" w14:textId="77777777" w:rsidTr="00613FCC">
        <w:trPr>
          <w:trHeight w:val="1127"/>
        </w:trPr>
        <w:tc>
          <w:tcPr>
            <w:tcW w:w="1882" w:type="dxa"/>
            <w:vMerge/>
            <w:shd w:val="clear" w:color="auto" w:fill="D9D9D9" w:themeFill="background1" w:themeFillShade="D9"/>
          </w:tcPr>
          <w:p w14:paraId="6047A711" w14:textId="77777777" w:rsidR="0067262B" w:rsidRPr="00581E18" w:rsidRDefault="0067262B" w:rsidP="00CE62CD">
            <w:pPr>
              <w:rPr>
                <w:rFonts w:cs="Poppins"/>
                <w:b/>
                <w:bCs/>
              </w:rPr>
            </w:pPr>
          </w:p>
        </w:tc>
        <w:tc>
          <w:tcPr>
            <w:tcW w:w="5917" w:type="dxa"/>
            <w:gridSpan w:val="3"/>
            <w:shd w:val="clear" w:color="auto" w:fill="FFFFFF" w:themeFill="background1"/>
          </w:tcPr>
          <w:p w14:paraId="37E11942" w14:textId="77777777" w:rsidR="0067262B" w:rsidRPr="00581E18" w:rsidRDefault="0067262B" w:rsidP="00CE62CD">
            <w:pPr>
              <w:spacing w:before="120"/>
              <w:rPr>
                <w:rFonts w:cs="Poppins"/>
              </w:rPr>
            </w:pPr>
            <w:r w:rsidRPr="00581E18">
              <w:rPr>
                <w:rFonts w:cs="Poppins"/>
                <w:color w:val="231F20"/>
              </w:rPr>
              <w:t>Conoce las características de dispositivos tecnológicos comunes, como tabletas, computadoras</w:t>
            </w:r>
            <w:r w:rsidRPr="00581E18">
              <w:rPr>
                <w:rFonts w:cs="Poppins"/>
                <w:color w:val="231F20"/>
                <w:spacing w:val="-10"/>
              </w:rPr>
              <w:t xml:space="preserve"> </w:t>
            </w:r>
            <w:r w:rsidRPr="00581E18">
              <w:rPr>
                <w:rFonts w:cs="Poppins"/>
                <w:color w:val="231F20"/>
              </w:rPr>
              <w:t>o</w:t>
            </w:r>
            <w:r w:rsidRPr="00581E18">
              <w:rPr>
                <w:rFonts w:cs="Poppins"/>
                <w:color w:val="231F20"/>
                <w:spacing w:val="-10"/>
              </w:rPr>
              <w:t xml:space="preserve"> </w:t>
            </w:r>
            <w:r w:rsidRPr="00581E18">
              <w:rPr>
                <w:rFonts w:cs="Poppins"/>
                <w:color w:val="231F20"/>
              </w:rPr>
              <w:t>teléfonos</w:t>
            </w:r>
            <w:r w:rsidRPr="00581E18">
              <w:rPr>
                <w:rFonts w:cs="Poppins"/>
                <w:color w:val="231F20"/>
                <w:spacing w:val="-10"/>
              </w:rPr>
              <w:t xml:space="preserve"> </w:t>
            </w:r>
            <w:r w:rsidRPr="00581E18">
              <w:rPr>
                <w:rFonts w:cs="Poppins"/>
                <w:color w:val="231F20"/>
              </w:rPr>
              <w:t>inteligentes,</w:t>
            </w:r>
            <w:r w:rsidRPr="00581E18">
              <w:rPr>
                <w:rFonts w:cs="Poppins"/>
                <w:color w:val="231F20"/>
                <w:spacing w:val="-10"/>
              </w:rPr>
              <w:t xml:space="preserve"> </w:t>
            </w:r>
            <w:r w:rsidRPr="00581E18">
              <w:rPr>
                <w:rFonts w:cs="Poppins"/>
                <w:color w:val="231F20"/>
              </w:rPr>
              <w:t>así como sus periféricos.</w:t>
            </w:r>
          </w:p>
          <w:p w14:paraId="5192C9E6" w14:textId="77777777" w:rsidR="0067262B" w:rsidRPr="00581E18" w:rsidRDefault="0067262B" w:rsidP="00CE62CD">
            <w:pPr>
              <w:spacing w:before="120"/>
              <w:rPr>
                <w:rFonts w:cs="Poppins"/>
              </w:rPr>
            </w:pPr>
            <w:r w:rsidRPr="00581E18">
              <w:rPr>
                <w:rFonts w:cs="Poppins"/>
                <w:color w:val="231F20"/>
              </w:rPr>
              <w:t>Conoce funciones básicas de los dispositivos tecnológicos que utiliza,</w:t>
            </w:r>
            <w:r w:rsidRPr="00581E18">
              <w:rPr>
                <w:rFonts w:cs="Poppins"/>
                <w:color w:val="231F20"/>
                <w:spacing w:val="40"/>
              </w:rPr>
              <w:t xml:space="preserve"> </w:t>
            </w:r>
            <w:r w:rsidRPr="00581E18">
              <w:rPr>
                <w:rFonts w:cs="Poppins"/>
                <w:color w:val="231F20"/>
              </w:rPr>
              <w:t>tales</w:t>
            </w:r>
            <w:r w:rsidRPr="00581E18">
              <w:rPr>
                <w:rFonts w:cs="Poppins"/>
                <w:color w:val="231F20"/>
                <w:spacing w:val="-7"/>
              </w:rPr>
              <w:t xml:space="preserve"> </w:t>
            </w:r>
            <w:r w:rsidRPr="00581E18">
              <w:rPr>
                <w:rFonts w:cs="Poppins"/>
                <w:color w:val="231F20"/>
              </w:rPr>
              <w:t>como</w:t>
            </w:r>
            <w:r w:rsidRPr="00581E18">
              <w:rPr>
                <w:rFonts w:cs="Poppins"/>
                <w:color w:val="231F20"/>
                <w:spacing w:val="-7"/>
              </w:rPr>
              <w:t xml:space="preserve"> </w:t>
            </w:r>
            <w:r w:rsidRPr="00581E18">
              <w:rPr>
                <w:rFonts w:cs="Poppins"/>
                <w:color w:val="231F20"/>
              </w:rPr>
              <w:t>encender</w:t>
            </w:r>
            <w:r w:rsidRPr="00581E18">
              <w:rPr>
                <w:rFonts w:cs="Poppins"/>
                <w:color w:val="231F20"/>
                <w:spacing w:val="-7"/>
              </w:rPr>
              <w:t xml:space="preserve"> </w:t>
            </w:r>
            <w:r w:rsidRPr="00581E18">
              <w:rPr>
                <w:rFonts w:cs="Poppins"/>
                <w:color w:val="231F20"/>
              </w:rPr>
              <w:t>o</w:t>
            </w:r>
            <w:r w:rsidRPr="00581E18">
              <w:rPr>
                <w:rFonts w:cs="Poppins"/>
                <w:color w:val="231F20"/>
                <w:spacing w:val="-7"/>
              </w:rPr>
              <w:t xml:space="preserve"> </w:t>
            </w:r>
            <w:r w:rsidRPr="00581E18">
              <w:rPr>
                <w:rFonts w:cs="Poppins"/>
                <w:color w:val="231F20"/>
              </w:rPr>
              <w:t>apagar,</w:t>
            </w:r>
            <w:r w:rsidRPr="00581E18">
              <w:rPr>
                <w:rFonts w:cs="Poppins"/>
                <w:color w:val="231F20"/>
                <w:spacing w:val="-7"/>
              </w:rPr>
              <w:t xml:space="preserve"> </w:t>
            </w:r>
            <w:r w:rsidRPr="00581E18">
              <w:rPr>
                <w:rFonts w:cs="Poppins"/>
                <w:color w:val="231F20"/>
              </w:rPr>
              <w:t>así</w:t>
            </w:r>
            <w:r w:rsidRPr="00581E18">
              <w:rPr>
                <w:rFonts w:cs="Poppins"/>
                <w:color w:val="231F20"/>
                <w:spacing w:val="-7"/>
              </w:rPr>
              <w:t xml:space="preserve"> </w:t>
            </w:r>
            <w:r w:rsidRPr="00581E18">
              <w:rPr>
                <w:rFonts w:cs="Poppins"/>
                <w:color w:val="231F20"/>
              </w:rPr>
              <w:t>como acceder a las aplicaciones o programas que requiera.</w:t>
            </w:r>
          </w:p>
          <w:p w14:paraId="07585CFE" w14:textId="77777777" w:rsidR="0067262B" w:rsidRPr="00581E18" w:rsidRDefault="0067262B" w:rsidP="00CE62CD">
            <w:pPr>
              <w:spacing w:before="120"/>
              <w:rPr>
                <w:rFonts w:cs="Poppins"/>
              </w:rPr>
            </w:pPr>
            <w:r w:rsidRPr="00581E18">
              <w:rPr>
                <w:rFonts w:cs="Poppins"/>
                <w:color w:val="231F20"/>
              </w:rPr>
              <w:t>Conoce</w:t>
            </w:r>
            <w:r w:rsidRPr="00581E18">
              <w:rPr>
                <w:rFonts w:cs="Poppins"/>
                <w:color w:val="231F20"/>
                <w:spacing w:val="-8"/>
              </w:rPr>
              <w:t xml:space="preserve"> </w:t>
            </w:r>
            <w:r w:rsidRPr="00581E18">
              <w:rPr>
                <w:rFonts w:cs="Poppins"/>
                <w:color w:val="231F20"/>
              </w:rPr>
              <w:t>las</w:t>
            </w:r>
            <w:r w:rsidRPr="00581E18">
              <w:rPr>
                <w:rFonts w:cs="Poppins"/>
                <w:color w:val="231F20"/>
                <w:spacing w:val="-8"/>
              </w:rPr>
              <w:t xml:space="preserve"> </w:t>
            </w:r>
            <w:r w:rsidRPr="00581E18">
              <w:rPr>
                <w:rFonts w:cs="Poppins"/>
                <w:color w:val="231F20"/>
              </w:rPr>
              <w:t>funciones</w:t>
            </w:r>
            <w:r w:rsidRPr="00581E18">
              <w:rPr>
                <w:rFonts w:cs="Poppins"/>
                <w:color w:val="231F20"/>
                <w:spacing w:val="-8"/>
              </w:rPr>
              <w:t xml:space="preserve"> </w:t>
            </w:r>
            <w:r w:rsidRPr="00581E18">
              <w:rPr>
                <w:rFonts w:cs="Poppins"/>
                <w:color w:val="231F20"/>
              </w:rPr>
              <w:t>básicas</w:t>
            </w:r>
            <w:r w:rsidRPr="00581E18">
              <w:rPr>
                <w:rFonts w:cs="Poppins"/>
                <w:color w:val="231F20"/>
                <w:spacing w:val="-8"/>
              </w:rPr>
              <w:t xml:space="preserve"> </w:t>
            </w:r>
            <w:r w:rsidRPr="00581E18">
              <w:rPr>
                <w:rFonts w:cs="Poppins"/>
                <w:color w:val="231F20"/>
              </w:rPr>
              <w:t>como</w:t>
            </w:r>
            <w:r w:rsidRPr="00581E18">
              <w:rPr>
                <w:rFonts w:cs="Poppins"/>
                <w:color w:val="231F20"/>
                <w:spacing w:val="-8"/>
              </w:rPr>
              <w:t xml:space="preserve"> </w:t>
            </w:r>
            <w:r w:rsidRPr="00581E18">
              <w:rPr>
                <w:rFonts w:cs="Poppins"/>
                <w:color w:val="231F20"/>
              </w:rPr>
              <w:t xml:space="preserve">abrir, cerrar, minimizar, maximizar y guardar, al utilizar las aplicaciones o programas que </w:t>
            </w:r>
            <w:r w:rsidRPr="00581E18">
              <w:rPr>
                <w:rFonts w:cs="Poppins"/>
                <w:color w:val="231F20"/>
                <w:spacing w:val="-2"/>
              </w:rPr>
              <w:t>utiliza.</w:t>
            </w:r>
          </w:p>
        </w:tc>
        <w:tc>
          <w:tcPr>
            <w:tcW w:w="5917" w:type="dxa"/>
            <w:gridSpan w:val="2"/>
            <w:shd w:val="clear" w:color="auto" w:fill="FFFFFF" w:themeFill="background1"/>
          </w:tcPr>
          <w:p w14:paraId="63F426FB" w14:textId="77777777" w:rsidR="0067262B" w:rsidRPr="00581E18" w:rsidRDefault="0067262B" w:rsidP="00CE62CD">
            <w:pPr>
              <w:spacing w:before="120"/>
              <w:rPr>
                <w:rFonts w:cs="Poppins"/>
              </w:rPr>
            </w:pPr>
            <w:r w:rsidRPr="00581E18">
              <w:rPr>
                <w:rFonts w:cs="Poppins"/>
                <w:color w:val="231F20"/>
              </w:rPr>
              <w:t>Escoge aplicaciones que le ayuden a desarrollar</w:t>
            </w:r>
            <w:r w:rsidRPr="00581E18">
              <w:rPr>
                <w:rFonts w:cs="Poppins"/>
                <w:color w:val="231F20"/>
                <w:spacing w:val="-13"/>
              </w:rPr>
              <w:t xml:space="preserve"> </w:t>
            </w:r>
            <w:r w:rsidRPr="00581E18">
              <w:rPr>
                <w:rFonts w:cs="Poppins"/>
                <w:color w:val="231F20"/>
              </w:rPr>
              <w:t>habilidades</w:t>
            </w:r>
            <w:r w:rsidRPr="00581E18">
              <w:rPr>
                <w:rFonts w:cs="Poppins"/>
                <w:color w:val="231F20"/>
                <w:spacing w:val="-13"/>
              </w:rPr>
              <w:t xml:space="preserve"> </w:t>
            </w:r>
            <w:r w:rsidRPr="00581E18">
              <w:rPr>
                <w:rFonts w:cs="Poppins"/>
                <w:color w:val="231F20"/>
              </w:rPr>
              <w:t>básicas,</w:t>
            </w:r>
            <w:r w:rsidRPr="00581E18">
              <w:rPr>
                <w:rFonts w:cs="Poppins"/>
                <w:color w:val="231F20"/>
                <w:spacing w:val="-13"/>
              </w:rPr>
              <w:t xml:space="preserve"> </w:t>
            </w:r>
            <w:r w:rsidRPr="00581E18">
              <w:rPr>
                <w:rFonts w:cs="Poppins"/>
                <w:color w:val="231F20"/>
              </w:rPr>
              <w:t xml:space="preserve">como la identificación de colores, formas o </w:t>
            </w:r>
            <w:r w:rsidRPr="00581E18">
              <w:rPr>
                <w:rFonts w:cs="Poppins"/>
                <w:color w:val="231F20"/>
                <w:spacing w:val="-2"/>
              </w:rPr>
              <w:t>números.</w:t>
            </w:r>
          </w:p>
          <w:p w14:paraId="2888598E" w14:textId="77777777" w:rsidR="0067262B" w:rsidRPr="00581E18" w:rsidRDefault="0067262B" w:rsidP="00CE62CD">
            <w:pPr>
              <w:spacing w:before="120"/>
              <w:rPr>
                <w:rFonts w:cs="Poppins"/>
              </w:rPr>
            </w:pPr>
            <w:r w:rsidRPr="00581E18">
              <w:rPr>
                <w:rFonts w:cs="Poppins"/>
                <w:color w:val="231F20"/>
              </w:rPr>
              <w:t>Usa</w:t>
            </w:r>
            <w:r w:rsidRPr="00581E18">
              <w:rPr>
                <w:rFonts w:cs="Poppins"/>
                <w:color w:val="231F20"/>
                <w:spacing w:val="-8"/>
              </w:rPr>
              <w:t xml:space="preserve"> </w:t>
            </w:r>
            <w:r w:rsidRPr="00581E18">
              <w:rPr>
                <w:rFonts w:cs="Poppins"/>
                <w:color w:val="231F20"/>
              </w:rPr>
              <w:t>aplicaciones</w:t>
            </w:r>
            <w:r w:rsidRPr="00581E18">
              <w:rPr>
                <w:rFonts w:cs="Poppins"/>
                <w:color w:val="231F20"/>
                <w:spacing w:val="-8"/>
              </w:rPr>
              <w:t xml:space="preserve"> </w:t>
            </w:r>
            <w:r w:rsidRPr="00581E18">
              <w:rPr>
                <w:rFonts w:cs="Poppins"/>
                <w:color w:val="231F20"/>
              </w:rPr>
              <w:t>y</w:t>
            </w:r>
            <w:r w:rsidRPr="00581E18">
              <w:rPr>
                <w:rFonts w:cs="Poppins"/>
                <w:color w:val="231F20"/>
                <w:spacing w:val="-8"/>
              </w:rPr>
              <w:t xml:space="preserve"> </w:t>
            </w:r>
            <w:r w:rsidRPr="00581E18">
              <w:rPr>
                <w:rFonts w:cs="Poppins"/>
                <w:color w:val="231F20"/>
              </w:rPr>
              <w:t>entornos</w:t>
            </w:r>
            <w:r w:rsidRPr="00581E18">
              <w:rPr>
                <w:rFonts w:cs="Poppins"/>
                <w:color w:val="231F20"/>
                <w:spacing w:val="-8"/>
              </w:rPr>
              <w:t xml:space="preserve"> </w:t>
            </w:r>
            <w:r w:rsidRPr="00581E18">
              <w:rPr>
                <w:rFonts w:cs="Poppins"/>
                <w:color w:val="231F20"/>
              </w:rPr>
              <w:t>visuales</w:t>
            </w:r>
            <w:r w:rsidRPr="00581E18">
              <w:rPr>
                <w:rFonts w:cs="Poppins"/>
                <w:color w:val="231F20"/>
                <w:spacing w:val="-8"/>
              </w:rPr>
              <w:t xml:space="preserve"> </w:t>
            </w:r>
            <w:r w:rsidRPr="00581E18">
              <w:rPr>
                <w:rFonts w:cs="Poppins"/>
                <w:color w:val="231F20"/>
              </w:rPr>
              <w:t>de programación</w:t>
            </w:r>
            <w:r w:rsidRPr="00581E18">
              <w:rPr>
                <w:rFonts w:cs="Poppins"/>
                <w:color w:val="231F20"/>
                <w:spacing w:val="-8"/>
              </w:rPr>
              <w:t xml:space="preserve"> </w:t>
            </w:r>
            <w:r w:rsidRPr="00581E18">
              <w:rPr>
                <w:rFonts w:cs="Poppins"/>
                <w:color w:val="231F20"/>
              </w:rPr>
              <w:t>para</w:t>
            </w:r>
            <w:r w:rsidRPr="00581E18">
              <w:rPr>
                <w:rFonts w:cs="Poppins"/>
                <w:color w:val="231F20"/>
                <w:spacing w:val="-8"/>
              </w:rPr>
              <w:t xml:space="preserve"> </w:t>
            </w:r>
            <w:r w:rsidRPr="00581E18">
              <w:rPr>
                <w:rFonts w:cs="Poppins"/>
                <w:color w:val="231F20"/>
              </w:rPr>
              <w:t>dibujar,</w:t>
            </w:r>
            <w:r w:rsidRPr="00581E18">
              <w:rPr>
                <w:rFonts w:cs="Poppins"/>
                <w:color w:val="231F20"/>
                <w:spacing w:val="-8"/>
              </w:rPr>
              <w:t xml:space="preserve"> </w:t>
            </w:r>
            <w:r w:rsidRPr="00581E18">
              <w:rPr>
                <w:rFonts w:cs="Poppins"/>
                <w:color w:val="231F20"/>
              </w:rPr>
              <w:t>programar, crear música, videos, o contar historias propias para su nivel.</w:t>
            </w:r>
          </w:p>
        </w:tc>
      </w:tr>
      <w:tr w:rsidR="0067262B" w:rsidRPr="00581E18" w14:paraId="63BBDFEC" w14:textId="77777777" w:rsidTr="00613FCC">
        <w:trPr>
          <w:trHeight w:val="80"/>
        </w:trPr>
        <w:tc>
          <w:tcPr>
            <w:tcW w:w="1882" w:type="dxa"/>
            <w:vMerge w:val="restart"/>
            <w:shd w:val="clear" w:color="auto" w:fill="D9D9D9" w:themeFill="background1" w:themeFillShade="D9"/>
          </w:tcPr>
          <w:p w14:paraId="689F82A0" w14:textId="77777777" w:rsidR="0067262B" w:rsidRPr="00581E18" w:rsidRDefault="0067262B" w:rsidP="00CE62CD">
            <w:pPr>
              <w:rPr>
                <w:rFonts w:cs="Poppins"/>
                <w:b/>
                <w:bCs/>
              </w:rPr>
            </w:pPr>
            <w:r w:rsidRPr="00581E18">
              <w:rPr>
                <w:rFonts w:cs="Poppins"/>
                <w:b/>
                <w:bCs/>
              </w:rPr>
              <w:t>Programación y Algoritmos</w:t>
            </w:r>
          </w:p>
        </w:tc>
        <w:tc>
          <w:tcPr>
            <w:tcW w:w="5917" w:type="dxa"/>
            <w:gridSpan w:val="3"/>
            <w:shd w:val="clear" w:color="auto" w:fill="D9D9D9" w:themeFill="background1" w:themeFillShade="D9"/>
          </w:tcPr>
          <w:p w14:paraId="4A631C46" w14:textId="77777777" w:rsidR="0067262B" w:rsidRPr="00581E18" w:rsidRDefault="0067262B" w:rsidP="00CE62CD">
            <w:pPr>
              <w:rPr>
                <w:rFonts w:cs="Poppins"/>
              </w:rPr>
            </w:pPr>
            <w:r w:rsidRPr="00581E18">
              <w:rPr>
                <w:rFonts w:cs="Poppins"/>
                <w:b/>
                <w:color w:val="231F20"/>
              </w:rPr>
              <w:t>Subárea: Fundamentos de p</w:t>
            </w:r>
            <w:r w:rsidRPr="00581E18">
              <w:rPr>
                <w:rFonts w:cs="Poppins"/>
                <w:b/>
                <w:color w:val="231F20"/>
                <w:spacing w:val="-2"/>
              </w:rPr>
              <w:t>rogramación</w:t>
            </w:r>
          </w:p>
        </w:tc>
        <w:tc>
          <w:tcPr>
            <w:tcW w:w="5917" w:type="dxa"/>
            <w:gridSpan w:val="2"/>
            <w:shd w:val="clear" w:color="auto" w:fill="D9D9D9" w:themeFill="background1" w:themeFillShade="D9"/>
          </w:tcPr>
          <w:p w14:paraId="574095B3" w14:textId="77777777" w:rsidR="0067262B" w:rsidRPr="00581E18" w:rsidRDefault="0067262B" w:rsidP="00CE62CD">
            <w:pPr>
              <w:rPr>
                <w:rFonts w:cs="Poppins"/>
              </w:rPr>
            </w:pPr>
            <w:r w:rsidRPr="00581E18">
              <w:rPr>
                <w:rFonts w:cs="Poppins"/>
                <w:b/>
                <w:color w:val="231F20"/>
              </w:rPr>
              <w:t xml:space="preserve">Subárea: Lenguajes de </w:t>
            </w:r>
            <w:r w:rsidRPr="00581E18">
              <w:rPr>
                <w:rFonts w:cs="Poppins"/>
                <w:b/>
                <w:color w:val="231F20"/>
                <w:spacing w:val="-2"/>
              </w:rPr>
              <w:t>programación</w:t>
            </w:r>
          </w:p>
        </w:tc>
      </w:tr>
      <w:tr w:rsidR="0067262B" w:rsidRPr="00581E18" w14:paraId="007CE253" w14:textId="77777777" w:rsidTr="00613FCC">
        <w:trPr>
          <w:trHeight w:val="958"/>
        </w:trPr>
        <w:tc>
          <w:tcPr>
            <w:tcW w:w="1882" w:type="dxa"/>
            <w:vMerge/>
            <w:shd w:val="clear" w:color="auto" w:fill="D9D9D9" w:themeFill="background1" w:themeFillShade="D9"/>
          </w:tcPr>
          <w:p w14:paraId="398A5027" w14:textId="77777777" w:rsidR="0067262B" w:rsidRPr="00581E18" w:rsidRDefault="0067262B" w:rsidP="00CE62CD">
            <w:pPr>
              <w:rPr>
                <w:rFonts w:cs="Poppins"/>
                <w:b/>
                <w:bCs/>
              </w:rPr>
            </w:pPr>
          </w:p>
        </w:tc>
        <w:tc>
          <w:tcPr>
            <w:tcW w:w="5917" w:type="dxa"/>
            <w:gridSpan w:val="3"/>
            <w:shd w:val="clear" w:color="auto" w:fill="FFFFFF" w:themeFill="background1"/>
          </w:tcPr>
          <w:p w14:paraId="0A31C5D5" w14:textId="77777777" w:rsidR="0067262B" w:rsidRPr="00581E18" w:rsidRDefault="0067262B" w:rsidP="00CE62CD">
            <w:pPr>
              <w:spacing w:before="120"/>
              <w:rPr>
                <w:rFonts w:cs="Poppins"/>
              </w:rPr>
            </w:pPr>
            <w:r w:rsidRPr="00581E18">
              <w:rPr>
                <w:rFonts w:cs="Poppins"/>
                <w:color w:val="231F20"/>
              </w:rPr>
              <w:t>Sigue instrucciones específicas para realizar una serie de acciones, como saltar, girar, avanzar, retroceder asociadas al sentido de lateralidad u orientación espacial.</w:t>
            </w:r>
          </w:p>
          <w:p w14:paraId="327F31CE" w14:textId="77777777" w:rsidR="0067262B" w:rsidRPr="00581E18" w:rsidRDefault="0067262B" w:rsidP="00CE62CD">
            <w:pPr>
              <w:spacing w:before="120"/>
              <w:rPr>
                <w:rFonts w:cs="Poppins"/>
              </w:rPr>
            </w:pPr>
            <w:r w:rsidRPr="00581E18">
              <w:rPr>
                <w:rFonts w:cs="Poppins"/>
                <w:color w:val="231F20"/>
              </w:rPr>
              <w:t>Reconoce patrones visuales y secuenciales. Por ejemplo, puede completar una serie de imágenes o patrones de colores que sigan una regla predecible.</w:t>
            </w:r>
          </w:p>
          <w:p w14:paraId="54A672DE" w14:textId="77777777" w:rsidR="0067262B" w:rsidRPr="00581E18" w:rsidRDefault="0067262B" w:rsidP="00CE62CD">
            <w:pPr>
              <w:spacing w:before="120"/>
              <w:rPr>
                <w:rFonts w:cs="Poppins"/>
              </w:rPr>
            </w:pPr>
            <w:r w:rsidRPr="00581E18">
              <w:rPr>
                <w:rFonts w:cs="Poppins"/>
                <w:color w:val="231F20"/>
              </w:rPr>
              <w:t>Reconoce conceptos básicos de programación: evento, estado, secuencias de acciones, ciclo finito e infinito, a través de juegos en entornos digitales o físicos.</w:t>
            </w:r>
          </w:p>
          <w:p w14:paraId="10918FFC" w14:textId="77777777" w:rsidR="0067262B" w:rsidRPr="00581E18" w:rsidRDefault="0067262B" w:rsidP="00CE62CD">
            <w:pPr>
              <w:spacing w:before="120"/>
              <w:rPr>
                <w:rFonts w:cs="Poppins"/>
              </w:rPr>
            </w:pPr>
            <w:r w:rsidRPr="00581E18">
              <w:rPr>
                <w:rFonts w:cs="Poppins"/>
                <w:color w:val="231F20"/>
              </w:rPr>
              <w:t>Programa objetos modificando su estado según las propiedades de orientación, dirección y/o tamaño.</w:t>
            </w:r>
          </w:p>
          <w:p w14:paraId="3B4D6826" w14:textId="77777777" w:rsidR="0067262B" w:rsidRPr="00581E18" w:rsidRDefault="0067262B" w:rsidP="00CE62CD">
            <w:pPr>
              <w:spacing w:before="120"/>
              <w:rPr>
                <w:rFonts w:cs="Poppins"/>
              </w:rPr>
            </w:pPr>
            <w:r w:rsidRPr="00581E18">
              <w:rPr>
                <w:rFonts w:cs="Poppins"/>
                <w:color w:val="231F20"/>
              </w:rPr>
              <w:t>Reconoce la importancia de los datos</w:t>
            </w:r>
            <w:r w:rsidRPr="00581E18">
              <w:rPr>
                <w:rFonts w:cs="Poppins"/>
                <w:color w:val="231F20"/>
                <w:spacing w:val="40"/>
              </w:rPr>
              <w:t xml:space="preserve"> </w:t>
            </w:r>
            <w:r w:rsidRPr="00581E18">
              <w:rPr>
                <w:rFonts w:cs="Poppins"/>
                <w:color w:val="231F20"/>
              </w:rPr>
              <w:t>en contexto físico y en contexto digital al resolver desafíos propuestos.</w:t>
            </w:r>
          </w:p>
        </w:tc>
        <w:tc>
          <w:tcPr>
            <w:tcW w:w="5917" w:type="dxa"/>
            <w:gridSpan w:val="2"/>
            <w:shd w:val="clear" w:color="auto" w:fill="FFFFFF" w:themeFill="background1"/>
          </w:tcPr>
          <w:p w14:paraId="23A15D16" w14:textId="77777777" w:rsidR="0067262B" w:rsidRPr="00581E18" w:rsidRDefault="0067262B" w:rsidP="00CE62CD">
            <w:pPr>
              <w:spacing w:before="120"/>
              <w:rPr>
                <w:rFonts w:cs="Poppins"/>
              </w:rPr>
            </w:pPr>
            <w:r w:rsidRPr="00581E18">
              <w:rPr>
                <w:rFonts w:cs="Poppins"/>
                <w:color w:val="231F20"/>
              </w:rPr>
              <w:t>Participa en la resolución de desafíos programando soluciones simples, arrastrando y soltando bloques de código para crear secuencias lógicas, mediante un entorno de programación iconográfico.</w:t>
            </w:r>
          </w:p>
        </w:tc>
      </w:tr>
      <w:tr w:rsidR="0067262B" w:rsidRPr="00581E18" w14:paraId="21FB075D" w14:textId="77777777" w:rsidTr="00613FCC">
        <w:trPr>
          <w:trHeight w:val="108"/>
        </w:trPr>
        <w:tc>
          <w:tcPr>
            <w:tcW w:w="1882" w:type="dxa"/>
            <w:vMerge w:val="restart"/>
            <w:shd w:val="clear" w:color="auto" w:fill="D9D9D9" w:themeFill="background1" w:themeFillShade="D9"/>
          </w:tcPr>
          <w:p w14:paraId="520328A6" w14:textId="77777777" w:rsidR="0067262B" w:rsidRPr="00581E18" w:rsidRDefault="0067262B" w:rsidP="00CE62CD">
            <w:pPr>
              <w:rPr>
                <w:rFonts w:cs="Poppins"/>
                <w:b/>
                <w:bCs/>
              </w:rPr>
            </w:pPr>
            <w:r w:rsidRPr="00581E18">
              <w:rPr>
                <w:rFonts w:cs="Poppins"/>
                <w:b/>
                <w:bCs/>
              </w:rPr>
              <w:t>Computación física y Robótica</w:t>
            </w:r>
          </w:p>
        </w:tc>
        <w:tc>
          <w:tcPr>
            <w:tcW w:w="11834" w:type="dxa"/>
            <w:gridSpan w:val="5"/>
            <w:shd w:val="clear" w:color="auto" w:fill="D9D9D9" w:themeFill="background1" w:themeFillShade="D9"/>
          </w:tcPr>
          <w:p w14:paraId="5E3B3F5F" w14:textId="77777777" w:rsidR="0067262B" w:rsidRPr="00581E18" w:rsidRDefault="0067262B" w:rsidP="00CE62CD">
            <w:pPr>
              <w:rPr>
                <w:rFonts w:cs="Poppins"/>
              </w:rPr>
            </w:pPr>
            <w:r w:rsidRPr="00581E18">
              <w:rPr>
                <w:rFonts w:cs="Poppins"/>
                <w:b/>
                <w:color w:val="231F20"/>
              </w:rPr>
              <w:t xml:space="preserve">Subárea: Principios de computación física y </w:t>
            </w:r>
            <w:r w:rsidRPr="00581E18">
              <w:rPr>
                <w:rFonts w:cs="Poppins"/>
                <w:b/>
                <w:color w:val="231F20"/>
                <w:spacing w:val="-2"/>
              </w:rPr>
              <w:t>robótica</w:t>
            </w:r>
          </w:p>
        </w:tc>
      </w:tr>
      <w:tr w:rsidR="0067262B" w:rsidRPr="00581E18" w14:paraId="13D8DEFF" w14:textId="77777777" w:rsidTr="00613FCC">
        <w:trPr>
          <w:trHeight w:val="1350"/>
        </w:trPr>
        <w:tc>
          <w:tcPr>
            <w:tcW w:w="1882" w:type="dxa"/>
            <w:vMerge/>
            <w:shd w:val="clear" w:color="auto" w:fill="D9D9D9" w:themeFill="background1" w:themeFillShade="D9"/>
          </w:tcPr>
          <w:p w14:paraId="36564B2F" w14:textId="77777777" w:rsidR="0067262B" w:rsidRPr="00581E18" w:rsidRDefault="0067262B" w:rsidP="00CE62CD">
            <w:pPr>
              <w:rPr>
                <w:rFonts w:cs="Poppins"/>
                <w:b/>
                <w:bCs/>
              </w:rPr>
            </w:pPr>
          </w:p>
        </w:tc>
        <w:tc>
          <w:tcPr>
            <w:tcW w:w="11834" w:type="dxa"/>
            <w:gridSpan w:val="5"/>
            <w:shd w:val="clear" w:color="auto" w:fill="FFFFFF" w:themeFill="background1"/>
          </w:tcPr>
          <w:p w14:paraId="278F2018" w14:textId="77777777" w:rsidR="0067262B" w:rsidRPr="00581E18" w:rsidRDefault="0067262B" w:rsidP="00CE62CD">
            <w:pPr>
              <w:spacing w:before="120"/>
              <w:rPr>
                <w:rFonts w:cs="Poppins"/>
              </w:rPr>
            </w:pPr>
            <w:r w:rsidRPr="00581E18">
              <w:rPr>
                <w:rFonts w:cs="Poppins"/>
                <w:color w:val="231F20"/>
              </w:rPr>
              <w:t xml:space="preserve">Reconoce qué es un robot y cómo se diferencia de otros </w:t>
            </w:r>
            <w:r w:rsidRPr="00581E18">
              <w:rPr>
                <w:rFonts w:cs="Poppins"/>
                <w:color w:val="231F20"/>
                <w:spacing w:val="-2"/>
              </w:rPr>
              <w:t>objetos.</w:t>
            </w:r>
          </w:p>
          <w:p w14:paraId="38CF0047" w14:textId="77777777" w:rsidR="0067262B" w:rsidRPr="00581E18" w:rsidRDefault="0067262B" w:rsidP="00CE62CD">
            <w:pPr>
              <w:spacing w:before="120"/>
              <w:rPr>
                <w:rFonts w:cs="Poppins"/>
              </w:rPr>
            </w:pPr>
            <w:r w:rsidRPr="00581E18">
              <w:rPr>
                <w:rFonts w:cs="Poppins"/>
                <w:color w:val="231F20"/>
              </w:rPr>
              <w:t>Identifica</w:t>
            </w:r>
            <w:r w:rsidRPr="00581E18">
              <w:rPr>
                <w:rFonts w:cs="Poppins"/>
                <w:color w:val="231F20"/>
                <w:spacing w:val="-2"/>
              </w:rPr>
              <w:t xml:space="preserve"> </w:t>
            </w:r>
            <w:r w:rsidRPr="00581E18">
              <w:rPr>
                <w:rFonts w:cs="Poppins"/>
                <w:color w:val="231F20"/>
              </w:rPr>
              <w:t>diferentes</w:t>
            </w:r>
            <w:r w:rsidRPr="00581E18">
              <w:rPr>
                <w:rFonts w:cs="Poppins"/>
                <w:color w:val="231F20"/>
                <w:spacing w:val="-1"/>
              </w:rPr>
              <w:t xml:space="preserve"> </w:t>
            </w:r>
            <w:r w:rsidRPr="00581E18">
              <w:rPr>
                <w:rFonts w:cs="Poppins"/>
                <w:color w:val="231F20"/>
              </w:rPr>
              <w:t>partes</w:t>
            </w:r>
            <w:r w:rsidRPr="00581E18">
              <w:rPr>
                <w:rFonts w:cs="Poppins"/>
                <w:color w:val="231F20"/>
                <w:spacing w:val="-1"/>
              </w:rPr>
              <w:t xml:space="preserve"> </w:t>
            </w:r>
            <w:r w:rsidRPr="00581E18">
              <w:rPr>
                <w:rFonts w:cs="Poppins"/>
                <w:color w:val="231F20"/>
              </w:rPr>
              <w:t>de</w:t>
            </w:r>
            <w:r w:rsidRPr="00581E18">
              <w:rPr>
                <w:rFonts w:cs="Poppins"/>
                <w:color w:val="231F20"/>
                <w:spacing w:val="-1"/>
              </w:rPr>
              <w:t xml:space="preserve"> </w:t>
            </w:r>
            <w:r w:rsidRPr="00581E18">
              <w:rPr>
                <w:rFonts w:cs="Poppins"/>
                <w:color w:val="231F20"/>
              </w:rPr>
              <w:t>un</w:t>
            </w:r>
            <w:r w:rsidRPr="00581E18">
              <w:rPr>
                <w:rFonts w:cs="Poppins"/>
                <w:color w:val="231F20"/>
                <w:spacing w:val="-1"/>
              </w:rPr>
              <w:t xml:space="preserve"> </w:t>
            </w:r>
            <w:r w:rsidRPr="00581E18">
              <w:rPr>
                <w:rFonts w:cs="Poppins"/>
                <w:color w:val="231F20"/>
              </w:rPr>
              <w:t>robot,</w:t>
            </w:r>
            <w:r w:rsidRPr="00581E18">
              <w:rPr>
                <w:rFonts w:cs="Poppins"/>
                <w:color w:val="231F20"/>
                <w:spacing w:val="-1"/>
              </w:rPr>
              <w:t xml:space="preserve"> </w:t>
            </w:r>
            <w:r w:rsidRPr="00581E18">
              <w:rPr>
                <w:rFonts w:cs="Poppins"/>
                <w:color w:val="231F20"/>
              </w:rPr>
              <w:t>como</w:t>
            </w:r>
            <w:r w:rsidRPr="00581E18">
              <w:rPr>
                <w:rFonts w:cs="Poppins"/>
                <w:color w:val="231F20"/>
                <w:spacing w:val="-1"/>
              </w:rPr>
              <w:t xml:space="preserve"> </w:t>
            </w:r>
            <w:r w:rsidRPr="00581E18">
              <w:rPr>
                <w:rFonts w:cs="Poppins"/>
                <w:color w:val="231F20"/>
              </w:rPr>
              <w:t>cuerpo, sistema sensorial y control</w:t>
            </w:r>
            <w:r w:rsidRPr="00581E18">
              <w:rPr>
                <w:rFonts w:cs="Poppins"/>
                <w:color w:val="231F20"/>
                <w:spacing w:val="-2"/>
              </w:rPr>
              <w:t>.</w:t>
            </w:r>
          </w:p>
          <w:p w14:paraId="784A692C" w14:textId="77777777" w:rsidR="0067262B" w:rsidRPr="00581E18" w:rsidRDefault="0067262B" w:rsidP="00CE62CD">
            <w:pPr>
              <w:spacing w:before="120"/>
              <w:rPr>
                <w:rFonts w:cs="Poppins"/>
              </w:rPr>
            </w:pPr>
            <w:r w:rsidRPr="00581E18">
              <w:rPr>
                <w:rFonts w:cs="Poppins"/>
                <w:color w:val="231F20"/>
              </w:rPr>
              <w:t>Identifica</w:t>
            </w:r>
            <w:r w:rsidRPr="00581E18">
              <w:rPr>
                <w:rFonts w:cs="Poppins"/>
                <w:color w:val="231F20"/>
                <w:spacing w:val="-3"/>
              </w:rPr>
              <w:t xml:space="preserve"> </w:t>
            </w:r>
            <w:r w:rsidRPr="00581E18">
              <w:rPr>
                <w:rFonts w:cs="Poppins"/>
                <w:color w:val="231F20"/>
              </w:rPr>
              <w:t>los</w:t>
            </w:r>
            <w:r w:rsidRPr="00581E18">
              <w:rPr>
                <w:rFonts w:cs="Poppins"/>
                <w:color w:val="231F20"/>
                <w:spacing w:val="-2"/>
              </w:rPr>
              <w:t xml:space="preserve"> </w:t>
            </w:r>
            <w:r w:rsidRPr="00581E18">
              <w:rPr>
                <w:rFonts w:cs="Poppins"/>
                <w:color w:val="231F20"/>
              </w:rPr>
              <w:t>robots</w:t>
            </w:r>
            <w:r w:rsidRPr="00581E18">
              <w:rPr>
                <w:rFonts w:cs="Poppins"/>
                <w:color w:val="231F20"/>
                <w:spacing w:val="-2"/>
              </w:rPr>
              <w:t xml:space="preserve"> </w:t>
            </w:r>
            <w:r w:rsidRPr="00581E18">
              <w:rPr>
                <w:rFonts w:cs="Poppins"/>
                <w:color w:val="231F20"/>
              </w:rPr>
              <w:t>según</w:t>
            </w:r>
            <w:r w:rsidRPr="00581E18">
              <w:rPr>
                <w:rFonts w:cs="Poppins"/>
                <w:color w:val="231F20"/>
                <w:spacing w:val="-2"/>
              </w:rPr>
              <w:t xml:space="preserve"> </w:t>
            </w:r>
            <w:r w:rsidRPr="00581E18">
              <w:rPr>
                <w:rFonts w:cs="Poppins"/>
                <w:color w:val="231F20"/>
              </w:rPr>
              <w:t>su</w:t>
            </w:r>
            <w:r w:rsidRPr="00581E18">
              <w:rPr>
                <w:rFonts w:cs="Poppins"/>
                <w:color w:val="231F20"/>
                <w:spacing w:val="-3"/>
              </w:rPr>
              <w:t xml:space="preserve"> </w:t>
            </w:r>
            <w:r w:rsidRPr="00581E18">
              <w:rPr>
                <w:rFonts w:cs="Poppins"/>
                <w:color w:val="231F20"/>
                <w:spacing w:val="-2"/>
              </w:rPr>
              <w:t>uso.</w:t>
            </w:r>
          </w:p>
          <w:p w14:paraId="59B1C4D4" w14:textId="77777777" w:rsidR="0067262B" w:rsidRPr="00581E18" w:rsidRDefault="0067262B" w:rsidP="00CE62CD">
            <w:pPr>
              <w:spacing w:before="120"/>
              <w:rPr>
                <w:rFonts w:cs="Poppins"/>
              </w:rPr>
            </w:pPr>
            <w:r w:rsidRPr="00581E18">
              <w:rPr>
                <w:rFonts w:cs="Poppins"/>
                <w:color w:val="231F20"/>
              </w:rPr>
              <w:t xml:space="preserve">Programa movimientos simples en los robots, como avanzar, retroceder y </w:t>
            </w:r>
            <w:r w:rsidRPr="00581E18">
              <w:rPr>
                <w:rFonts w:cs="Poppins"/>
                <w:color w:val="231F20"/>
                <w:spacing w:val="-2"/>
              </w:rPr>
              <w:t>girar.</w:t>
            </w:r>
          </w:p>
        </w:tc>
      </w:tr>
      <w:tr w:rsidR="0067262B" w:rsidRPr="00581E18" w14:paraId="37F2CCE4" w14:textId="77777777" w:rsidTr="00613FCC">
        <w:trPr>
          <w:trHeight w:val="270"/>
        </w:trPr>
        <w:tc>
          <w:tcPr>
            <w:tcW w:w="1882" w:type="dxa"/>
            <w:vMerge w:val="restart"/>
            <w:shd w:val="clear" w:color="auto" w:fill="D9D9D9" w:themeFill="background1" w:themeFillShade="D9"/>
          </w:tcPr>
          <w:p w14:paraId="01EF9849" w14:textId="77777777" w:rsidR="0067262B" w:rsidRPr="00581E18" w:rsidRDefault="0067262B" w:rsidP="00CE62CD">
            <w:pPr>
              <w:rPr>
                <w:rFonts w:cs="Poppins"/>
                <w:b/>
                <w:bCs/>
              </w:rPr>
            </w:pPr>
            <w:r w:rsidRPr="00581E18">
              <w:rPr>
                <w:rFonts w:cs="Poppins"/>
                <w:b/>
                <w:bCs/>
              </w:rPr>
              <w:t>Ciencia de datos e Inteligencia artificial</w:t>
            </w:r>
          </w:p>
        </w:tc>
        <w:tc>
          <w:tcPr>
            <w:tcW w:w="3897" w:type="dxa"/>
            <w:shd w:val="clear" w:color="auto" w:fill="D9D9D9" w:themeFill="background1" w:themeFillShade="D9"/>
          </w:tcPr>
          <w:p w14:paraId="5FB1CC1C" w14:textId="77777777" w:rsidR="0067262B" w:rsidRPr="00581E18" w:rsidRDefault="0067262B" w:rsidP="00CE62CD">
            <w:pPr>
              <w:rPr>
                <w:rFonts w:cs="Poppins"/>
              </w:rPr>
            </w:pPr>
            <w:r w:rsidRPr="00581E18">
              <w:rPr>
                <w:rFonts w:cs="Poppins"/>
                <w:b/>
                <w:color w:val="231F20"/>
              </w:rPr>
              <w:t xml:space="preserve">Subárea: Introducción a los </w:t>
            </w:r>
            <w:r w:rsidRPr="00581E18">
              <w:rPr>
                <w:rFonts w:cs="Poppins"/>
                <w:b/>
                <w:color w:val="231F20"/>
                <w:spacing w:val="-4"/>
              </w:rPr>
              <w:t>datos</w:t>
            </w:r>
          </w:p>
        </w:tc>
        <w:tc>
          <w:tcPr>
            <w:tcW w:w="3898" w:type="dxa"/>
            <w:gridSpan w:val="3"/>
            <w:shd w:val="clear" w:color="auto" w:fill="D9D9D9" w:themeFill="background1" w:themeFillShade="D9"/>
          </w:tcPr>
          <w:p w14:paraId="42F032BA" w14:textId="77777777" w:rsidR="0067262B" w:rsidRPr="00581E18" w:rsidRDefault="0067262B" w:rsidP="00CE62CD">
            <w:pPr>
              <w:rPr>
                <w:rFonts w:cs="Poppins"/>
              </w:rPr>
            </w:pPr>
            <w:r w:rsidRPr="00581E18">
              <w:rPr>
                <w:rFonts w:cs="Poppins"/>
                <w:b/>
                <w:color w:val="231F20"/>
              </w:rPr>
              <w:t xml:space="preserve">Subárea: Organización y representación de </w:t>
            </w:r>
            <w:r w:rsidRPr="00581E18">
              <w:rPr>
                <w:rFonts w:cs="Poppins"/>
                <w:b/>
                <w:color w:val="231F20"/>
                <w:spacing w:val="-4"/>
              </w:rPr>
              <w:t>datos</w:t>
            </w:r>
          </w:p>
        </w:tc>
        <w:tc>
          <w:tcPr>
            <w:tcW w:w="4039" w:type="dxa"/>
            <w:shd w:val="clear" w:color="auto" w:fill="D9D9D9" w:themeFill="background1" w:themeFillShade="D9"/>
          </w:tcPr>
          <w:p w14:paraId="13D6F146" w14:textId="77777777" w:rsidR="0067262B" w:rsidRPr="00581E18" w:rsidRDefault="0067262B" w:rsidP="00CE62CD">
            <w:pPr>
              <w:rPr>
                <w:rFonts w:cs="Poppins"/>
              </w:rPr>
            </w:pPr>
            <w:r w:rsidRPr="00581E18">
              <w:rPr>
                <w:rFonts w:cs="Poppins"/>
                <w:b/>
                <w:color w:val="231F20"/>
              </w:rPr>
              <w:t>Subárea: Entornos virtuales</w:t>
            </w:r>
          </w:p>
        </w:tc>
      </w:tr>
      <w:tr w:rsidR="0067262B" w:rsidRPr="00581E18" w14:paraId="11DE8300" w14:textId="77777777" w:rsidTr="00613FCC">
        <w:trPr>
          <w:trHeight w:val="270"/>
        </w:trPr>
        <w:tc>
          <w:tcPr>
            <w:tcW w:w="1882" w:type="dxa"/>
            <w:vMerge/>
            <w:shd w:val="clear" w:color="auto" w:fill="D9D9D9" w:themeFill="background1" w:themeFillShade="D9"/>
          </w:tcPr>
          <w:p w14:paraId="78AB2516" w14:textId="77777777" w:rsidR="0067262B" w:rsidRPr="00581E18" w:rsidRDefault="0067262B" w:rsidP="00CE62CD">
            <w:pPr>
              <w:rPr>
                <w:rFonts w:cs="Poppins"/>
              </w:rPr>
            </w:pPr>
          </w:p>
        </w:tc>
        <w:tc>
          <w:tcPr>
            <w:tcW w:w="3897" w:type="dxa"/>
            <w:shd w:val="clear" w:color="auto" w:fill="FFFFFF" w:themeFill="background1"/>
          </w:tcPr>
          <w:p w14:paraId="0C1ED9C3" w14:textId="2415AC94" w:rsidR="0067262B" w:rsidRPr="00581E18" w:rsidRDefault="0067262B" w:rsidP="00C43A27">
            <w:pPr>
              <w:rPr>
                <w:rFonts w:cs="Poppins"/>
              </w:rPr>
            </w:pPr>
            <w:r w:rsidRPr="00581E18">
              <w:rPr>
                <w:rFonts w:cs="Poppins"/>
                <w:color w:val="231F20"/>
              </w:rPr>
              <w:t>Recopila datos simples de su entorno fomentando el pensamiento crítico</w:t>
            </w:r>
            <w:r w:rsidR="00C43A27" w:rsidRPr="00581E18">
              <w:rPr>
                <w:rFonts w:cs="Poppins"/>
                <w:color w:val="231F20"/>
              </w:rPr>
              <w:t xml:space="preserve"> </w:t>
            </w:r>
            <w:r w:rsidRPr="00581E18">
              <w:rPr>
                <w:rFonts w:cs="Poppins"/>
                <w:color w:val="231F20"/>
              </w:rPr>
              <w:t>y la curiosidad hacia el mundo que los rodea. Por ejemplo, la cantidad de árboles en el patio de la escuela o registra el clima durante una semana.</w:t>
            </w:r>
          </w:p>
        </w:tc>
        <w:tc>
          <w:tcPr>
            <w:tcW w:w="3898" w:type="dxa"/>
            <w:gridSpan w:val="3"/>
            <w:shd w:val="clear" w:color="auto" w:fill="FFFFFF" w:themeFill="background1"/>
          </w:tcPr>
          <w:p w14:paraId="1694D2C7" w14:textId="77777777" w:rsidR="0067262B" w:rsidRPr="00581E18" w:rsidRDefault="0067262B" w:rsidP="00CE62CD">
            <w:pPr>
              <w:rPr>
                <w:rFonts w:cs="Poppins"/>
              </w:rPr>
            </w:pPr>
            <w:r w:rsidRPr="00581E18">
              <w:rPr>
                <w:rFonts w:cs="Poppins"/>
                <w:color w:val="231F20"/>
              </w:rPr>
              <w:t>Reconoce datos con base en características específicas.</w:t>
            </w:r>
            <w:r w:rsidRPr="00581E18">
              <w:rPr>
                <w:rFonts w:cs="Poppins"/>
                <w:color w:val="231F20"/>
                <w:spacing w:val="-10"/>
              </w:rPr>
              <w:t xml:space="preserve"> </w:t>
            </w:r>
            <w:r w:rsidRPr="00581E18">
              <w:rPr>
                <w:rFonts w:cs="Poppins"/>
                <w:color w:val="231F20"/>
              </w:rPr>
              <w:t>Por</w:t>
            </w:r>
            <w:r w:rsidRPr="00581E18">
              <w:rPr>
                <w:rFonts w:cs="Poppins"/>
                <w:color w:val="231F20"/>
                <w:spacing w:val="-10"/>
              </w:rPr>
              <w:t xml:space="preserve"> </w:t>
            </w:r>
            <w:r w:rsidRPr="00581E18">
              <w:rPr>
                <w:rFonts w:cs="Poppins"/>
                <w:color w:val="231F20"/>
              </w:rPr>
              <w:t>ejemplo,</w:t>
            </w:r>
            <w:r w:rsidRPr="00581E18">
              <w:rPr>
                <w:rFonts w:cs="Poppins"/>
                <w:color w:val="231F20"/>
                <w:spacing w:val="-10"/>
              </w:rPr>
              <w:t xml:space="preserve"> </w:t>
            </w:r>
            <w:r w:rsidRPr="00581E18">
              <w:rPr>
                <w:rFonts w:cs="Poppins"/>
                <w:color w:val="231F20"/>
              </w:rPr>
              <w:t>clasificar</w:t>
            </w:r>
            <w:r w:rsidRPr="00581E18">
              <w:rPr>
                <w:rFonts w:cs="Poppins"/>
                <w:color w:val="231F20"/>
                <w:spacing w:val="-10"/>
              </w:rPr>
              <w:t xml:space="preserve"> </w:t>
            </w:r>
            <w:r w:rsidRPr="00581E18">
              <w:rPr>
                <w:rFonts w:cs="Poppins"/>
                <w:color w:val="231F20"/>
              </w:rPr>
              <w:t>juguetes según su forma, color, tamaño o cantidad.</w:t>
            </w:r>
          </w:p>
        </w:tc>
        <w:tc>
          <w:tcPr>
            <w:tcW w:w="4039" w:type="dxa"/>
            <w:shd w:val="clear" w:color="auto" w:fill="FFFFFF" w:themeFill="background1"/>
          </w:tcPr>
          <w:p w14:paraId="6666D3F6" w14:textId="77777777" w:rsidR="0067262B" w:rsidRPr="00581E18" w:rsidRDefault="0067262B" w:rsidP="00CE62CD">
            <w:pPr>
              <w:rPr>
                <w:rFonts w:cs="Poppins"/>
              </w:rPr>
            </w:pPr>
            <w:r w:rsidRPr="00581E18">
              <w:rPr>
                <w:rFonts w:cs="Poppins"/>
                <w:color w:val="231F20"/>
              </w:rPr>
              <w:t>Participa en experiencias lúdicas que combinan el entorno físico con elementos digitales a través de la realidad aumentada, desarrollando su percepción sensorial y curiosidad por descubrir.</w:t>
            </w:r>
          </w:p>
        </w:tc>
      </w:tr>
    </w:tbl>
    <w:p w14:paraId="21628087" w14:textId="77777777" w:rsidR="001D556A" w:rsidRPr="00581E18" w:rsidRDefault="001D556A" w:rsidP="007900A4">
      <w:bookmarkStart w:id="5" w:name="_Toc213754295"/>
    </w:p>
    <w:p w14:paraId="5E2B4E31" w14:textId="78564A04" w:rsidR="0067262B" w:rsidRPr="00581E18" w:rsidRDefault="0067262B" w:rsidP="00AF3E30">
      <w:pPr>
        <w:pStyle w:val="Heading1"/>
        <w:rPr>
          <w:rFonts w:cs="Poppins"/>
        </w:rPr>
      </w:pPr>
      <w:bookmarkStart w:id="6" w:name="_Toc215054729"/>
      <w:r w:rsidRPr="00581E18">
        <w:rPr>
          <w:rFonts w:cs="Poppins"/>
        </w:rPr>
        <w:t>Ejes transversales</w:t>
      </w:r>
      <w:bookmarkEnd w:id="5"/>
      <w:bookmarkEnd w:id="6"/>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3429"/>
        <w:gridCol w:w="3429"/>
        <w:gridCol w:w="3429"/>
        <w:gridCol w:w="3429"/>
      </w:tblGrid>
      <w:tr w:rsidR="0067262B" w:rsidRPr="00581E18" w14:paraId="0E906B23" w14:textId="77777777" w:rsidTr="00613FCC">
        <w:trPr>
          <w:trHeight w:val="171"/>
          <w:tblHeader/>
        </w:trPr>
        <w:tc>
          <w:tcPr>
            <w:tcW w:w="13716" w:type="dxa"/>
            <w:gridSpan w:val="4"/>
            <w:shd w:val="clear" w:color="auto" w:fill="09B7AE"/>
          </w:tcPr>
          <w:p w14:paraId="3E639D25" w14:textId="77777777" w:rsidR="0067262B" w:rsidRPr="00581E18" w:rsidRDefault="0067262B" w:rsidP="00CE62CD">
            <w:pPr>
              <w:jc w:val="center"/>
              <w:rPr>
                <w:rFonts w:cs="Poppins"/>
                <w:b/>
                <w:color w:val="FFFFFF" w:themeColor="background1"/>
                <w:spacing w:val="-4"/>
                <w:sz w:val="24"/>
                <w:szCs w:val="24"/>
              </w:rPr>
            </w:pPr>
            <w:r w:rsidRPr="00581E18">
              <w:rPr>
                <w:rFonts w:cs="Poppins"/>
                <w:b/>
                <w:color w:val="FFFFFF" w:themeColor="background1"/>
                <w:spacing w:val="-4"/>
                <w:sz w:val="24"/>
                <w:szCs w:val="24"/>
              </w:rPr>
              <w:t>Eje transversal: Pensamiento computacional</w:t>
            </w:r>
          </w:p>
        </w:tc>
      </w:tr>
      <w:tr w:rsidR="0067262B" w:rsidRPr="00581E18" w14:paraId="463DB355" w14:textId="77777777" w:rsidTr="00613FCC">
        <w:trPr>
          <w:trHeight w:val="171"/>
        </w:trPr>
        <w:tc>
          <w:tcPr>
            <w:tcW w:w="3429" w:type="dxa"/>
            <w:shd w:val="clear" w:color="auto" w:fill="D9D9D9" w:themeFill="background1" w:themeFillShade="D9"/>
            <w:vAlign w:val="center"/>
          </w:tcPr>
          <w:p w14:paraId="556AD742" w14:textId="77777777" w:rsidR="0067262B" w:rsidRPr="00581E18" w:rsidRDefault="0067262B" w:rsidP="001D556A">
            <w:pPr>
              <w:contextualSpacing/>
              <w:jc w:val="center"/>
              <w:rPr>
                <w:rFonts w:cs="Poppins"/>
                <w:b/>
                <w:color w:val="231F20"/>
                <w:spacing w:val="-2"/>
              </w:rPr>
            </w:pPr>
            <w:r w:rsidRPr="00581E18">
              <w:rPr>
                <w:rFonts w:cs="Poppins"/>
                <w:b/>
                <w:color w:val="231F20"/>
                <w:spacing w:val="-2"/>
              </w:rPr>
              <w:t>Pensamiento algorítmico</w:t>
            </w:r>
          </w:p>
        </w:tc>
        <w:tc>
          <w:tcPr>
            <w:tcW w:w="3429" w:type="dxa"/>
            <w:shd w:val="clear" w:color="auto" w:fill="D9D9D9" w:themeFill="background1" w:themeFillShade="D9"/>
            <w:vAlign w:val="center"/>
          </w:tcPr>
          <w:p w14:paraId="7ED0EBFE" w14:textId="77777777" w:rsidR="0067262B" w:rsidRPr="00581E18" w:rsidRDefault="0067262B" w:rsidP="001D556A">
            <w:pPr>
              <w:contextualSpacing/>
              <w:jc w:val="center"/>
              <w:rPr>
                <w:rFonts w:cs="Poppins"/>
                <w:b/>
                <w:color w:val="231F20"/>
                <w:spacing w:val="-2"/>
              </w:rPr>
            </w:pPr>
            <w:r w:rsidRPr="00581E18">
              <w:rPr>
                <w:rFonts w:cs="Poppins"/>
                <w:b/>
                <w:color w:val="231F20"/>
                <w:spacing w:val="-2"/>
              </w:rPr>
              <w:t>Abstracción</w:t>
            </w:r>
          </w:p>
        </w:tc>
        <w:tc>
          <w:tcPr>
            <w:tcW w:w="3429" w:type="dxa"/>
            <w:shd w:val="clear" w:color="auto" w:fill="D9D9D9" w:themeFill="background1" w:themeFillShade="D9"/>
            <w:vAlign w:val="center"/>
          </w:tcPr>
          <w:p w14:paraId="2FFA7A7E" w14:textId="77777777" w:rsidR="0067262B" w:rsidRPr="00581E18" w:rsidRDefault="0067262B" w:rsidP="001D556A">
            <w:pPr>
              <w:contextualSpacing/>
              <w:jc w:val="center"/>
              <w:rPr>
                <w:rFonts w:cs="Poppins"/>
                <w:b/>
                <w:color w:val="231F20"/>
                <w:spacing w:val="-2"/>
              </w:rPr>
            </w:pPr>
            <w:r w:rsidRPr="00581E18">
              <w:rPr>
                <w:rFonts w:cs="Poppins"/>
                <w:b/>
                <w:color w:val="231F20"/>
                <w:spacing w:val="-2"/>
              </w:rPr>
              <w:t>Descomposición</w:t>
            </w:r>
          </w:p>
        </w:tc>
        <w:tc>
          <w:tcPr>
            <w:tcW w:w="3429" w:type="dxa"/>
            <w:shd w:val="clear" w:color="auto" w:fill="D9D9D9" w:themeFill="background1" w:themeFillShade="D9"/>
            <w:vAlign w:val="center"/>
          </w:tcPr>
          <w:p w14:paraId="3739FA22" w14:textId="77777777" w:rsidR="0067262B" w:rsidRPr="00581E18" w:rsidRDefault="0067262B" w:rsidP="001D556A">
            <w:pPr>
              <w:contextualSpacing/>
              <w:jc w:val="center"/>
              <w:rPr>
                <w:rFonts w:cs="Poppins"/>
                <w:b/>
                <w:color w:val="231F20"/>
              </w:rPr>
            </w:pPr>
            <w:r w:rsidRPr="00581E18">
              <w:rPr>
                <w:rFonts w:cs="Poppins"/>
                <w:b/>
                <w:color w:val="231F20"/>
              </w:rPr>
              <w:t>Reconocimiento</w:t>
            </w:r>
            <w:r w:rsidRPr="00581E18">
              <w:rPr>
                <w:rFonts w:cs="Poppins"/>
                <w:b/>
                <w:color w:val="231F20"/>
                <w:spacing w:val="-13"/>
              </w:rPr>
              <w:t xml:space="preserve"> </w:t>
            </w:r>
            <w:r w:rsidRPr="00581E18">
              <w:rPr>
                <w:rFonts w:cs="Poppins"/>
                <w:b/>
                <w:color w:val="231F20"/>
              </w:rPr>
              <w:t xml:space="preserve">de </w:t>
            </w:r>
            <w:r w:rsidRPr="00581E18">
              <w:rPr>
                <w:rFonts w:cs="Poppins"/>
                <w:b/>
                <w:color w:val="231F20"/>
                <w:spacing w:val="-2"/>
              </w:rPr>
              <w:t>patrones</w:t>
            </w:r>
          </w:p>
        </w:tc>
      </w:tr>
      <w:tr w:rsidR="0067262B" w:rsidRPr="00581E18" w14:paraId="79705E18" w14:textId="77777777" w:rsidTr="00613FCC">
        <w:trPr>
          <w:trHeight w:val="330"/>
        </w:trPr>
        <w:tc>
          <w:tcPr>
            <w:tcW w:w="3429" w:type="dxa"/>
            <w:shd w:val="clear" w:color="auto" w:fill="FFFFFF" w:themeFill="background1"/>
          </w:tcPr>
          <w:p w14:paraId="48159A92" w14:textId="77777777" w:rsidR="0067262B" w:rsidRPr="00581E18" w:rsidRDefault="0067262B" w:rsidP="005822F8">
            <w:pPr>
              <w:widowControl w:val="0"/>
              <w:tabs>
                <w:tab w:val="left" w:pos="2723"/>
              </w:tabs>
              <w:autoSpaceDE w:val="0"/>
              <w:autoSpaceDN w:val="0"/>
              <w:spacing w:before="100"/>
              <w:ind w:left="79" w:right="153"/>
              <w:rPr>
                <w:rFonts w:cs="Poppins"/>
              </w:rPr>
            </w:pPr>
            <w:r w:rsidRPr="00581E18">
              <w:rPr>
                <w:rFonts w:cs="Poppins"/>
              </w:rPr>
              <w:t>Utiliza algoritmos simples mediante una serie de instrucciones paso por paso para resolver un problema o realizar una tarea específica.</w:t>
            </w:r>
          </w:p>
        </w:tc>
        <w:tc>
          <w:tcPr>
            <w:tcW w:w="3429" w:type="dxa"/>
            <w:shd w:val="clear" w:color="auto" w:fill="FFFFFF" w:themeFill="background1"/>
          </w:tcPr>
          <w:p w14:paraId="7FD7B2F2" w14:textId="77777777" w:rsidR="0067262B" w:rsidRPr="00581E18" w:rsidRDefault="0067262B" w:rsidP="00CE62CD">
            <w:pPr>
              <w:widowControl w:val="0"/>
              <w:autoSpaceDE w:val="0"/>
              <w:autoSpaceDN w:val="0"/>
              <w:spacing w:before="100"/>
              <w:ind w:left="79" w:right="153"/>
              <w:rPr>
                <w:rFonts w:cs="Poppins"/>
              </w:rPr>
            </w:pPr>
            <w:r w:rsidRPr="00581E18">
              <w:rPr>
                <w:rFonts w:cs="Poppins"/>
                <w:color w:val="231F20"/>
              </w:rPr>
              <w:t xml:space="preserve">Dibuja los </w:t>
            </w:r>
            <w:r w:rsidRPr="00581E18">
              <w:rPr>
                <w:rFonts w:cs="Poppins"/>
                <w:color w:val="231F20"/>
                <w:spacing w:val="-2"/>
              </w:rPr>
              <w:t xml:space="preserve">elementos </w:t>
            </w:r>
            <w:r w:rsidRPr="00581E18">
              <w:rPr>
                <w:rFonts w:cs="Poppins"/>
                <w:color w:val="231F20"/>
              </w:rPr>
              <w:t>esenciales</w:t>
            </w:r>
            <w:r w:rsidRPr="00581E18">
              <w:rPr>
                <w:rFonts w:cs="Poppins"/>
                <w:color w:val="231F20"/>
                <w:spacing w:val="-16"/>
              </w:rPr>
              <w:t xml:space="preserve"> </w:t>
            </w:r>
            <w:r w:rsidRPr="00581E18">
              <w:rPr>
                <w:rFonts w:cs="Poppins"/>
                <w:color w:val="231F20"/>
              </w:rPr>
              <w:t>de</w:t>
            </w:r>
            <w:r w:rsidRPr="00581E18">
              <w:rPr>
                <w:rFonts w:cs="Poppins"/>
                <w:color w:val="231F20"/>
                <w:spacing w:val="-15"/>
              </w:rPr>
              <w:t xml:space="preserve"> </w:t>
            </w:r>
            <w:r w:rsidRPr="00581E18">
              <w:rPr>
                <w:rFonts w:cs="Poppins"/>
                <w:color w:val="231F20"/>
              </w:rPr>
              <w:t>una cosa u objeto.</w:t>
            </w:r>
          </w:p>
        </w:tc>
        <w:tc>
          <w:tcPr>
            <w:tcW w:w="3429" w:type="dxa"/>
            <w:shd w:val="clear" w:color="auto" w:fill="FFFFFF" w:themeFill="background1"/>
          </w:tcPr>
          <w:p w14:paraId="10F8DAF0" w14:textId="77777777" w:rsidR="0067262B" w:rsidRPr="00581E18" w:rsidRDefault="0067262B" w:rsidP="00CE62CD">
            <w:pPr>
              <w:widowControl w:val="0"/>
              <w:autoSpaceDE w:val="0"/>
              <w:autoSpaceDN w:val="0"/>
              <w:spacing w:before="100"/>
              <w:ind w:left="79" w:right="153"/>
              <w:rPr>
                <w:rFonts w:cs="Poppins"/>
              </w:rPr>
            </w:pPr>
            <w:r w:rsidRPr="00581E18">
              <w:rPr>
                <w:rFonts w:cs="Poppins"/>
              </w:rPr>
              <w:t>Divide tareas o problemas en pasos más pequeños y manejables.</w:t>
            </w:r>
          </w:p>
          <w:p w14:paraId="35F3E7C1" w14:textId="77777777" w:rsidR="0067262B" w:rsidRPr="00581E18" w:rsidRDefault="0067262B" w:rsidP="00CE62CD">
            <w:pPr>
              <w:widowControl w:val="0"/>
              <w:autoSpaceDE w:val="0"/>
              <w:autoSpaceDN w:val="0"/>
              <w:spacing w:before="100"/>
              <w:ind w:left="79" w:right="153"/>
              <w:rPr>
                <w:rFonts w:cs="Poppins"/>
              </w:rPr>
            </w:pPr>
            <w:r w:rsidRPr="00581E18">
              <w:rPr>
                <w:rFonts w:cs="Poppins"/>
              </w:rPr>
              <w:t>Esto implica descomponer una tarea compleja en pasos más simples y abordar cada uno por separado.</w:t>
            </w:r>
          </w:p>
        </w:tc>
        <w:tc>
          <w:tcPr>
            <w:tcW w:w="3429" w:type="dxa"/>
            <w:shd w:val="clear" w:color="auto" w:fill="FFFFFF" w:themeFill="background1"/>
          </w:tcPr>
          <w:p w14:paraId="690EA44A" w14:textId="77777777" w:rsidR="0067262B" w:rsidRPr="00581E18" w:rsidRDefault="0067262B" w:rsidP="00CE62CD">
            <w:pPr>
              <w:widowControl w:val="0"/>
              <w:autoSpaceDE w:val="0"/>
              <w:autoSpaceDN w:val="0"/>
              <w:spacing w:before="100"/>
              <w:ind w:left="79" w:right="153"/>
              <w:rPr>
                <w:rFonts w:cs="Poppins"/>
              </w:rPr>
            </w:pPr>
            <w:r w:rsidRPr="00581E18">
              <w:rPr>
                <w:rFonts w:cs="Poppins"/>
              </w:rPr>
              <w:t>Reconoce patrones en objetos, números o eventos.</w:t>
            </w:r>
          </w:p>
          <w:p w14:paraId="2891B8EE" w14:textId="5BB22CAA" w:rsidR="0067262B" w:rsidRPr="00581E18" w:rsidRDefault="0067262B" w:rsidP="00E85DA6">
            <w:pPr>
              <w:widowControl w:val="0"/>
              <w:autoSpaceDE w:val="0"/>
              <w:autoSpaceDN w:val="0"/>
              <w:spacing w:before="100"/>
              <w:ind w:left="79" w:right="153"/>
              <w:rPr>
                <w:rFonts w:cs="Poppins"/>
              </w:rPr>
            </w:pPr>
            <w:r w:rsidRPr="00581E18">
              <w:rPr>
                <w:rFonts w:cs="Poppins"/>
              </w:rPr>
              <w:t>Pueden clasificar y ordenar objetos según diferentes características</w:t>
            </w:r>
            <w:r w:rsidR="00E85DA6" w:rsidRPr="00581E18">
              <w:rPr>
                <w:rFonts w:cs="Poppins"/>
              </w:rPr>
              <w:t xml:space="preserve"> </w:t>
            </w:r>
            <w:r w:rsidRPr="00581E18">
              <w:rPr>
                <w:rFonts w:cs="Poppins"/>
              </w:rPr>
              <w:t>y desarrollar habilidades de abstracción al identificar similitudes y diferencias.</w:t>
            </w:r>
          </w:p>
        </w:tc>
      </w:tr>
    </w:tbl>
    <w:p w14:paraId="66D6C48A" w14:textId="77777777" w:rsidR="0067262B" w:rsidRPr="00581E18" w:rsidRDefault="0067262B" w:rsidP="0067262B">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6858"/>
        <w:gridCol w:w="6858"/>
      </w:tblGrid>
      <w:tr w:rsidR="0067262B" w:rsidRPr="00581E18" w14:paraId="7C1F75B5" w14:textId="77777777" w:rsidTr="00613FCC">
        <w:trPr>
          <w:tblHeader/>
        </w:trPr>
        <w:tc>
          <w:tcPr>
            <w:tcW w:w="13716" w:type="dxa"/>
            <w:gridSpan w:val="2"/>
            <w:shd w:val="clear" w:color="auto" w:fill="09B7AE"/>
          </w:tcPr>
          <w:p w14:paraId="583ECBDB" w14:textId="77777777" w:rsidR="0067262B" w:rsidRPr="00581E18" w:rsidRDefault="0067262B" w:rsidP="00CE62CD">
            <w:pPr>
              <w:jc w:val="center"/>
              <w:rPr>
                <w:rFonts w:cs="Poppins"/>
              </w:rPr>
            </w:pPr>
            <w:r w:rsidRPr="00581E18">
              <w:rPr>
                <w:rFonts w:cs="Poppins"/>
                <w:b/>
                <w:color w:val="FFFFFF" w:themeColor="background1"/>
              </w:rPr>
              <w:t>Eje transversal Ciudadanía y Ética d</w:t>
            </w:r>
            <w:r w:rsidRPr="00581E18">
              <w:rPr>
                <w:rFonts w:cs="Poppins"/>
                <w:b/>
                <w:color w:val="FFFFFF" w:themeColor="background1"/>
                <w:spacing w:val="-2"/>
              </w:rPr>
              <w:t>igital</w:t>
            </w:r>
          </w:p>
        </w:tc>
      </w:tr>
      <w:tr w:rsidR="0067262B" w:rsidRPr="00581E18" w14:paraId="3A022E15" w14:textId="77777777" w:rsidTr="00613FCC">
        <w:tc>
          <w:tcPr>
            <w:tcW w:w="6858" w:type="dxa"/>
            <w:shd w:val="clear" w:color="auto" w:fill="D9D9D9" w:themeFill="background1" w:themeFillShade="D9"/>
            <w:vAlign w:val="center"/>
          </w:tcPr>
          <w:p w14:paraId="5DF3A932" w14:textId="77777777" w:rsidR="0067262B" w:rsidRPr="00581E18" w:rsidRDefault="0067262B" w:rsidP="001D556A">
            <w:pPr>
              <w:jc w:val="center"/>
              <w:rPr>
                <w:rFonts w:cs="Poppins"/>
              </w:rPr>
            </w:pPr>
            <w:r w:rsidRPr="00581E18">
              <w:rPr>
                <w:rFonts w:cs="Poppins"/>
                <w:b/>
                <w:color w:val="231F20"/>
                <w:spacing w:val="-2"/>
              </w:rPr>
              <w:t>Ciudadanía</w:t>
            </w:r>
          </w:p>
        </w:tc>
        <w:tc>
          <w:tcPr>
            <w:tcW w:w="6858" w:type="dxa"/>
            <w:shd w:val="clear" w:color="auto" w:fill="D9D9D9" w:themeFill="background1" w:themeFillShade="D9"/>
            <w:vAlign w:val="center"/>
          </w:tcPr>
          <w:p w14:paraId="67AEDA86" w14:textId="77777777" w:rsidR="0067262B" w:rsidRPr="00581E18" w:rsidRDefault="0067262B" w:rsidP="001D556A">
            <w:pPr>
              <w:jc w:val="center"/>
              <w:rPr>
                <w:rFonts w:cs="Poppins"/>
              </w:rPr>
            </w:pPr>
            <w:r w:rsidRPr="00581E18">
              <w:rPr>
                <w:rFonts w:cs="Poppins"/>
                <w:b/>
                <w:color w:val="231F20"/>
              </w:rPr>
              <w:t>Ética d</w:t>
            </w:r>
            <w:r w:rsidRPr="00581E18">
              <w:rPr>
                <w:rFonts w:cs="Poppins"/>
                <w:b/>
                <w:color w:val="231F20"/>
                <w:spacing w:val="-2"/>
              </w:rPr>
              <w:t>igital</w:t>
            </w:r>
          </w:p>
        </w:tc>
      </w:tr>
      <w:tr w:rsidR="0067262B" w:rsidRPr="00581E18" w14:paraId="00337AE7" w14:textId="77777777" w:rsidTr="00613FCC">
        <w:tc>
          <w:tcPr>
            <w:tcW w:w="6858" w:type="dxa"/>
            <w:shd w:val="clear" w:color="auto" w:fill="FFFFFF" w:themeFill="background1"/>
          </w:tcPr>
          <w:p w14:paraId="00AEA896" w14:textId="77777777" w:rsidR="0067262B" w:rsidRPr="00581E18" w:rsidRDefault="0067262B" w:rsidP="00CE62CD">
            <w:pPr>
              <w:pStyle w:val="TableParagraph"/>
              <w:spacing w:before="100"/>
              <w:ind w:left="79" w:right="153"/>
            </w:pPr>
            <w:r w:rsidRPr="00581E18">
              <w:rPr>
                <w:color w:val="231F20"/>
              </w:rPr>
              <w:t>Reconoce</w:t>
            </w:r>
            <w:r w:rsidRPr="00581E18">
              <w:rPr>
                <w:color w:val="231F20"/>
                <w:spacing w:val="-8"/>
              </w:rPr>
              <w:t xml:space="preserve"> </w:t>
            </w:r>
            <w:r w:rsidRPr="00581E18">
              <w:rPr>
                <w:color w:val="231F20"/>
              </w:rPr>
              <w:t>la</w:t>
            </w:r>
            <w:r w:rsidRPr="00581E18">
              <w:rPr>
                <w:color w:val="231F20"/>
                <w:spacing w:val="-8"/>
              </w:rPr>
              <w:t xml:space="preserve"> </w:t>
            </w:r>
            <w:r w:rsidRPr="00581E18">
              <w:rPr>
                <w:color w:val="231F20"/>
              </w:rPr>
              <w:t>importancia</w:t>
            </w:r>
            <w:r w:rsidRPr="00581E18">
              <w:rPr>
                <w:color w:val="231F20"/>
                <w:spacing w:val="-8"/>
              </w:rPr>
              <w:t xml:space="preserve"> </w:t>
            </w:r>
            <w:r w:rsidRPr="00581E18">
              <w:rPr>
                <w:color w:val="231F20"/>
              </w:rPr>
              <w:t>de</w:t>
            </w:r>
            <w:r w:rsidRPr="00581E18">
              <w:rPr>
                <w:color w:val="231F20"/>
                <w:spacing w:val="-8"/>
              </w:rPr>
              <w:t xml:space="preserve"> </w:t>
            </w:r>
            <w:r w:rsidRPr="00581E18">
              <w:rPr>
                <w:color w:val="231F20"/>
              </w:rPr>
              <w:t>hacer</w:t>
            </w:r>
            <w:r w:rsidRPr="00581E18">
              <w:rPr>
                <w:color w:val="231F20"/>
                <w:spacing w:val="-8"/>
              </w:rPr>
              <w:t xml:space="preserve"> </w:t>
            </w:r>
            <w:r w:rsidRPr="00581E18">
              <w:rPr>
                <w:color w:val="231F20"/>
              </w:rPr>
              <w:t>un uso responsable y equilibrado de la tecnología. Esto implica comprender el tiempo de pantalla adecuado, así como los beneficios y limitaciones de</w:t>
            </w:r>
            <w:r w:rsidRPr="00581E18">
              <w:rPr>
                <w:color w:val="231F20"/>
                <w:spacing w:val="-10"/>
              </w:rPr>
              <w:t xml:space="preserve"> </w:t>
            </w:r>
            <w:r w:rsidRPr="00581E18">
              <w:rPr>
                <w:color w:val="231F20"/>
              </w:rPr>
              <w:t>las</w:t>
            </w:r>
            <w:r w:rsidRPr="00581E18">
              <w:rPr>
                <w:color w:val="231F20"/>
                <w:spacing w:val="-10"/>
              </w:rPr>
              <w:t xml:space="preserve"> </w:t>
            </w:r>
            <w:r w:rsidRPr="00581E18">
              <w:rPr>
                <w:color w:val="231F20"/>
              </w:rPr>
              <w:t>diferentes</w:t>
            </w:r>
            <w:r w:rsidRPr="00581E18">
              <w:rPr>
                <w:color w:val="231F20"/>
                <w:spacing w:val="-10"/>
              </w:rPr>
              <w:t xml:space="preserve"> </w:t>
            </w:r>
            <w:r w:rsidRPr="00581E18">
              <w:rPr>
                <w:color w:val="231F20"/>
              </w:rPr>
              <w:t>herramientas</w:t>
            </w:r>
            <w:r w:rsidRPr="00581E18">
              <w:rPr>
                <w:color w:val="231F20"/>
                <w:spacing w:val="-10"/>
              </w:rPr>
              <w:t xml:space="preserve"> </w:t>
            </w:r>
            <w:r w:rsidRPr="00581E18">
              <w:rPr>
                <w:color w:val="231F20"/>
              </w:rPr>
              <w:t>y aplicaciones en línea.</w:t>
            </w:r>
          </w:p>
        </w:tc>
        <w:tc>
          <w:tcPr>
            <w:tcW w:w="6858" w:type="dxa"/>
            <w:shd w:val="clear" w:color="auto" w:fill="FFFFFF" w:themeFill="background1"/>
          </w:tcPr>
          <w:p w14:paraId="47862482" w14:textId="77777777" w:rsidR="0067262B" w:rsidRPr="00581E18" w:rsidRDefault="0067262B" w:rsidP="00CE62CD">
            <w:pPr>
              <w:pStyle w:val="TableParagraph"/>
              <w:spacing w:before="100"/>
              <w:ind w:left="79" w:right="153"/>
            </w:pPr>
            <w:r w:rsidRPr="00581E18">
              <w:rPr>
                <w:color w:val="231F20"/>
              </w:rPr>
              <w:t>Reconoce la importancia de respetar los derechos de autor y de no copiar o utilizar el trabajo de otros sin permiso o sin atribución adecuada.</w:t>
            </w:r>
          </w:p>
        </w:tc>
      </w:tr>
    </w:tbl>
    <w:p w14:paraId="51FEAF88" w14:textId="77777777" w:rsidR="0067262B" w:rsidRPr="00581E18" w:rsidRDefault="0067262B" w:rsidP="0067262B">
      <w:pPr>
        <w:rPr>
          <w:rFonts w:cs="Poppins"/>
        </w:rPr>
      </w:pPr>
    </w:p>
    <w:tbl>
      <w:tblPr>
        <w:tblStyle w:val="TableGrid"/>
        <w:tblW w:w="13716" w:type="dxa"/>
        <w:tblInd w:w="-113" w:type="dxa"/>
        <w:tblLook w:val="04A0" w:firstRow="1" w:lastRow="0" w:firstColumn="1" w:lastColumn="0" w:noHBand="0" w:noVBand="1"/>
      </w:tblPr>
      <w:tblGrid>
        <w:gridCol w:w="6858"/>
        <w:gridCol w:w="6858"/>
      </w:tblGrid>
      <w:tr w:rsidR="0067262B" w:rsidRPr="00581E18" w14:paraId="5F4E78D9" w14:textId="77777777" w:rsidTr="00613FCC">
        <w:trPr>
          <w:tblHeader/>
        </w:trPr>
        <w:tc>
          <w:tcPr>
            <w:tcW w:w="13716" w:type="dxa"/>
            <w:gridSpan w:val="2"/>
            <w:tcBorders>
              <w:top w:val="single" w:sz="4" w:space="0" w:color="09B7AE"/>
              <w:left w:val="single" w:sz="4" w:space="0" w:color="09B7AE"/>
              <w:bottom w:val="single" w:sz="4" w:space="0" w:color="09B7AE"/>
              <w:right w:val="single" w:sz="4" w:space="0" w:color="09B7AE"/>
            </w:tcBorders>
            <w:shd w:val="clear" w:color="auto" w:fill="09B7AE"/>
          </w:tcPr>
          <w:p w14:paraId="32A0D66A" w14:textId="46941AE6" w:rsidR="0067262B" w:rsidRPr="00581E18" w:rsidRDefault="0067262B" w:rsidP="00CE62CD">
            <w:pPr>
              <w:jc w:val="center"/>
              <w:rPr>
                <w:rFonts w:cs="Poppins"/>
              </w:rPr>
            </w:pPr>
            <w:r w:rsidRPr="00581E18">
              <w:rPr>
                <w:rFonts w:cs="Poppins"/>
                <w:b/>
                <w:color w:val="FFFFFF" w:themeColor="background1"/>
              </w:rPr>
              <w:t xml:space="preserve">Eje transversal Emprendimiento e </w:t>
            </w:r>
            <w:r w:rsidR="00225E6A" w:rsidRPr="00581E18">
              <w:rPr>
                <w:rFonts w:cs="Poppins"/>
                <w:b/>
                <w:color w:val="FFFFFF" w:themeColor="background1"/>
              </w:rPr>
              <w:t>innovación</w:t>
            </w:r>
          </w:p>
        </w:tc>
      </w:tr>
      <w:tr w:rsidR="0067262B" w:rsidRPr="00581E18" w14:paraId="43AFE348" w14:textId="77777777" w:rsidTr="00613FCC">
        <w:tc>
          <w:tcPr>
            <w:tcW w:w="6858" w:type="dxa"/>
            <w:tcBorders>
              <w:top w:val="single" w:sz="4" w:space="0" w:color="09B7AE"/>
              <w:left w:val="single" w:sz="4" w:space="0" w:color="09B7AE"/>
              <w:bottom w:val="single" w:sz="4" w:space="0" w:color="09B7AE"/>
              <w:right w:val="single" w:sz="4" w:space="0" w:color="09B7AE"/>
            </w:tcBorders>
            <w:shd w:val="clear" w:color="auto" w:fill="D9D9D9" w:themeFill="background1" w:themeFillShade="D9"/>
            <w:vAlign w:val="center"/>
          </w:tcPr>
          <w:p w14:paraId="607EFC97" w14:textId="77777777" w:rsidR="0067262B" w:rsidRPr="00581E18" w:rsidRDefault="0067262B" w:rsidP="001D556A">
            <w:pPr>
              <w:jc w:val="center"/>
              <w:rPr>
                <w:rFonts w:cs="Poppins"/>
              </w:rPr>
            </w:pPr>
            <w:r w:rsidRPr="00581E18">
              <w:rPr>
                <w:rFonts w:cs="Poppins"/>
                <w:b/>
                <w:color w:val="231F20"/>
                <w:spacing w:val="-2"/>
              </w:rPr>
              <w:t>Emprendimiento</w:t>
            </w:r>
          </w:p>
        </w:tc>
        <w:tc>
          <w:tcPr>
            <w:tcW w:w="6858" w:type="dxa"/>
            <w:tcBorders>
              <w:top w:val="single" w:sz="4" w:space="0" w:color="09B7AE"/>
              <w:left w:val="single" w:sz="4" w:space="0" w:color="09B7AE"/>
              <w:bottom w:val="single" w:sz="4" w:space="0" w:color="09B7AE"/>
              <w:right w:val="single" w:sz="4" w:space="0" w:color="09B7AE"/>
            </w:tcBorders>
            <w:shd w:val="clear" w:color="auto" w:fill="D9D9D9" w:themeFill="background1" w:themeFillShade="D9"/>
            <w:vAlign w:val="center"/>
          </w:tcPr>
          <w:p w14:paraId="02AD0BF2" w14:textId="77777777" w:rsidR="0067262B" w:rsidRPr="00581E18" w:rsidRDefault="0067262B" w:rsidP="001D556A">
            <w:pPr>
              <w:jc w:val="center"/>
              <w:rPr>
                <w:rFonts w:cs="Poppins"/>
              </w:rPr>
            </w:pPr>
            <w:r w:rsidRPr="00581E18">
              <w:rPr>
                <w:rFonts w:cs="Poppins"/>
                <w:b/>
                <w:color w:val="231F20"/>
                <w:spacing w:val="-2"/>
              </w:rPr>
              <w:t>Innovación</w:t>
            </w:r>
          </w:p>
        </w:tc>
      </w:tr>
      <w:tr w:rsidR="0067262B" w:rsidRPr="00581E18" w14:paraId="1FF5C026" w14:textId="77777777" w:rsidTr="00613FCC">
        <w:tc>
          <w:tcPr>
            <w:tcW w:w="6858" w:type="dxa"/>
            <w:tcBorders>
              <w:top w:val="single" w:sz="4" w:space="0" w:color="09B7AE"/>
              <w:left w:val="single" w:sz="4" w:space="0" w:color="09B7AE"/>
              <w:bottom w:val="single" w:sz="4" w:space="0" w:color="09B7AE"/>
              <w:right w:val="single" w:sz="4" w:space="0" w:color="09B7AE"/>
            </w:tcBorders>
            <w:shd w:val="clear" w:color="auto" w:fill="FFFFFF" w:themeFill="background1"/>
          </w:tcPr>
          <w:p w14:paraId="4DAF2CFB" w14:textId="77777777" w:rsidR="0067262B" w:rsidRPr="00581E18" w:rsidRDefault="0067262B" w:rsidP="00CE62CD">
            <w:pPr>
              <w:pStyle w:val="TableParagraph"/>
              <w:spacing w:before="100"/>
              <w:ind w:left="79" w:right="153"/>
            </w:pPr>
            <w:r w:rsidRPr="00581E18">
              <w:rPr>
                <w:color w:val="231F20"/>
              </w:rPr>
              <w:t xml:space="preserve">Comparte con sus compañeros ideas y escucha las opiniones de los </w:t>
            </w:r>
            <w:r w:rsidRPr="00581E18">
              <w:rPr>
                <w:color w:val="231F20"/>
                <w:spacing w:val="-2"/>
              </w:rPr>
              <w:t>demás.</w:t>
            </w:r>
          </w:p>
        </w:tc>
        <w:tc>
          <w:tcPr>
            <w:tcW w:w="6858" w:type="dxa"/>
            <w:tcBorders>
              <w:top w:val="single" w:sz="4" w:space="0" w:color="09B7AE"/>
              <w:left w:val="single" w:sz="4" w:space="0" w:color="09B7AE"/>
              <w:bottom w:val="single" w:sz="4" w:space="0" w:color="09B7AE"/>
              <w:right w:val="single" w:sz="4" w:space="0" w:color="09B7AE"/>
            </w:tcBorders>
            <w:shd w:val="clear" w:color="auto" w:fill="FFFFFF" w:themeFill="background1"/>
          </w:tcPr>
          <w:p w14:paraId="545D7246" w14:textId="77777777" w:rsidR="0067262B" w:rsidRPr="00581E18" w:rsidRDefault="0067262B" w:rsidP="00CE62CD">
            <w:pPr>
              <w:pStyle w:val="TableParagraph"/>
              <w:spacing w:before="100"/>
              <w:ind w:left="79" w:right="153"/>
            </w:pPr>
            <w:r w:rsidRPr="00581E18">
              <w:rPr>
                <w:color w:val="231F20"/>
              </w:rPr>
              <w:t>Conoce</w:t>
            </w:r>
            <w:r w:rsidRPr="00581E18">
              <w:rPr>
                <w:color w:val="231F20"/>
                <w:spacing w:val="-10"/>
              </w:rPr>
              <w:t xml:space="preserve"> </w:t>
            </w:r>
            <w:r w:rsidRPr="00581E18">
              <w:rPr>
                <w:color w:val="231F20"/>
              </w:rPr>
              <w:t>diversas</w:t>
            </w:r>
            <w:r w:rsidRPr="00581E18">
              <w:rPr>
                <w:color w:val="231F20"/>
                <w:spacing w:val="-10"/>
              </w:rPr>
              <w:t xml:space="preserve"> </w:t>
            </w:r>
            <w:r w:rsidRPr="00581E18">
              <w:rPr>
                <w:color w:val="231F20"/>
              </w:rPr>
              <w:t>maneras</w:t>
            </w:r>
            <w:r w:rsidRPr="00581E18">
              <w:rPr>
                <w:color w:val="231F20"/>
                <w:spacing w:val="-10"/>
              </w:rPr>
              <w:t xml:space="preserve"> </w:t>
            </w:r>
            <w:r w:rsidRPr="00581E18">
              <w:rPr>
                <w:color w:val="231F20"/>
              </w:rPr>
              <w:t>de</w:t>
            </w:r>
            <w:r w:rsidRPr="00581E18">
              <w:rPr>
                <w:color w:val="231F20"/>
                <w:spacing w:val="-10"/>
              </w:rPr>
              <w:t xml:space="preserve"> </w:t>
            </w:r>
            <w:r w:rsidRPr="00581E18">
              <w:rPr>
                <w:color w:val="231F20"/>
              </w:rPr>
              <w:t xml:space="preserve">hacer las cosas, pensando de manera no </w:t>
            </w:r>
            <w:r w:rsidRPr="00581E18">
              <w:rPr>
                <w:color w:val="231F20"/>
                <w:spacing w:val="-2"/>
              </w:rPr>
              <w:t>convencional.</w:t>
            </w:r>
          </w:p>
        </w:tc>
      </w:tr>
    </w:tbl>
    <w:p w14:paraId="0A4EA1F1" w14:textId="77777777" w:rsidR="001D556A" w:rsidRPr="00581E18" w:rsidRDefault="001D556A" w:rsidP="001D556A">
      <w:bookmarkStart w:id="7" w:name="_Toc213754296"/>
    </w:p>
    <w:p w14:paraId="76A5890B" w14:textId="77777777" w:rsidR="001D556A" w:rsidRPr="00581E18" w:rsidRDefault="001D556A">
      <w:pPr>
        <w:spacing w:after="0"/>
        <w:rPr>
          <w:rFonts w:eastAsiaTheme="majorEastAsia" w:cs="Poppins"/>
          <w:b/>
          <w:color w:val="09B7AE"/>
          <w:sz w:val="32"/>
          <w:szCs w:val="32"/>
          <w:lang w:eastAsia="es-ES"/>
        </w:rPr>
      </w:pPr>
      <w:r w:rsidRPr="00581E18">
        <w:rPr>
          <w:rFonts w:cs="Poppins"/>
        </w:rPr>
        <w:br w:type="page"/>
      </w:r>
    </w:p>
    <w:p w14:paraId="7354D185" w14:textId="77777777" w:rsidR="00864736" w:rsidRPr="00581E18" w:rsidRDefault="00864736" w:rsidP="00864736">
      <w:pPr>
        <w:pStyle w:val="Heading1"/>
        <w:rPr>
          <w:rFonts w:cs="Poppins"/>
        </w:rPr>
      </w:pPr>
      <w:bookmarkStart w:id="8" w:name="_Toc207780754"/>
      <w:bookmarkStart w:id="9" w:name="_Toc215054730"/>
      <w:r w:rsidRPr="00581E18">
        <w:rPr>
          <w:rFonts w:cs="Poppins"/>
        </w:rPr>
        <w:t>Módulos básicos - Ciclos: Materno Infantil (Grupo Interactivo II) y Transición</w:t>
      </w:r>
      <w:bookmarkEnd w:id="8"/>
      <w:bookmarkEnd w:id="9"/>
    </w:p>
    <w:p w14:paraId="4B5E36E8" w14:textId="0EF03E39" w:rsidR="0067262B" w:rsidRPr="00581E18" w:rsidRDefault="0067262B" w:rsidP="00641E94">
      <w:pPr>
        <w:pStyle w:val="Heading1"/>
        <w:rPr>
          <w:rFonts w:cs="Poppins"/>
        </w:rPr>
      </w:pPr>
      <w:bookmarkStart w:id="10" w:name="_Toc215054731"/>
      <w:r w:rsidRPr="00581E18">
        <w:rPr>
          <w:rFonts w:cs="Poppins"/>
        </w:rPr>
        <w:t>Itinerario de saberes por periodo escolar. Básico requerido</w:t>
      </w:r>
      <w:bookmarkEnd w:id="7"/>
      <w:bookmarkEnd w:id="10"/>
    </w:p>
    <w:tbl>
      <w:tblPr>
        <w:tblW w:w="14034" w:type="dxa"/>
        <w:tblInd w:w="-75"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ayout w:type="fixed"/>
        <w:tblCellMar>
          <w:left w:w="70" w:type="dxa"/>
          <w:right w:w="70" w:type="dxa"/>
        </w:tblCellMar>
        <w:tblLook w:val="04A0" w:firstRow="1" w:lastRow="0" w:firstColumn="1" w:lastColumn="0" w:noHBand="0" w:noVBand="1"/>
      </w:tblPr>
      <w:tblGrid>
        <w:gridCol w:w="1063"/>
        <w:gridCol w:w="2445"/>
        <w:gridCol w:w="2233"/>
        <w:gridCol w:w="1984"/>
        <w:gridCol w:w="2126"/>
        <w:gridCol w:w="2126"/>
        <w:gridCol w:w="2057"/>
      </w:tblGrid>
      <w:tr w:rsidR="0067262B" w:rsidRPr="00581E18" w14:paraId="14C31F90" w14:textId="77777777" w:rsidTr="22AA5338">
        <w:trPr>
          <w:trHeight w:val="562"/>
          <w:tblHeader/>
        </w:trPr>
        <w:tc>
          <w:tcPr>
            <w:tcW w:w="1063" w:type="dxa"/>
            <w:vMerge w:val="restart"/>
            <w:tcBorders>
              <w:right w:val="single" w:sz="4" w:space="0" w:color="FFFFFF" w:themeColor="background1"/>
            </w:tcBorders>
            <w:shd w:val="clear" w:color="auto" w:fill="09B7AE"/>
          </w:tcPr>
          <w:p w14:paraId="786D3C91" w14:textId="77777777" w:rsidR="0067262B" w:rsidRPr="00581E18" w:rsidRDefault="0067262B" w:rsidP="00CE62CD">
            <w:pPr>
              <w:spacing w:after="0"/>
              <w:jc w:val="center"/>
              <w:rPr>
                <w:rFonts w:eastAsia="Times New Roman" w:cs="Poppins"/>
                <w:b/>
                <w:color w:val="000000"/>
                <w:kern w:val="0"/>
                <w:lang w:eastAsia="es-CR"/>
                <w14:ligatures w14:val="none"/>
              </w:rPr>
            </w:pPr>
          </w:p>
        </w:tc>
        <w:tc>
          <w:tcPr>
            <w:tcW w:w="12971" w:type="dxa"/>
            <w:gridSpan w:val="6"/>
            <w:tcBorders>
              <w:left w:val="single" w:sz="4" w:space="0" w:color="FFFFFF" w:themeColor="background1"/>
              <w:bottom w:val="single" w:sz="4" w:space="0" w:color="FFFFFF" w:themeColor="background1"/>
            </w:tcBorders>
            <w:shd w:val="clear" w:color="auto" w:fill="09B7AE"/>
            <w:vAlign w:val="center"/>
            <w:hideMark/>
          </w:tcPr>
          <w:p w14:paraId="11B98229"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color w:val="FFFFFF" w:themeColor="background1"/>
                <w:kern w:val="0"/>
                <w:lang w:eastAsia="es-CR"/>
                <w14:ligatures w14:val="none"/>
              </w:rPr>
              <w:br w:type="page"/>
            </w:r>
            <w:r w:rsidRPr="00581E18">
              <w:rPr>
                <w:rFonts w:eastAsia="Times New Roman" w:cs="Poppins"/>
                <w:b/>
                <w:color w:val="FFFFFF" w:themeColor="background1"/>
                <w:kern w:val="0"/>
                <w:lang w:eastAsia="es-CR"/>
                <w14:ligatures w14:val="none"/>
              </w:rPr>
              <w:br w:type="page"/>
              <w:t xml:space="preserve">Nivel: </w:t>
            </w:r>
            <w:r w:rsidRPr="00581E18">
              <w:rPr>
                <w:rFonts w:cs="Poppins"/>
                <w:b/>
                <w:color w:val="FFFFFF" w:themeColor="background1"/>
                <w:sz w:val="24"/>
              </w:rPr>
              <w:t>Educación Preescolar</w:t>
            </w:r>
          </w:p>
        </w:tc>
      </w:tr>
      <w:tr w:rsidR="00782052" w:rsidRPr="00581E18" w14:paraId="3951BA7D" w14:textId="77777777" w:rsidTr="22AA5338">
        <w:trPr>
          <w:trHeight w:val="421"/>
          <w:tblHeader/>
        </w:trPr>
        <w:tc>
          <w:tcPr>
            <w:tcW w:w="1063" w:type="dxa"/>
            <w:vMerge/>
          </w:tcPr>
          <w:p w14:paraId="1C9E816D" w14:textId="77777777" w:rsidR="0067262B" w:rsidRPr="00581E18" w:rsidRDefault="0067262B" w:rsidP="00CE62CD">
            <w:pPr>
              <w:spacing w:after="0"/>
              <w:jc w:val="center"/>
              <w:rPr>
                <w:rFonts w:eastAsia="Times New Roman" w:cs="Poppins"/>
                <w:b/>
                <w:color w:val="000000"/>
                <w:kern w:val="0"/>
                <w:lang w:eastAsia="es-CR"/>
                <w14:ligatures w14:val="none"/>
              </w:rPr>
            </w:pPr>
          </w:p>
        </w:tc>
        <w:tc>
          <w:tcPr>
            <w:tcW w:w="8788"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hideMark/>
          </w:tcPr>
          <w:p w14:paraId="07D7E939"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color w:val="FFFFFF" w:themeColor="background1"/>
                <w:kern w:val="0"/>
                <w:lang w:eastAsia="es-CR"/>
                <w14:ligatures w14:val="none"/>
              </w:rPr>
              <w:t>Saberes conceptuales</w:t>
            </w:r>
          </w:p>
        </w:tc>
        <w:tc>
          <w:tcPr>
            <w:tcW w:w="2126" w:type="dxa"/>
            <w:vMerge w:val="restart"/>
            <w:tcBorders>
              <w:top w:val="single" w:sz="4" w:space="0" w:color="FFFFFF" w:themeColor="background1"/>
              <w:left w:val="single" w:sz="4" w:space="0" w:color="FFFFFF" w:themeColor="background1"/>
              <w:right w:val="single" w:sz="4" w:space="0" w:color="FFFFFF" w:themeColor="background1"/>
            </w:tcBorders>
            <w:shd w:val="clear" w:color="auto" w:fill="09B7AE"/>
          </w:tcPr>
          <w:p w14:paraId="011AF326"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Saberes procedimentales</w:t>
            </w:r>
          </w:p>
        </w:tc>
        <w:tc>
          <w:tcPr>
            <w:tcW w:w="2057" w:type="dxa"/>
            <w:vMerge w:val="restart"/>
            <w:tcBorders>
              <w:top w:val="single" w:sz="4" w:space="0" w:color="FFFFFF" w:themeColor="background1"/>
              <w:left w:val="single" w:sz="4" w:space="0" w:color="FFFFFF" w:themeColor="background1"/>
            </w:tcBorders>
            <w:shd w:val="clear" w:color="auto" w:fill="09B7AE"/>
          </w:tcPr>
          <w:p w14:paraId="01EE9834"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Saberes actitudinales</w:t>
            </w:r>
          </w:p>
        </w:tc>
      </w:tr>
      <w:tr w:rsidR="006B6E09" w:rsidRPr="00297969" w14:paraId="567F44C7" w14:textId="77777777" w:rsidTr="22AA5338">
        <w:trPr>
          <w:trHeight w:val="562"/>
          <w:tblHeader/>
        </w:trPr>
        <w:tc>
          <w:tcPr>
            <w:tcW w:w="1063" w:type="dxa"/>
            <w:vMerge/>
          </w:tcPr>
          <w:p w14:paraId="0F6C2A36" w14:textId="77777777" w:rsidR="0067262B" w:rsidRPr="00581E18" w:rsidRDefault="0067262B" w:rsidP="00CE62CD">
            <w:pPr>
              <w:spacing w:after="0"/>
              <w:jc w:val="center"/>
              <w:rPr>
                <w:rFonts w:eastAsia="Times New Roman" w:cs="Poppins"/>
                <w:b/>
                <w:color w:val="000000"/>
                <w:kern w:val="0"/>
                <w:lang w:eastAsia="es-CR"/>
                <w14:ligatures w14:val="none"/>
              </w:rPr>
            </w:pPr>
          </w:p>
        </w:tc>
        <w:tc>
          <w:tcPr>
            <w:tcW w:w="2445" w:type="dxa"/>
            <w:tcBorders>
              <w:top w:val="single" w:sz="4" w:space="0" w:color="FFFFFF" w:themeColor="background1"/>
              <w:left w:val="single" w:sz="4" w:space="0" w:color="FFFFFF" w:themeColor="background1"/>
              <w:right w:val="single" w:sz="4" w:space="0" w:color="FFFFFF" w:themeColor="background1"/>
            </w:tcBorders>
            <w:shd w:val="clear" w:color="auto" w:fill="09B7AE"/>
            <w:noWrap/>
            <w:vAlign w:val="center"/>
            <w:hideMark/>
          </w:tcPr>
          <w:p w14:paraId="439C07D9" w14:textId="77777777" w:rsidR="0067262B" w:rsidRPr="00581E18" w:rsidRDefault="0067262B" w:rsidP="00CE62CD">
            <w:pPr>
              <w:spacing w:after="0"/>
              <w:jc w:val="center"/>
              <w:rPr>
                <w:rFonts w:eastAsia="Times New Roman" w:cs="Poppins"/>
                <w:bCs/>
                <w:color w:val="FFFFFF" w:themeColor="background1"/>
                <w:kern w:val="0"/>
                <w:lang w:eastAsia="es-CR"/>
                <w14:ligatures w14:val="none"/>
              </w:rPr>
            </w:pPr>
            <w:r w:rsidRPr="00581E18">
              <w:rPr>
                <w:rFonts w:eastAsia="Times New Roman" w:cs="Poppins"/>
                <w:bCs/>
                <w:color w:val="FFFFFF" w:themeColor="background1"/>
                <w:kern w:val="0"/>
                <w:lang w:eastAsia="es-CR"/>
                <w14:ligatures w14:val="none"/>
              </w:rPr>
              <w:t>Apropiación tecnológica y Digital</w:t>
            </w:r>
          </w:p>
        </w:tc>
        <w:tc>
          <w:tcPr>
            <w:tcW w:w="2233" w:type="dxa"/>
            <w:tcBorders>
              <w:top w:val="single" w:sz="4" w:space="0" w:color="FFFFFF" w:themeColor="background1"/>
              <w:left w:val="single" w:sz="4" w:space="0" w:color="FFFFFF" w:themeColor="background1"/>
              <w:right w:val="single" w:sz="4" w:space="0" w:color="FFFFFF" w:themeColor="background1"/>
            </w:tcBorders>
            <w:shd w:val="clear" w:color="auto" w:fill="09B7AE"/>
            <w:noWrap/>
            <w:vAlign w:val="center"/>
            <w:hideMark/>
          </w:tcPr>
          <w:p w14:paraId="53E5EC71" w14:textId="77777777" w:rsidR="0067262B" w:rsidRPr="00581E18" w:rsidRDefault="0067262B" w:rsidP="00CE62CD">
            <w:pPr>
              <w:spacing w:after="0"/>
              <w:jc w:val="center"/>
              <w:rPr>
                <w:rFonts w:eastAsia="Times New Roman" w:cs="Poppins"/>
                <w:bCs/>
                <w:color w:val="FFFFFF" w:themeColor="background1"/>
                <w:kern w:val="0"/>
                <w:lang w:eastAsia="es-CR"/>
                <w14:ligatures w14:val="none"/>
              </w:rPr>
            </w:pPr>
            <w:r w:rsidRPr="00581E18">
              <w:rPr>
                <w:rFonts w:eastAsia="Times New Roman" w:cs="Poppins"/>
                <w:bCs/>
                <w:color w:val="FFFFFF" w:themeColor="background1"/>
                <w:kern w:val="0"/>
                <w:lang w:eastAsia="es-CR"/>
                <w14:ligatures w14:val="none"/>
              </w:rPr>
              <w:t>Programación y Algoritmos</w:t>
            </w:r>
          </w:p>
        </w:tc>
        <w:tc>
          <w:tcPr>
            <w:tcW w:w="1984" w:type="dxa"/>
            <w:tcBorders>
              <w:top w:val="single" w:sz="4" w:space="0" w:color="FFFFFF" w:themeColor="background1"/>
              <w:left w:val="single" w:sz="4" w:space="0" w:color="FFFFFF" w:themeColor="background1"/>
              <w:right w:val="single" w:sz="4" w:space="0" w:color="FFFFFF" w:themeColor="background1"/>
            </w:tcBorders>
            <w:shd w:val="clear" w:color="auto" w:fill="09B7AE"/>
            <w:noWrap/>
            <w:vAlign w:val="center"/>
            <w:hideMark/>
          </w:tcPr>
          <w:p w14:paraId="36AC985F" w14:textId="77777777" w:rsidR="0067262B" w:rsidRPr="00581E18" w:rsidRDefault="0067262B" w:rsidP="00CE62CD">
            <w:pPr>
              <w:spacing w:after="0"/>
              <w:jc w:val="center"/>
              <w:rPr>
                <w:rFonts w:eastAsia="Times New Roman" w:cs="Poppins"/>
                <w:bCs/>
                <w:color w:val="FFFFFF" w:themeColor="background1"/>
                <w:kern w:val="0"/>
                <w:lang w:eastAsia="es-CR"/>
                <w14:ligatures w14:val="none"/>
              </w:rPr>
            </w:pPr>
            <w:r w:rsidRPr="00581E18">
              <w:rPr>
                <w:rFonts w:eastAsia="Times New Roman" w:cs="Poppins"/>
                <w:bCs/>
                <w:color w:val="FFFFFF" w:themeColor="background1"/>
                <w:kern w:val="0"/>
                <w:lang w:eastAsia="es-CR"/>
                <w14:ligatures w14:val="none"/>
              </w:rPr>
              <w:t>Computación física y Robótica</w:t>
            </w:r>
          </w:p>
        </w:tc>
        <w:tc>
          <w:tcPr>
            <w:tcW w:w="2126" w:type="dxa"/>
            <w:tcBorders>
              <w:top w:val="single" w:sz="4" w:space="0" w:color="FFFFFF" w:themeColor="background1"/>
              <w:left w:val="single" w:sz="4" w:space="0" w:color="FFFFFF" w:themeColor="background1"/>
              <w:right w:val="single" w:sz="4" w:space="0" w:color="FFFFFF" w:themeColor="background1"/>
            </w:tcBorders>
            <w:shd w:val="clear" w:color="auto" w:fill="09B7AE"/>
            <w:noWrap/>
            <w:vAlign w:val="center"/>
            <w:hideMark/>
          </w:tcPr>
          <w:p w14:paraId="165E4EE1" w14:textId="77777777" w:rsidR="0067262B" w:rsidRPr="0090677D" w:rsidRDefault="0067262B" w:rsidP="00CE62CD">
            <w:pPr>
              <w:spacing w:after="0"/>
              <w:jc w:val="center"/>
              <w:rPr>
                <w:rFonts w:eastAsia="Times New Roman" w:cs="Poppins"/>
                <w:bCs/>
                <w:color w:val="FFFFFF" w:themeColor="background1"/>
                <w:kern w:val="0"/>
                <w:lang w:val="pt-BR" w:eastAsia="es-CR"/>
                <w14:ligatures w14:val="none"/>
              </w:rPr>
            </w:pPr>
            <w:proofErr w:type="spellStart"/>
            <w:r w:rsidRPr="0090677D">
              <w:rPr>
                <w:rFonts w:eastAsia="Times New Roman" w:cs="Poppins"/>
                <w:bCs/>
                <w:color w:val="FFFFFF" w:themeColor="background1"/>
                <w:kern w:val="0"/>
                <w:lang w:val="pt-BR" w:eastAsia="es-CR"/>
                <w14:ligatures w14:val="none"/>
              </w:rPr>
              <w:t>Ciencia</w:t>
            </w:r>
            <w:proofErr w:type="spellEnd"/>
            <w:r w:rsidRPr="0090677D">
              <w:rPr>
                <w:rFonts w:eastAsia="Times New Roman" w:cs="Poppins"/>
                <w:bCs/>
                <w:color w:val="FFFFFF" w:themeColor="background1"/>
                <w:kern w:val="0"/>
                <w:lang w:val="pt-BR" w:eastAsia="es-CR"/>
                <w14:ligatures w14:val="none"/>
              </w:rPr>
              <w:t xml:space="preserve"> de </w:t>
            </w:r>
            <w:proofErr w:type="spellStart"/>
            <w:r w:rsidRPr="0090677D">
              <w:rPr>
                <w:rFonts w:eastAsia="Times New Roman" w:cs="Poppins"/>
                <w:bCs/>
                <w:color w:val="FFFFFF" w:themeColor="background1"/>
                <w:kern w:val="0"/>
                <w:lang w:val="pt-BR" w:eastAsia="es-CR"/>
                <w14:ligatures w14:val="none"/>
              </w:rPr>
              <w:t>datos</w:t>
            </w:r>
            <w:proofErr w:type="spellEnd"/>
            <w:r w:rsidRPr="0090677D">
              <w:rPr>
                <w:rFonts w:eastAsia="Times New Roman" w:cs="Poppins"/>
                <w:bCs/>
                <w:color w:val="FFFFFF" w:themeColor="background1"/>
                <w:kern w:val="0"/>
                <w:lang w:val="pt-BR" w:eastAsia="es-CR"/>
                <w14:ligatures w14:val="none"/>
              </w:rPr>
              <w:t xml:space="preserve"> e IA</w:t>
            </w:r>
          </w:p>
        </w:tc>
        <w:tc>
          <w:tcPr>
            <w:tcW w:w="2126" w:type="dxa"/>
            <w:vMerge/>
            <w:vAlign w:val="center"/>
          </w:tcPr>
          <w:p w14:paraId="3B04C376" w14:textId="77777777" w:rsidR="0067262B" w:rsidRPr="0090677D" w:rsidRDefault="0067262B" w:rsidP="00CE62CD">
            <w:pPr>
              <w:spacing w:after="0"/>
              <w:jc w:val="center"/>
              <w:rPr>
                <w:rFonts w:eastAsia="Times New Roman" w:cs="Poppins"/>
                <w:b/>
                <w:color w:val="FFFFFF" w:themeColor="background1"/>
                <w:kern w:val="0"/>
                <w:lang w:val="pt-BR" w:eastAsia="es-CR"/>
                <w14:ligatures w14:val="none"/>
              </w:rPr>
            </w:pPr>
          </w:p>
        </w:tc>
        <w:tc>
          <w:tcPr>
            <w:tcW w:w="2057" w:type="dxa"/>
            <w:vMerge/>
            <w:vAlign w:val="center"/>
          </w:tcPr>
          <w:p w14:paraId="40CB68C6" w14:textId="77777777" w:rsidR="0067262B" w:rsidRPr="0090677D" w:rsidRDefault="0067262B" w:rsidP="00CE62CD">
            <w:pPr>
              <w:spacing w:after="0"/>
              <w:jc w:val="center"/>
              <w:rPr>
                <w:rFonts w:eastAsia="Times New Roman" w:cs="Poppins"/>
                <w:b/>
                <w:color w:val="FFFFFF" w:themeColor="background1"/>
                <w:kern w:val="0"/>
                <w:lang w:val="pt-BR" w:eastAsia="es-CR"/>
                <w14:ligatures w14:val="none"/>
              </w:rPr>
            </w:pPr>
          </w:p>
        </w:tc>
      </w:tr>
      <w:tr w:rsidR="0067262B" w:rsidRPr="00581E18" w14:paraId="0922EA42" w14:textId="77777777" w:rsidTr="22AA5338">
        <w:trPr>
          <w:cantSplit/>
          <w:trHeight w:val="2544"/>
        </w:trPr>
        <w:tc>
          <w:tcPr>
            <w:tcW w:w="1063" w:type="dxa"/>
            <w:shd w:val="clear" w:color="auto" w:fill="FFFFFF" w:themeFill="background1"/>
            <w:textDirection w:val="btLr"/>
          </w:tcPr>
          <w:p w14:paraId="6B7E5FC1" w14:textId="14B8C724" w:rsidR="0067262B" w:rsidRPr="0090677D" w:rsidRDefault="0067262B" w:rsidP="004453CA">
            <w:pPr>
              <w:ind w:left="113" w:right="113"/>
              <w:jc w:val="center"/>
              <w:rPr>
                <w:rFonts w:cs="Poppins"/>
                <w:lang w:val="pt-BR"/>
              </w:rPr>
            </w:pPr>
            <w:r w:rsidRPr="0090677D">
              <w:rPr>
                <w:rFonts w:cs="Poppins"/>
                <w:lang w:val="pt-BR"/>
              </w:rPr>
              <w:t xml:space="preserve">Módulo 1 </w:t>
            </w:r>
            <w:r w:rsidR="0039418D" w:rsidRPr="0090677D">
              <w:rPr>
                <w:rFonts w:cs="Poppins"/>
                <w:lang w:val="pt-BR"/>
              </w:rPr>
              <w:t>–</w:t>
            </w:r>
            <w:r w:rsidR="004453CA" w:rsidRPr="0090677D">
              <w:rPr>
                <w:rFonts w:cs="Poppins"/>
                <w:lang w:val="pt-BR"/>
              </w:rPr>
              <w:t xml:space="preserve"> </w:t>
            </w:r>
            <w:r w:rsidRPr="0090677D">
              <w:rPr>
                <w:rFonts w:cs="Poppins"/>
                <w:lang w:val="pt-BR"/>
              </w:rPr>
              <w:t>I período</w:t>
            </w:r>
          </w:p>
          <w:p w14:paraId="6A2C6AAB" w14:textId="77777777" w:rsidR="0067262B" w:rsidRPr="0090677D" w:rsidRDefault="0067262B" w:rsidP="00CE62CD">
            <w:pPr>
              <w:spacing w:after="0"/>
              <w:ind w:left="113" w:right="113"/>
              <w:jc w:val="center"/>
              <w:rPr>
                <w:rFonts w:cs="Poppins"/>
                <w:b/>
                <w:bCs/>
                <w:lang w:val="pt-BR"/>
              </w:rPr>
            </w:pPr>
            <w:r w:rsidRPr="0090677D">
              <w:rPr>
                <w:rFonts w:cs="Poppins"/>
                <w:b/>
                <w:bCs/>
                <w:lang w:val="pt-BR"/>
              </w:rPr>
              <w:t>Básico requerido</w:t>
            </w:r>
          </w:p>
        </w:tc>
        <w:tc>
          <w:tcPr>
            <w:tcW w:w="2445" w:type="dxa"/>
            <w:shd w:val="clear" w:color="auto" w:fill="FFFFFF" w:themeFill="background1"/>
            <w:noWrap/>
          </w:tcPr>
          <w:p w14:paraId="45051031" w14:textId="77777777" w:rsidR="0067262B" w:rsidRPr="00581E18" w:rsidRDefault="0067262B" w:rsidP="001D556A">
            <w:pPr>
              <w:pStyle w:val="ListParagraph"/>
              <w:numPr>
                <w:ilvl w:val="0"/>
                <w:numId w:val="5"/>
              </w:numPr>
              <w:spacing w:after="0"/>
              <w:ind w:left="211" w:hanging="211"/>
              <w:rPr>
                <w:rFonts w:ascii="Poppins" w:hAnsi="Poppins" w:cs="Poppins"/>
                <w:szCs w:val="22"/>
                <w:lang w:val="es-ES"/>
              </w:rPr>
            </w:pPr>
            <w:r w:rsidRPr="00581E18">
              <w:rPr>
                <w:rFonts w:ascii="Poppins" w:hAnsi="Poppins" w:cs="Poppins"/>
                <w:szCs w:val="22"/>
                <w:lang w:val="es-ES"/>
              </w:rPr>
              <w:t>Computadora.</w:t>
            </w:r>
          </w:p>
          <w:p w14:paraId="6E4AFB1E" w14:textId="77777777" w:rsidR="0067262B" w:rsidRPr="00581E18" w:rsidRDefault="0067262B" w:rsidP="001D556A">
            <w:pPr>
              <w:pStyle w:val="ListParagraph"/>
              <w:numPr>
                <w:ilvl w:val="0"/>
                <w:numId w:val="5"/>
              </w:numPr>
              <w:spacing w:after="0"/>
              <w:ind w:left="211" w:hanging="211"/>
              <w:rPr>
                <w:rFonts w:ascii="Poppins" w:hAnsi="Poppins" w:cs="Poppins"/>
                <w:szCs w:val="22"/>
                <w:lang w:val="es-ES"/>
              </w:rPr>
            </w:pPr>
            <w:r w:rsidRPr="00581E18">
              <w:rPr>
                <w:rFonts w:ascii="Poppins" w:hAnsi="Poppins" w:cs="Poppins"/>
                <w:szCs w:val="22"/>
                <w:lang w:val="es-ES"/>
              </w:rPr>
              <w:t>Software.</w:t>
            </w:r>
          </w:p>
          <w:p w14:paraId="4D90AD80" w14:textId="77777777" w:rsidR="0067262B" w:rsidRPr="00581E18" w:rsidRDefault="0067262B" w:rsidP="001D556A">
            <w:pPr>
              <w:numPr>
                <w:ilvl w:val="0"/>
                <w:numId w:val="5"/>
              </w:numPr>
              <w:spacing w:after="0"/>
              <w:ind w:left="211" w:hanging="211"/>
              <w:contextualSpacing/>
              <w:rPr>
                <w:rFonts w:eastAsia="Poppins" w:cs="Poppins"/>
                <w:color w:val="000000" w:themeColor="text1"/>
                <w:kern w:val="0"/>
                <w:szCs w:val="22"/>
                <w:lang w:eastAsia="es-CR"/>
                <w14:ligatures w14:val="none"/>
              </w:rPr>
            </w:pPr>
            <w:r w:rsidRPr="00581E18">
              <w:rPr>
                <w:rFonts w:cs="Poppins"/>
                <w:szCs w:val="22"/>
              </w:rPr>
              <w:t>Herramientas de creación de contenido multimedia.</w:t>
            </w:r>
          </w:p>
        </w:tc>
        <w:tc>
          <w:tcPr>
            <w:tcW w:w="2233" w:type="dxa"/>
            <w:shd w:val="clear" w:color="auto" w:fill="FFFFFF" w:themeFill="background1"/>
            <w:noWrap/>
          </w:tcPr>
          <w:p w14:paraId="425CEE3A" w14:textId="2C783AE4" w:rsidR="0067262B" w:rsidRPr="00581E18" w:rsidRDefault="0067262B" w:rsidP="001D556A">
            <w:pPr>
              <w:pStyle w:val="ListParagraph"/>
              <w:numPr>
                <w:ilvl w:val="0"/>
                <w:numId w:val="5"/>
              </w:numPr>
              <w:tabs>
                <w:tab w:val="left" w:pos="215"/>
              </w:tabs>
              <w:spacing w:after="0"/>
              <w:ind w:left="215" w:hanging="215"/>
              <w:rPr>
                <w:rFonts w:ascii="Poppins" w:hAnsi="Poppins" w:cs="Poppins"/>
                <w:szCs w:val="22"/>
                <w:lang w:val="es-ES"/>
              </w:rPr>
            </w:pPr>
            <w:r w:rsidRPr="00581E18">
              <w:rPr>
                <w:rFonts w:ascii="Poppins" w:hAnsi="Poppins" w:cs="Poppins"/>
                <w:szCs w:val="22"/>
                <w:lang w:val="es-ES"/>
              </w:rPr>
              <w:t>Entornos de programación iconográfico</w:t>
            </w:r>
            <w:r w:rsidR="00BD5DA1" w:rsidRPr="00581E18">
              <w:rPr>
                <w:rFonts w:ascii="Poppins" w:hAnsi="Poppins" w:cs="Poppins"/>
                <w:szCs w:val="22"/>
                <w:lang w:val="es-ES"/>
              </w:rPr>
              <w:t>.</w:t>
            </w:r>
          </w:p>
          <w:p w14:paraId="022C020A" w14:textId="1B78177E" w:rsidR="0067262B" w:rsidRPr="00581E18" w:rsidRDefault="0067262B" w:rsidP="001D556A">
            <w:pPr>
              <w:pStyle w:val="ListParagraph"/>
              <w:numPr>
                <w:ilvl w:val="0"/>
                <w:numId w:val="5"/>
              </w:numPr>
              <w:tabs>
                <w:tab w:val="left" w:pos="215"/>
              </w:tabs>
              <w:spacing w:after="0"/>
              <w:ind w:left="215" w:hanging="215"/>
              <w:rPr>
                <w:rFonts w:ascii="Poppins" w:hAnsi="Poppins" w:cs="Poppins"/>
                <w:szCs w:val="22"/>
                <w:lang w:val="es-ES"/>
              </w:rPr>
            </w:pPr>
            <w:r w:rsidRPr="00581E18">
              <w:rPr>
                <w:rFonts w:ascii="Poppins" w:hAnsi="Poppins" w:cs="Poppins"/>
                <w:szCs w:val="22"/>
                <w:lang w:val="es-ES"/>
              </w:rPr>
              <w:t>Lateralidad y orientación espacial</w:t>
            </w:r>
            <w:r w:rsidR="00BD5DA1" w:rsidRPr="00581E18">
              <w:rPr>
                <w:rFonts w:ascii="Poppins" w:hAnsi="Poppins" w:cs="Poppins"/>
                <w:szCs w:val="22"/>
                <w:lang w:val="es-ES"/>
              </w:rPr>
              <w:t>.</w:t>
            </w:r>
          </w:p>
          <w:p w14:paraId="6D56DA60" w14:textId="692A0E5E" w:rsidR="0067262B" w:rsidRPr="00581E18" w:rsidRDefault="0067262B" w:rsidP="001D556A">
            <w:pPr>
              <w:numPr>
                <w:ilvl w:val="0"/>
                <w:numId w:val="5"/>
              </w:numPr>
              <w:tabs>
                <w:tab w:val="left" w:pos="215"/>
              </w:tabs>
              <w:spacing w:after="0"/>
              <w:ind w:left="215" w:hanging="215"/>
              <w:contextualSpacing/>
              <w:rPr>
                <w:rFonts w:eastAsia="Poppins" w:cs="Poppins"/>
                <w:color w:val="000000" w:themeColor="text1"/>
                <w:szCs w:val="22"/>
                <w:lang w:eastAsia="es-CR"/>
              </w:rPr>
            </w:pPr>
            <w:r w:rsidRPr="00581E18">
              <w:rPr>
                <w:rFonts w:cs="Poppins"/>
                <w:szCs w:val="22"/>
              </w:rPr>
              <w:t>Evento</w:t>
            </w:r>
            <w:r w:rsidR="00BD5DA1" w:rsidRPr="00581E18">
              <w:rPr>
                <w:rFonts w:cs="Poppins"/>
                <w:szCs w:val="22"/>
              </w:rPr>
              <w:t>.</w:t>
            </w:r>
          </w:p>
        </w:tc>
        <w:tc>
          <w:tcPr>
            <w:tcW w:w="1984" w:type="dxa"/>
            <w:shd w:val="clear" w:color="auto" w:fill="FFFFFF" w:themeFill="background1"/>
            <w:noWrap/>
          </w:tcPr>
          <w:p w14:paraId="38047D2E" w14:textId="46EE1FEA" w:rsidR="0067262B" w:rsidRPr="00581E18" w:rsidRDefault="006E514D" w:rsidP="001D556A">
            <w:pPr>
              <w:spacing w:after="0"/>
              <w:contextualSpacing/>
              <w:rPr>
                <w:rFonts w:eastAsia="Poppins" w:cs="Poppins"/>
                <w:color w:val="000000" w:themeColor="text1"/>
                <w:szCs w:val="22"/>
                <w:lang w:eastAsia="es-CR"/>
              </w:rPr>
            </w:pPr>
            <w:r w:rsidRPr="00581E18">
              <w:rPr>
                <w:rFonts w:cs="Poppins"/>
                <w:szCs w:val="22"/>
              </w:rPr>
              <w:t>N/A</w:t>
            </w:r>
          </w:p>
        </w:tc>
        <w:tc>
          <w:tcPr>
            <w:tcW w:w="2126" w:type="dxa"/>
            <w:shd w:val="clear" w:color="auto" w:fill="FFFFFF" w:themeFill="background1"/>
            <w:noWrap/>
          </w:tcPr>
          <w:p w14:paraId="1F431246" w14:textId="498EEB58" w:rsidR="0067262B" w:rsidRPr="00581E18" w:rsidRDefault="006E514D" w:rsidP="001D556A">
            <w:pPr>
              <w:spacing w:after="0"/>
              <w:contextualSpacing/>
              <w:rPr>
                <w:rFonts w:cs="Poppins"/>
                <w:szCs w:val="22"/>
              </w:rPr>
            </w:pPr>
            <w:r w:rsidRPr="00581E18">
              <w:rPr>
                <w:rFonts w:cs="Poppins"/>
                <w:szCs w:val="22"/>
              </w:rPr>
              <w:t>N/A</w:t>
            </w:r>
          </w:p>
        </w:tc>
        <w:tc>
          <w:tcPr>
            <w:tcW w:w="2126" w:type="dxa"/>
            <w:vMerge w:val="restart"/>
            <w:shd w:val="clear" w:color="auto" w:fill="FFFFFF" w:themeFill="background1"/>
          </w:tcPr>
          <w:p w14:paraId="6BCD6548" w14:textId="0025BB0C" w:rsidR="00BD5DA1" w:rsidRPr="00581E18" w:rsidRDefault="0067262B" w:rsidP="001D556A">
            <w:pPr>
              <w:numPr>
                <w:ilvl w:val="0"/>
                <w:numId w:val="2"/>
              </w:numPr>
              <w:spacing w:after="0"/>
              <w:ind w:left="216" w:hanging="216"/>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Reconoce</w:t>
            </w:r>
          </w:p>
          <w:p w14:paraId="6B20C29F" w14:textId="7C41B766" w:rsidR="0067262B" w:rsidRPr="00581E18" w:rsidRDefault="00BD5DA1" w:rsidP="00BD5DA1">
            <w:pPr>
              <w:spacing w:after="0"/>
              <w:ind w:left="216"/>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p</w:t>
            </w:r>
            <w:r w:rsidR="0067262B" w:rsidRPr="00581E18">
              <w:rPr>
                <w:rFonts w:eastAsia="Times New Roman" w:cs="Poppins"/>
                <w:color w:val="000000"/>
                <w:kern w:val="0"/>
                <w:szCs w:val="22"/>
                <w:lang w:eastAsia="es-CR"/>
                <w14:ligatures w14:val="none"/>
              </w:rPr>
              <w:t>atrones.</w:t>
            </w:r>
          </w:p>
          <w:p w14:paraId="62D73AA1" w14:textId="77777777" w:rsidR="0067262B" w:rsidRPr="00581E18" w:rsidRDefault="0067262B" w:rsidP="001D556A">
            <w:pPr>
              <w:numPr>
                <w:ilvl w:val="0"/>
                <w:numId w:val="2"/>
              </w:numPr>
              <w:spacing w:after="0"/>
              <w:ind w:left="216" w:hanging="216"/>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Transfiere.</w:t>
            </w:r>
          </w:p>
          <w:p w14:paraId="75F12FD7" w14:textId="77777777" w:rsidR="0067262B" w:rsidRPr="00581E18" w:rsidRDefault="0067262B" w:rsidP="001D556A">
            <w:pPr>
              <w:numPr>
                <w:ilvl w:val="0"/>
                <w:numId w:val="2"/>
              </w:numPr>
              <w:spacing w:after="0"/>
              <w:ind w:left="216" w:hanging="216"/>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Programa.</w:t>
            </w:r>
          </w:p>
          <w:p w14:paraId="40C546E3" w14:textId="77777777" w:rsidR="0067262B" w:rsidRPr="00581E18" w:rsidRDefault="0067262B" w:rsidP="001D556A">
            <w:pPr>
              <w:numPr>
                <w:ilvl w:val="0"/>
                <w:numId w:val="2"/>
              </w:numPr>
              <w:spacing w:after="0"/>
              <w:ind w:left="216" w:hanging="216"/>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Comunica.</w:t>
            </w:r>
          </w:p>
          <w:p w14:paraId="6B3D4F00" w14:textId="77777777" w:rsidR="0067262B" w:rsidRPr="00581E18" w:rsidRDefault="0067262B" w:rsidP="001D556A">
            <w:pPr>
              <w:numPr>
                <w:ilvl w:val="0"/>
                <w:numId w:val="2"/>
              </w:numPr>
              <w:spacing w:after="0"/>
              <w:ind w:left="216" w:hanging="216"/>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Colabora.</w:t>
            </w:r>
          </w:p>
          <w:p w14:paraId="2A0C995B" w14:textId="77777777" w:rsidR="0067262B" w:rsidRPr="00581E18" w:rsidRDefault="0067262B" w:rsidP="001D556A">
            <w:pPr>
              <w:numPr>
                <w:ilvl w:val="0"/>
                <w:numId w:val="3"/>
              </w:numPr>
              <w:spacing w:after="0"/>
              <w:ind w:left="216" w:hanging="216"/>
              <w:contextualSpacing/>
              <w:rPr>
                <w:rFonts w:eastAsia="Poppins" w:cs="Poppins"/>
                <w:color w:val="000000" w:themeColor="text1"/>
                <w:szCs w:val="22"/>
                <w:lang w:eastAsia="es-CR"/>
              </w:rPr>
            </w:pPr>
            <w:r w:rsidRPr="00581E18">
              <w:rPr>
                <w:rFonts w:eastAsia="Times New Roman" w:cs="Poppins"/>
                <w:color w:val="000000"/>
                <w:kern w:val="0"/>
                <w:szCs w:val="22"/>
                <w:lang w:eastAsia="es-CR"/>
                <w14:ligatures w14:val="none"/>
              </w:rPr>
              <w:t>Piensa de forma creativa.</w:t>
            </w:r>
          </w:p>
        </w:tc>
        <w:tc>
          <w:tcPr>
            <w:tcW w:w="2057" w:type="dxa"/>
            <w:vMerge w:val="restart"/>
            <w:shd w:val="clear" w:color="auto" w:fill="FFFFFF" w:themeFill="background1"/>
          </w:tcPr>
          <w:p w14:paraId="4063F054" w14:textId="77777777" w:rsidR="0067262B" w:rsidRPr="00581E18" w:rsidRDefault="0067262B" w:rsidP="001D556A">
            <w:pPr>
              <w:numPr>
                <w:ilvl w:val="0"/>
                <w:numId w:val="2"/>
              </w:numPr>
              <w:spacing w:after="0"/>
              <w:ind w:left="212" w:hanging="21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Aprender del error.</w:t>
            </w:r>
          </w:p>
          <w:p w14:paraId="5507B02A" w14:textId="77777777" w:rsidR="0067262B" w:rsidRPr="00581E18" w:rsidRDefault="0067262B" w:rsidP="001D556A">
            <w:pPr>
              <w:numPr>
                <w:ilvl w:val="0"/>
                <w:numId w:val="2"/>
              </w:numPr>
              <w:spacing w:after="0"/>
              <w:ind w:left="212" w:hanging="21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Flexibilidad para manejar</w:t>
            </w:r>
            <w:r w:rsidRPr="00581E18">
              <w:rPr>
                <w:rFonts w:eastAsia="Times New Roman" w:cs="Poppins"/>
                <w:color w:val="000000"/>
                <w:kern w:val="0"/>
                <w:szCs w:val="22"/>
                <w:lang w:eastAsia="es-CR"/>
                <w14:ligatures w14:val="none"/>
              </w:rPr>
              <w:br/>
              <w:t>problemas.</w:t>
            </w:r>
          </w:p>
          <w:p w14:paraId="22FE1972" w14:textId="77777777" w:rsidR="0067262B" w:rsidRPr="00581E18" w:rsidRDefault="0067262B" w:rsidP="001D556A">
            <w:pPr>
              <w:numPr>
                <w:ilvl w:val="0"/>
                <w:numId w:val="3"/>
              </w:numPr>
              <w:spacing w:after="0"/>
              <w:ind w:left="212" w:hanging="212"/>
              <w:contextualSpacing/>
              <w:rPr>
                <w:rFonts w:eastAsia="Poppins" w:cs="Poppins"/>
                <w:color w:val="000000" w:themeColor="text1"/>
                <w:szCs w:val="22"/>
                <w:lang w:eastAsia="es-CR"/>
              </w:rPr>
            </w:pPr>
            <w:r w:rsidRPr="00581E18">
              <w:rPr>
                <w:rFonts w:eastAsia="Times New Roman" w:cs="Poppins"/>
                <w:color w:val="000000"/>
                <w:kern w:val="0"/>
                <w:szCs w:val="22"/>
                <w:lang w:eastAsia="es-CR"/>
                <w14:ligatures w14:val="none"/>
              </w:rPr>
              <w:t>Tolerancia a la frustración.</w:t>
            </w:r>
          </w:p>
        </w:tc>
      </w:tr>
      <w:tr w:rsidR="0067262B" w:rsidRPr="00581E18" w14:paraId="2E25B75A" w14:textId="77777777" w:rsidTr="22AA5338">
        <w:trPr>
          <w:cantSplit/>
          <w:trHeight w:val="2552"/>
        </w:trPr>
        <w:tc>
          <w:tcPr>
            <w:tcW w:w="1063" w:type="dxa"/>
            <w:shd w:val="clear" w:color="auto" w:fill="FFFFFF" w:themeFill="background1"/>
            <w:textDirection w:val="btLr"/>
          </w:tcPr>
          <w:p w14:paraId="1B81902A" w14:textId="11B6FDFF" w:rsidR="0067262B" w:rsidRPr="00581E18" w:rsidRDefault="0067262B" w:rsidP="004453CA">
            <w:pPr>
              <w:ind w:left="113" w:right="113"/>
              <w:jc w:val="center"/>
              <w:rPr>
                <w:rFonts w:cs="Poppins"/>
              </w:rPr>
            </w:pPr>
            <w:r w:rsidRPr="00581E18">
              <w:rPr>
                <w:rFonts w:cs="Poppins"/>
              </w:rPr>
              <w:t xml:space="preserve"> Módulo 2 </w:t>
            </w:r>
            <w:r w:rsidR="0039418D" w:rsidRPr="00581E18">
              <w:rPr>
                <w:rFonts w:cs="Poppins"/>
              </w:rPr>
              <w:t>–</w:t>
            </w:r>
            <w:r w:rsidRPr="00581E18">
              <w:rPr>
                <w:rFonts w:cs="Poppins"/>
              </w:rPr>
              <w:t>II período</w:t>
            </w:r>
          </w:p>
          <w:p w14:paraId="548458D9" w14:textId="77777777" w:rsidR="0067262B" w:rsidRPr="00581E18" w:rsidRDefault="0067262B" w:rsidP="00CE62CD">
            <w:pPr>
              <w:spacing w:after="0"/>
              <w:ind w:left="113" w:right="113"/>
              <w:jc w:val="center"/>
              <w:rPr>
                <w:rFonts w:cs="Poppins"/>
                <w:b/>
                <w:bCs/>
              </w:rPr>
            </w:pPr>
            <w:r w:rsidRPr="00581E18">
              <w:rPr>
                <w:rFonts w:cs="Poppins"/>
                <w:b/>
                <w:bCs/>
              </w:rPr>
              <w:t>Básico requerido</w:t>
            </w:r>
          </w:p>
        </w:tc>
        <w:tc>
          <w:tcPr>
            <w:tcW w:w="2445" w:type="dxa"/>
            <w:shd w:val="clear" w:color="auto" w:fill="FFFFFF" w:themeFill="background1"/>
            <w:noWrap/>
          </w:tcPr>
          <w:p w14:paraId="74516282" w14:textId="77777777" w:rsidR="0067262B" w:rsidRPr="00581E18" w:rsidRDefault="0067262B" w:rsidP="0067262B">
            <w:pPr>
              <w:pStyle w:val="ListParagraph"/>
              <w:numPr>
                <w:ilvl w:val="0"/>
                <w:numId w:val="2"/>
              </w:numPr>
              <w:spacing w:after="0"/>
              <w:ind w:left="211" w:hanging="211"/>
              <w:rPr>
                <w:rFonts w:ascii="Poppins" w:hAnsi="Poppins" w:cs="Poppins"/>
                <w:szCs w:val="22"/>
                <w:lang w:val="es-ES"/>
              </w:rPr>
            </w:pPr>
            <w:r w:rsidRPr="00581E18">
              <w:rPr>
                <w:rFonts w:ascii="Poppins" w:hAnsi="Poppins" w:cs="Poppins"/>
                <w:szCs w:val="22"/>
                <w:lang w:val="es-ES"/>
              </w:rPr>
              <w:t>Conexión entre dispositivos.</w:t>
            </w:r>
          </w:p>
        </w:tc>
        <w:tc>
          <w:tcPr>
            <w:tcW w:w="2233" w:type="dxa"/>
            <w:shd w:val="clear" w:color="auto" w:fill="FFFFFF" w:themeFill="background1"/>
            <w:noWrap/>
          </w:tcPr>
          <w:p w14:paraId="713D01B8" w14:textId="77777777" w:rsidR="0067262B" w:rsidRPr="00581E18" w:rsidRDefault="0067262B" w:rsidP="0067262B">
            <w:pPr>
              <w:pStyle w:val="ListParagraph"/>
              <w:numPr>
                <w:ilvl w:val="0"/>
                <w:numId w:val="2"/>
              </w:numPr>
              <w:tabs>
                <w:tab w:val="left" w:pos="603"/>
              </w:tabs>
              <w:spacing w:after="0"/>
              <w:ind w:left="215" w:hanging="215"/>
              <w:rPr>
                <w:rFonts w:ascii="Poppins" w:hAnsi="Poppins" w:cs="Poppins"/>
                <w:szCs w:val="22"/>
                <w:lang w:val="es-ES"/>
              </w:rPr>
            </w:pPr>
            <w:r w:rsidRPr="00581E18">
              <w:rPr>
                <w:rFonts w:ascii="Poppins" w:hAnsi="Poppins" w:cs="Poppins"/>
                <w:szCs w:val="22"/>
                <w:lang w:val="es-ES"/>
              </w:rPr>
              <w:t>Estado.</w:t>
            </w:r>
          </w:p>
          <w:p w14:paraId="4C77F0A5" w14:textId="77777777" w:rsidR="0067262B" w:rsidRPr="00581E18" w:rsidRDefault="0067262B" w:rsidP="0067262B">
            <w:pPr>
              <w:pStyle w:val="ListParagraph"/>
              <w:numPr>
                <w:ilvl w:val="0"/>
                <w:numId w:val="2"/>
              </w:numPr>
              <w:tabs>
                <w:tab w:val="left" w:pos="603"/>
              </w:tabs>
              <w:spacing w:after="0"/>
              <w:ind w:left="215" w:hanging="215"/>
              <w:rPr>
                <w:rFonts w:ascii="Poppins" w:hAnsi="Poppins" w:cs="Poppins"/>
                <w:szCs w:val="22"/>
                <w:lang w:val="es-ES"/>
              </w:rPr>
            </w:pPr>
            <w:r w:rsidRPr="00581E18">
              <w:rPr>
                <w:rFonts w:ascii="Poppins" w:hAnsi="Poppins" w:cs="Poppins"/>
                <w:szCs w:val="22"/>
                <w:lang w:val="es-ES"/>
              </w:rPr>
              <w:t>Algoritmo.</w:t>
            </w:r>
          </w:p>
          <w:p w14:paraId="3057CD13" w14:textId="4D972D7A" w:rsidR="0067262B" w:rsidRPr="00581E18" w:rsidRDefault="22AA5338" w:rsidP="22AA5338">
            <w:pPr>
              <w:pStyle w:val="ListParagraph"/>
              <w:numPr>
                <w:ilvl w:val="0"/>
                <w:numId w:val="2"/>
              </w:numPr>
              <w:tabs>
                <w:tab w:val="left" w:pos="603"/>
              </w:tabs>
              <w:spacing w:after="0"/>
              <w:ind w:left="215" w:hanging="215"/>
              <w:rPr>
                <w:rFonts w:ascii="Poppins" w:hAnsi="Poppins" w:cs="Poppins"/>
                <w:lang w:val="es-ES"/>
              </w:rPr>
            </w:pPr>
            <w:r w:rsidRPr="22AA5338">
              <w:rPr>
                <w:rFonts w:ascii="Poppins" w:hAnsi="Poppins" w:cs="Poppins"/>
                <w:lang w:val="es-ES"/>
              </w:rPr>
              <w:t xml:space="preserve">Dato </w:t>
            </w:r>
            <w:r w:rsidRPr="22AA5338">
              <w:rPr>
                <w:rFonts w:ascii="Poppins" w:hAnsi="Poppins" w:cs="Poppins"/>
                <w:i/>
                <w:iCs/>
                <w:lang w:val="es-ES"/>
              </w:rPr>
              <w:t>(programación)</w:t>
            </w:r>
          </w:p>
          <w:p w14:paraId="3363114B" w14:textId="77777777" w:rsidR="0067262B" w:rsidRPr="00581E18" w:rsidRDefault="0067262B" w:rsidP="0067262B">
            <w:pPr>
              <w:pStyle w:val="ListParagraph"/>
              <w:numPr>
                <w:ilvl w:val="0"/>
                <w:numId w:val="2"/>
              </w:numPr>
              <w:tabs>
                <w:tab w:val="left" w:pos="603"/>
              </w:tabs>
              <w:spacing w:after="0"/>
              <w:ind w:left="215" w:hanging="215"/>
              <w:rPr>
                <w:rFonts w:ascii="Poppins" w:hAnsi="Poppins" w:cs="Poppins"/>
                <w:szCs w:val="22"/>
                <w:lang w:val="es-ES"/>
              </w:rPr>
            </w:pPr>
            <w:r w:rsidRPr="00581E18">
              <w:rPr>
                <w:rFonts w:ascii="Poppins" w:hAnsi="Poppins" w:cs="Poppins"/>
                <w:szCs w:val="22"/>
                <w:lang w:val="es-ES"/>
              </w:rPr>
              <w:t>Estructuras repetitivas.</w:t>
            </w:r>
          </w:p>
        </w:tc>
        <w:tc>
          <w:tcPr>
            <w:tcW w:w="1984" w:type="dxa"/>
            <w:shd w:val="clear" w:color="auto" w:fill="FFFFFF" w:themeFill="background1"/>
            <w:noWrap/>
          </w:tcPr>
          <w:p w14:paraId="7A9B3758" w14:textId="77777777" w:rsidR="0067262B" w:rsidRPr="00581E18" w:rsidRDefault="0067262B" w:rsidP="0067262B">
            <w:pPr>
              <w:pStyle w:val="ListParagraph"/>
              <w:numPr>
                <w:ilvl w:val="0"/>
                <w:numId w:val="2"/>
              </w:numPr>
              <w:tabs>
                <w:tab w:val="left" w:pos="603"/>
              </w:tabs>
              <w:spacing w:after="0"/>
              <w:ind w:left="215" w:hanging="215"/>
              <w:rPr>
                <w:rFonts w:ascii="Poppins" w:hAnsi="Poppins" w:cs="Poppins"/>
                <w:szCs w:val="22"/>
                <w:lang w:val="es-ES"/>
              </w:rPr>
            </w:pPr>
            <w:r w:rsidRPr="00581E18">
              <w:rPr>
                <w:rFonts w:ascii="Poppins" w:hAnsi="Poppins" w:cs="Poppins"/>
                <w:szCs w:val="22"/>
                <w:lang w:val="es-ES"/>
              </w:rPr>
              <w:t>Robot.</w:t>
            </w:r>
          </w:p>
        </w:tc>
        <w:tc>
          <w:tcPr>
            <w:tcW w:w="2126" w:type="dxa"/>
            <w:shd w:val="clear" w:color="auto" w:fill="FFFFFF" w:themeFill="background1"/>
            <w:noWrap/>
          </w:tcPr>
          <w:p w14:paraId="2FA727A7" w14:textId="650F22E1" w:rsidR="0067262B" w:rsidRPr="00581E18" w:rsidRDefault="0067262B" w:rsidP="0067262B">
            <w:pPr>
              <w:pStyle w:val="ListParagraph"/>
              <w:numPr>
                <w:ilvl w:val="0"/>
                <w:numId w:val="4"/>
              </w:numPr>
              <w:spacing w:after="0"/>
              <w:ind w:left="221" w:hanging="221"/>
              <w:rPr>
                <w:rFonts w:ascii="Poppins" w:hAnsi="Poppins" w:cs="Poppins"/>
                <w:szCs w:val="22"/>
                <w:lang w:val="es-ES"/>
              </w:rPr>
            </w:pPr>
            <w:r w:rsidRPr="00581E18">
              <w:rPr>
                <w:rFonts w:ascii="Poppins" w:hAnsi="Poppins" w:cs="Poppins"/>
                <w:szCs w:val="22"/>
                <w:lang w:val="es-ES"/>
              </w:rPr>
              <w:t>Dato (</w:t>
            </w:r>
            <w:r w:rsidR="004141A0" w:rsidRPr="00581E18">
              <w:rPr>
                <w:rFonts w:ascii="Poppins" w:hAnsi="Poppins" w:cs="Poppins"/>
                <w:i/>
                <w:iCs/>
                <w:szCs w:val="22"/>
                <w:lang w:val="es-ES"/>
              </w:rPr>
              <w:t>c</w:t>
            </w:r>
            <w:r w:rsidRPr="00581E18">
              <w:rPr>
                <w:rFonts w:ascii="Poppins" w:hAnsi="Poppins" w:cs="Poppins"/>
                <w:i/>
                <w:iCs/>
                <w:szCs w:val="22"/>
                <w:lang w:val="es-ES"/>
              </w:rPr>
              <w:t>iencias de datos).</w:t>
            </w:r>
          </w:p>
          <w:p w14:paraId="3AA8EEBC" w14:textId="77777777" w:rsidR="0067262B" w:rsidRPr="00581E18" w:rsidRDefault="0067262B" w:rsidP="0067262B">
            <w:pPr>
              <w:numPr>
                <w:ilvl w:val="0"/>
                <w:numId w:val="4"/>
              </w:numPr>
              <w:spacing w:after="0"/>
              <w:ind w:left="221" w:hanging="221"/>
              <w:contextualSpacing/>
              <w:rPr>
                <w:rFonts w:eastAsia="Poppins" w:cs="Poppins"/>
                <w:color w:val="000000" w:themeColor="text1"/>
                <w:szCs w:val="22"/>
                <w:lang w:eastAsia="es-CR"/>
              </w:rPr>
            </w:pPr>
            <w:r w:rsidRPr="00581E18">
              <w:rPr>
                <w:rFonts w:cs="Poppins"/>
                <w:szCs w:val="22"/>
              </w:rPr>
              <w:t>Estrategias para presentar datos.</w:t>
            </w:r>
          </w:p>
        </w:tc>
        <w:tc>
          <w:tcPr>
            <w:tcW w:w="2126" w:type="dxa"/>
            <w:vMerge/>
          </w:tcPr>
          <w:p w14:paraId="7DDB7D8E" w14:textId="77777777" w:rsidR="0067262B" w:rsidRPr="00581E18" w:rsidRDefault="0067262B" w:rsidP="0067262B">
            <w:pPr>
              <w:numPr>
                <w:ilvl w:val="0"/>
                <w:numId w:val="4"/>
              </w:numPr>
              <w:spacing w:after="0"/>
              <w:contextualSpacing/>
              <w:rPr>
                <w:rFonts w:eastAsia="Poppins" w:cs="Poppins"/>
                <w:color w:val="000000" w:themeColor="text1"/>
                <w:sz w:val="20"/>
                <w:szCs w:val="20"/>
                <w:lang w:eastAsia="es-CR"/>
              </w:rPr>
            </w:pPr>
          </w:p>
        </w:tc>
        <w:tc>
          <w:tcPr>
            <w:tcW w:w="2057" w:type="dxa"/>
            <w:vMerge/>
          </w:tcPr>
          <w:p w14:paraId="686CB9ED" w14:textId="77777777" w:rsidR="0067262B" w:rsidRPr="00581E18" w:rsidRDefault="0067262B" w:rsidP="0067262B">
            <w:pPr>
              <w:numPr>
                <w:ilvl w:val="0"/>
                <w:numId w:val="4"/>
              </w:numPr>
              <w:spacing w:after="0"/>
              <w:contextualSpacing/>
              <w:rPr>
                <w:rFonts w:eastAsia="Poppins" w:cs="Poppins"/>
                <w:color w:val="000000" w:themeColor="text1"/>
                <w:sz w:val="20"/>
                <w:szCs w:val="20"/>
                <w:lang w:eastAsia="es-CR"/>
              </w:rPr>
            </w:pPr>
          </w:p>
        </w:tc>
      </w:tr>
    </w:tbl>
    <w:p w14:paraId="77F7D401" w14:textId="392FC3E1" w:rsidR="0067262B" w:rsidRPr="00581E18" w:rsidRDefault="0067262B" w:rsidP="0067262B">
      <w:pPr>
        <w:rPr>
          <w:rFonts w:cs="Poppins"/>
          <w:b/>
          <w:bCs/>
          <w:sz w:val="32"/>
          <w:szCs w:val="32"/>
        </w:rPr>
      </w:pPr>
      <w:r w:rsidRPr="00581E18">
        <w:rPr>
          <w:rFonts w:eastAsia="Aptos" w:cs="Poppins"/>
          <w:b/>
          <w:bCs/>
        </w:rPr>
        <w:t>Total:  14 saberes conceptuale</w:t>
      </w:r>
      <w:r w:rsidR="00606BDF" w:rsidRPr="00581E18">
        <w:rPr>
          <w:rFonts w:eastAsia="Aptos" w:cs="Poppins"/>
          <w:b/>
          <w:bCs/>
        </w:rPr>
        <w:t>s anuales</w:t>
      </w:r>
    </w:p>
    <w:p w14:paraId="6886DB90" w14:textId="77777777" w:rsidR="006B7C0E" w:rsidRPr="00581E18" w:rsidRDefault="006B7C0E" w:rsidP="00163D4B">
      <w:pPr>
        <w:pStyle w:val="Heading2"/>
      </w:pPr>
      <w:bookmarkStart w:id="11" w:name="_Toc207780755"/>
      <w:bookmarkStart w:id="12" w:name="_Toc215054732"/>
      <w:r w:rsidRPr="00581E18">
        <w:t xml:space="preserve">Descripción módulo 1 – </w:t>
      </w:r>
      <w:r w:rsidRPr="00581E18">
        <w:rPr>
          <w:color w:val="09B7AE"/>
        </w:rPr>
        <w:t>Básico requerido:</w:t>
      </w:r>
      <w:r w:rsidRPr="00581E18">
        <w:t xml:space="preserve"> Nivel Educación </w:t>
      </w:r>
      <w:r w:rsidRPr="00581E18">
        <w:rPr>
          <w:spacing w:val="-2"/>
        </w:rPr>
        <w:t>Preescolar</w:t>
      </w:r>
      <w:bookmarkEnd w:id="11"/>
      <w:bookmarkEnd w:id="12"/>
    </w:p>
    <w:p w14:paraId="18A22325" w14:textId="77777777" w:rsidR="006B7C0E" w:rsidRPr="00581E18" w:rsidRDefault="006B7C0E" w:rsidP="006B7C0E">
      <w:r w:rsidRPr="00581E18">
        <w:t>Este módulo pretende introducir a los niños en el universo digital mediante experiencias lúdicas, sensoriales y concretas que estimulan la curiosidad, el pensamiento secuencial y la exploración activa. A través del juego guiado y la interacción con dispositivos tecnológicos, los estudiantes comienzan a reconocer qué es una computadora, sus partes visibles y algunas de sus funciones básicas. Se promueve el contacto inicial con el software, identificando elementos visuales como iconos, botones y ventanas, en actividades que combinan lo digital con lo simbólico.</w:t>
      </w:r>
    </w:p>
    <w:p w14:paraId="1F2AF146" w14:textId="77777777" w:rsidR="006B7C0E" w:rsidRPr="00581E18" w:rsidRDefault="006B7C0E" w:rsidP="006B7C0E">
      <w:r w:rsidRPr="00581E18">
        <w:t>Por ejemplo, las experiencias de aprendizaje pueden iniciar con la manipulación de la computadora, reconociendo dispositivos reales o simulados, donde los niños exploran sus formas, colores y funciones. Luego, mediante actividades creativas, se introducen herramientas multimedia como editores gráficos y grabadoras de audio o video, que permiten la creación de contenidos sencillos en respuesta a consignas escolares. Al abordar el área de programación, se puede proponer el uso de entornos iconográficos, donde los estudiantes interactúan con bloques que representan acciones como desplazamiento, apariencia o sonido, favoreciendo la construcción de secuencias lógicas.</w:t>
      </w:r>
    </w:p>
    <w:p w14:paraId="4D76D210" w14:textId="77777777" w:rsidR="006B7C0E" w:rsidRPr="00581E18" w:rsidRDefault="006B7C0E" w:rsidP="006B7C0E">
      <w:r w:rsidRPr="00581E18">
        <w:t>Además, reconocer nociones de lateralidad y orientación espacial, esenciales para el desarrollo del pensamiento computacional, mediante juegos de movimiento y retos de programación. También abordar la noción de evento como una relación de causa y efecto, ayudando a los niños a comprender cómo una acción puede desencadenar una respuesta observable en entornos digitales o físicos.</w:t>
      </w:r>
    </w:p>
    <w:p w14:paraId="62657C2A" w14:textId="77777777" w:rsidR="006B7C0E" w:rsidRPr="00581E18" w:rsidRDefault="006B7C0E" w:rsidP="006B7C0E">
      <w:r w:rsidRPr="00581E18">
        <w:t>Estas experiencias, mediadas por metodologías activas, favorecen el desarrollo de saberes procedimentales y actitudinales, fortaleciendo la dimensión socioemocional del aprendizaje en un entorno seguro, colaborativo y significativo.</w:t>
      </w:r>
    </w:p>
    <w:p w14:paraId="6A59349E" w14:textId="77777777" w:rsidR="006B7C0E" w:rsidRPr="00581E18" w:rsidRDefault="006B7C0E" w:rsidP="003B66F1">
      <w:pPr>
        <w:pStyle w:val="Caption"/>
      </w:pPr>
    </w:p>
    <w:p w14:paraId="7B4477AC" w14:textId="77777777" w:rsidR="006B7C0E" w:rsidRPr="00581E18" w:rsidRDefault="006B7C0E" w:rsidP="00163D4B">
      <w:pPr>
        <w:pStyle w:val="Heading2"/>
      </w:pPr>
      <w:bookmarkStart w:id="13" w:name="_Toc207780756"/>
      <w:bookmarkStart w:id="14" w:name="_Toc215054733"/>
      <w:r w:rsidRPr="00581E18">
        <w:t xml:space="preserve">Módulo 1 – </w:t>
      </w:r>
      <w:r w:rsidRPr="00581E18">
        <w:rPr>
          <w:color w:val="09B7AE"/>
        </w:rPr>
        <w:t>Básico requerido</w:t>
      </w:r>
      <w:r w:rsidRPr="00581E18">
        <w:t>: Nivel Educación Preescolar</w:t>
      </w:r>
      <w:bookmarkEnd w:id="13"/>
      <w:bookmarkEnd w:id="14"/>
    </w:p>
    <w:tbl>
      <w:tblPr>
        <w:tblStyle w:val="TableGrid"/>
        <w:tblpPr w:leftFromText="141" w:rightFromText="141" w:vertAnchor="text" w:horzAnchor="margin" w:tblpY="107"/>
        <w:tblW w:w="1360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220"/>
        <w:gridCol w:w="3729"/>
        <w:gridCol w:w="2254"/>
        <w:gridCol w:w="2700"/>
        <w:gridCol w:w="2700"/>
      </w:tblGrid>
      <w:tr w:rsidR="006B7C0E" w:rsidRPr="00581E18" w14:paraId="150DFD74" w14:textId="77777777" w:rsidTr="00613FCC">
        <w:trPr>
          <w:tblHeader/>
        </w:trPr>
        <w:tc>
          <w:tcPr>
            <w:tcW w:w="1360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CAFFF5E" w14:textId="77777777" w:rsidR="006B7C0E" w:rsidRPr="00581E18" w:rsidRDefault="006B7C0E" w:rsidP="00B90398">
            <w:pPr>
              <w:shd w:val="clear" w:color="auto" w:fill="09B7AE"/>
              <w:spacing w:after="0"/>
              <w:rPr>
                <w:rFonts w:cs="Poppins"/>
                <w:b/>
                <w:color w:val="FFFFFF" w:themeColor="background1"/>
                <w:sz w:val="24"/>
                <w:szCs w:val="24"/>
              </w:rPr>
            </w:pPr>
            <w:r w:rsidRPr="00581E18">
              <w:rPr>
                <w:rFonts w:cs="Poppins"/>
                <w:b/>
                <w:color w:val="FFFFFF" w:themeColor="background1"/>
                <w:sz w:val="24"/>
                <w:szCs w:val="24"/>
              </w:rPr>
              <w:t xml:space="preserve">Módulo: </w:t>
            </w:r>
            <w:r w:rsidRPr="00581E18">
              <w:rPr>
                <w:rFonts w:cs="Poppins"/>
                <w:color w:val="FFFFFF" w:themeColor="background1"/>
                <w:sz w:val="24"/>
                <w:szCs w:val="24"/>
              </w:rPr>
              <w:t>1 básico requerido</w:t>
            </w:r>
          </w:p>
          <w:p w14:paraId="56E4729E" w14:textId="77777777" w:rsidR="006B7C0E" w:rsidRPr="00581E18" w:rsidRDefault="006B7C0E" w:rsidP="00B90398">
            <w:pPr>
              <w:spacing w:after="0"/>
              <w:rPr>
                <w:rFonts w:cs="Poppins"/>
                <w:b/>
                <w:color w:val="FFFFFF" w:themeColor="background1"/>
                <w:sz w:val="20"/>
                <w:szCs w:val="20"/>
              </w:rPr>
            </w:pPr>
            <w:r w:rsidRPr="00581E18">
              <w:rPr>
                <w:rFonts w:cs="Poppins"/>
                <w:b/>
                <w:color w:val="FFFFFF" w:themeColor="background1"/>
                <w:sz w:val="24"/>
                <w:szCs w:val="24"/>
              </w:rPr>
              <w:t xml:space="preserve">Ciclo: </w:t>
            </w:r>
            <w:r w:rsidRPr="00581E18">
              <w:rPr>
                <w:rFonts w:cs="Poppins"/>
                <w:b/>
                <w:i/>
                <w:color w:val="FFFFFF" w:themeColor="background1"/>
                <w:sz w:val="24"/>
              </w:rPr>
              <w:t xml:space="preserve"> </w:t>
            </w:r>
            <w:r w:rsidRPr="00581E18">
              <w:rPr>
                <w:rFonts w:cs="Poppins"/>
                <w:color w:val="FFFFFF" w:themeColor="background1"/>
                <w:sz w:val="24"/>
                <w:szCs w:val="24"/>
              </w:rPr>
              <w:t>Materno Infantil (Grupo Interactivo II) y Transición</w:t>
            </w:r>
            <w:r w:rsidRPr="00581E18">
              <w:rPr>
                <w:rFonts w:cs="Poppins"/>
                <w:i/>
                <w:color w:val="FFFFFF" w:themeColor="background1"/>
                <w:sz w:val="24"/>
              </w:rPr>
              <w:t xml:space="preserve">                                 </w:t>
            </w:r>
            <w:r w:rsidRPr="00581E18">
              <w:rPr>
                <w:rFonts w:cs="Poppins"/>
                <w:b/>
                <w:color w:val="FFFFFF" w:themeColor="background1"/>
                <w:sz w:val="24"/>
                <w:szCs w:val="24"/>
              </w:rPr>
              <w:t xml:space="preserve">Nivel: </w:t>
            </w:r>
            <w:r w:rsidRPr="00581E18">
              <w:rPr>
                <w:rFonts w:cs="Poppins"/>
                <w:bCs/>
                <w:color w:val="FFFFFF" w:themeColor="background1"/>
                <w:sz w:val="24"/>
                <w:szCs w:val="24"/>
              </w:rPr>
              <w:t xml:space="preserve"> Educación </w:t>
            </w:r>
            <w:r w:rsidRPr="00581E18">
              <w:rPr>
                <w:rFonts w:cs="Poppins"/>
                <w:color w:val="FFFFFF" w:themeColor="background1"/>
                <w:sz w:val="24"/>
                <w:szCs w:val="24"/>
              </w:rPr>
              <w:t>Preescolar</w:t>
            </w:r>
          </w:p>
        </w:tc>
      </w:tr>
      <w:tr w:rsidR="006B7C0E" w:rsidRPr="00581E18" w14:paraId="7FBD37B0" w14:textId="77777777" w:rsidTr="00613FCC">
        <w:trPr>
          <w:tblHeader/>
        </w:trPr>
        <w:tc>
          <w:tcPr>
            <w:tcW w:w="22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54C10DC0"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Área de conocimiento</w:t>
            </w:r>
          </w:p>
        </w:tc>
        <w:tc>
          <w:tcPr>
            <w:tcW w:w="37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0D396AF3" w14:textId="77777777" w:rsidR="006B7C0E" w:rsidRPr="00581E18" w:rsidRDefault="006B7C0E" w:rsidP="00B90398">
            <w:pPr>
              <w:spacing w:after="0"/>
              <w:jc w:val="center"/>
              <w:rPr>
                <w:rFonts w:cs="Poppins"/>
                <w:b/>
                <w:color w:val="FFFFFF" w:themeColor="background1"/>
              </w:rPr>
            </w:pPr>
            <w:proofErr w:type="spellStart"/>
            <w:r w:rsidRPr="00581E18">
              <w:rPr>
                <w:rFonts w:cs="Poppins"/>
                <w:b/>
                <w:color w:val="FFFFFF" w:themeColor="background1"/>
              </w:rPr>
              <w:t>RdA</w:t>
            </w:r>
            <w:proofErr w:type="spellEnd"/>
          </w:p>
        </w:tc>
        <w:tc>
          <w:tcPr>
            <w:tcW w:w="225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6EC8AAD7"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 conceptual</w:t>
            </w:r>
          </w:p>
          <w:p w14:paraId="234EEDA6"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w:t>
            </w:r>
          </w:p>
        </w:tc>
        <w:tc>
          <w:tcPr>
            <w:tcW w:w="27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25FFB061"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 procedimental</w:t>
            </w:r>
          </w:p>
          <w:p w14:paraId="5D1E401E"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 hacer)</w:t>
            </w:r>
          </w:p>
        </w:tc>
        <w:tc>
          <w:tcPr>
            <w:tcW w:w="27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6C8EB8A8"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 actitudinal</w:t>
            </w:r>
          </w:p>
          <w:p w14:paraId="3A4EE53D"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 ser)</w:t>
            </w:r>
          </w:p>
        </w:tc>
      </w:tr>
      <w:tr w:rsidR="006B7C0E" w:rsidRPr="00581E18" w14:paraId="23171D8A" w14:textId="77777777" w:rsidTr="00613FCC">
        <w:trPr>
          <w:trHeight w:val="1267"/>
        </w:trPr>
        <w:tc>
          <w:tcPr>
            <w:tcW w:w="2220" w:type="dxa"/>
            <w:tcBorders>
              <w:top w:val="single" w:sz="4" w:space="0" w:color="FFFFFF" w:themeColor="background1"/>
            </w:tcBorders>
          </w:tcPr>
          <w:p w14:paraId="190E55AC" w14:textId="77777777" w:rsidR="006B7C0E" w:rsidRPr="00581E18" w:rsidRDefault="006B7C0E" w:rsidP="00CE62CD">
            <w:pPr>
              <w:rPr>
                <w:rFonts w:cs="Poppins"/>
              </w:rPr>
            </w:pPr>
            <w:r w:rsidRPr="00581E18">
              <w:rPr>
                <w:rFonts w:cs="Poppins"/>
              </w:rPr>
              <w:t xml:space="preserve">Apropiación tecnológica y Digital </w:t>
            </w:r>
          </w:p>
        </w:tc>
        <w:tc>
          <w:tcPr>
            <w:tcW w:w="3729" w:type="dxa"/>
            <w:tcBorders>
              <w:top w:val="single" w:sz="4" w:space="0" w:color="FFFFFF" w:themeColor="background1"/>
            </w:tcBorders>
          </w:tcPr>
          <w:p w14:paraId="55F96F57" w14:textId="77777777" w:rsidR="006B7C0E" w:rsidRPr="00581E18" w:rsidRDefault="006B7C0E" w:rsidP="00CE62CD">
            <w:pPr>
              <w:ind w:right="-104"/>
              <w:rPr>
                <w:rFonts w:cs="Poppins"/>
              </w:rPr>
            </w:pPr>
            <w:r w:rsidRPr="00581E18">
              <w:rPr>
                <w:rFonts w:cs="Poppins"/>
                <w:color w:val="231F20"/>
              </w:rPr>
              <w:t xml:space="preserve">Identifica los </w:t>
            </w:r>
            <w:r w:rsidRPr="00581E18">
              <w:rPr>
                <w:rFonts w:cs="Poppins"/>
                <w:color w:val="231F20"/>
                <w:spacing w:val="-2"/>
              </w:rPr>
              <w:t xml:space="preserve">dispositivos digitales considerando características funcionales, experimentando </w:t>
            </w:r>
            <w:r w:rsidRPr="00581E18">
              <w:rPr>
                <w:rFonts w:cs="Poppins"/>
                <w:color w:val="231F20"/>
              </w:rPr>
              <w:t>su utilidad y reconociendo</w:t>
            </w:r>
            <w:r w:rsidRPr="00581E18">
              <w:rPr>
                <w:rFonts w:cs="Poppins"/>
                <w:color w:val="231F20"/>
                <w:spacing w:val="-4"/>
              </w:rPr>
              <w:t xml:space="preserve"> </w:t>
            </w:r>
            <w:r w:rsidRPr="00581E18">
              <w:rPr>
                <w:rFonts w:cs="Poppins"/>
                <w:color w:val="231F20"/>
              </w:rPr>
              <w:t xml:space="preserve">la autoría, durante la accesibilidad, interacción y </w:t>
            </w:r>
            <w:r w:rsidRPr="00581E18">
              <w:rPr>
                <w:rFonts w:cs="Poppins"/>
                <w:color w:val="231F20"/>
                <w:spacing w:val="-2"/>
              </w:rPr>
              <w:t xml:space="preserve">comunicación </w:t>
            </w:r>
            <w:r w:rsidRPr="00581E18">
              <w:rPr>
                <w:rFonts w:cs="Poppins"/>
                <w:color w:val="231F20"/>
              </w:rPr>
              <w:t xml:space="preserve">en la creación de recursos </w:t>
            </w:r>
            <w:r w:rsidRPr="00581E18">
              <w:rPr>
                <w:rFonts w:cs="Poppins"/>
                <w:color w:val="231F20"/>
                <w:spacing w:val="-2"/>
              </w:rPr>
              <w:t>digitales.</w:t>
            </w:r>
          </w:p>
        </w:tc>
        <w:tc>
          <w:tcPr>
            <w:tcW w:w="2254" w:type="dxa"/>
            <w:tcBorders>
              <w:top w:val="single" w:sz="4" w:space="0" w:color="FFFFFF" w:themeColor="background1"/>
            </w:tcBorders>
          </w:tcPr>
          <w:p w14:paraId="5D313DDC" w14:textId="77777777" w:rsidR="006B7C0E" w:rsidRPr="00581E18" w:rsidRDefault="006B7C0E" w:rsidP="00CE62CD">
            <w:pPr>
              <w:pStyle w:val="ListParagraph"/>
              <w:numPr>
                <w:ilvl w:val="0"/>
                <w:numId w:val="8"/>
              </w:numPr>
              <w:rPr>
                <w:rFonts w:ascii="Poppins" w:hAnsi="Poppins" w:cs="Poppins"/>
                <w:bCs/>
                <w:lang w:val="es-ES"/>
              </w:rPr>
            </w:pPr>
            <w:r w:rsidRPr="00581E18">
              <w:rPr>
                <w:rFonts w:ascii="Poppins" w:hAnsi="Poppins" w:cs="Poppins"/>
                <w:bCs/>
                <w:lang w:val="es-ES"/>
              </w:rPr>
              <w:t>Computadora.</w:t>
            </w:r>
          </w:p>
          <w:p w14:paraId="451F1848" w14:textId="77777777" w:rsidR="006B7C0E" w:rsidRPr="00581E18" w:rsidRDefault="006B7C0E" w:rsidP="00CE62CD">
            <w:pPr>
              <w:pStyle w:val="ListParagraph"/>
              <w:numPr>
                <w:ilvl w:val="0"/>
                <w:numId w:val="8"/>
              </w:numPr>
              <w:rPr>
                <w:rFonts w:ascii="Poppins" w:hAnsi="Poppins" w:cs="Poppins"/>
                <w:bCs/>
                <w:lang w:val="es-ES"/>
              </w:rPr>
            </w:pPr>
            <w:r w:rsidRPr="00581E18">
              <w:rPr>
                <w:rFonts w:ascii="Poppins" w:hAnsi="Poppins" w:cs="Poppins"/>
                <w:bCs/>
                <w:lang w:val="es-ES"/>
              </w:rPr>
              <w:t>Software.</w:t>
            </w:r>
          </w:p>
          <w:p w14:paraId="54F3698E" w14:textId="77777777" w:rsidR="006B7C0E" w:rsidRPr="00581E18" w:rsidRDefault="006B7C0E" w:rsidP="00CE62CD">
            <w:pPr>
              <w:pStyle w:val="ListParagraph"/>
              <w:numPr>
                <w:ilvl w:val="0"/>
                <w:numId w:val="8"/>
              </w:numPr>
              <w:rPr>
                <w:rFonts w:ascii="Poppins" w:hAnsi="Poppins" w:cs="Poppins"/>
                <w:bCs/>
                <w:lang w:val="es-ES"/>
              </w:rPr>
            </w:pPr>
            <w:r w:rsidRPr="00581E18">
              <w:rPr>
                <w:rFonts w:ascii="Poppins" w:hAnsi="Poppins" w:cs="Poppins"/>
                <w:bCs/>
                <w:lang w:val="es-ES"/>
              </w:rPr>
              <w:t>Herramientas de creación de contenido multimedia.</w:t>
            </w:r>
          </w:p>
        </w:tc>
        <w:tc>
          <w:tcPr>
            <w:tcW w:w="2700" w:type="dxa"/>
            <w:vMerge w:val="restart"/>
            <w:tcBorders>
              <w:top w:val="single" w:sz="4" w:space="0" w:color="FFFFFF" w:themeColor="background1"/>
            </w:tcBorders>
          </w:tcPr>
          <w:p w14:paraId="19255FE7" w14:textId="77777777" w:rsidR="006B7C0E" w:rsidRPr="00581E18" w:rsidRDefault="006B7C0E"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Reconoce patrones.</w:t>
            </w:r>
          </w:p>
          <w:p w14:paraId="49DCE94C" w14:textId="77777777" w:rsidR="006B7C0E" w:rsidRPr="00581E18" w:rsidRDefault="006B7C0E"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Transfiere.</w:t>
            </w:r>
          </w:p>
          <w:p w14:paraId="3AEEF448" w14:textId="348BB61F" w:rsidR="006B7C0E" w:rsidRPr="00581E18" w:rsidRDefault="006B7C0E"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Programa</w:t>
            </w:r>
            <w:r w:rsidR="00C61E93" w:rsidRPr="00581E18">
              <w:rPr>
                <w:rFonts w:ascii="Poppins" w:hAnsi="Poppins" w:cs="Poppins"/>
                <w:lang w:val="es-ES"/>
              </w:rPr>
              <w:t>.</w:t>
            </w:r>
            <w:r w:rsidRPr="00581E18">
              <w:rPr>
                <w:rFonts w:ascii="Poppins" w:hAnsi="Poppins" w:cs="Poppins"/>
                <w:lang w:val="es-ES"/>
              </w:rPr>
              <w:t xml:space="preserve"> </w:t>
            </w:r>
          </w:p>
          <w:p w14:paraId="7C1E48AB" w14:textId="6ED6936F" w:rsidR="006B7C0E" w:rsidRPr="00581E18" w:rsidRDefault="006B7C0E"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Comunica</w:t>
            </w:r>
            <w:r w:rsidR="00C61E93" w:rsidRPr="00581E18">
              <w:rPr>
                <w:rFonts w:ascii="Poppins" w:hAnsi="Poppins" w:cs="Poppins"/>
                <w:lang w:val="es-ES"/>
              </w:rPr>
              <w:t>.</w:t>
            </w:r>
            <w:r w:rsidRPr="00581E18">
              <w:rPr>
                <w:rFonts w:ascii="Poppins" w:hAnsi="Poppins" w:cs="Poppins"/>
                <w:lang w:val="es-ES"/>
              </w:rPr>
              <w:t xml:space="preserve"> </w:t>
            </w:r>
          </w:p>
          <w:p w14:paraId="30D6B225" w14:textId="38E2F0CD" w:rsidR="006B7C0E" w:rsidRPr="00581E18" w:rsidRDefault="006B7C0E"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Colabora</w:t>
            </w:r>
            <w:r w:rsidR="00C61E93" w:rsidRPr="00581E18">
              <w:rPr>
                <w:rFonts w:ascii="Poppins" w:hAnsi="Poppins" w:cs="Poppins"/>
                <w:lang w:val="es-ES"/>
              </w:rPr>
              <w:t>.</w:t>
            </w:r>
            <w:r w:rsidRPr="00581E18">
              <w:rPr>
                <w:rFonts w:ascii="Poppins" w:hAnsi="Poppins" w:cs="Poppins"/>
                <w:lang w:val="es-ES"/>
              </w:rPr>
              <w:t xml:space="preserve"> </w:t>
            </w:r>
          </w:p>
          <w:p w14:paraId="377D102E" w14:textId="77777777" w:rsidR="006B7C0E" w:rsidRPr="00581E18" w:rsidRDefault="006B7C0E"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 xml:space="preserve">Piensa de forma creativa. </w:t>
            </w:r>
          </w:p>
          <w:p w14:paraId="53E28D46" w14:textId="77777777" w:rsidR="006B7C0E" w:rsidRPr="00581E18" w:rsidRDefault="006B7C0E" w:rsidP="00CE62CD">
            <w:pPr>
              <w:pStyle w:val="ListParagraph"/>
              <w:ind w:left="193"/>
              <w:rPr>
                <w:rFonts w:ascii="Poppins" w:hAnsi="Poppins" w:cs="Poppins"/>
                <w:lang w:val="es-ES"/>
              </w:rPr>
            </w:pPr>
          </w:p>
        </w:tc>
        <w:tc>
          <w:tcPr>
            <w:tcW w:w="2700" w:type="dxa"/>
            <w:vMerge w:val="restart"/>
            <w:tcBorders>
              <w:top w:val="single" w:sz="4" w:space="0" w:color="FFFFFF" w:themeColor="background1"/>
            </w:tcBorders>
          </w:tcPr>
          <w:p w14:paraId="3552AB18" w14:textId="77777777" w:rsidR="006B7C0E" w:rsidRPr="00581E18" w:rsidRDefault="006B7C0E" w:rsidP="00CE62CD">
            <w:pPr>
              <w:pStyle w:val="ListParagraph"/>
              <w:numPr>
                <w:ilvl w:val="0"/>
                <w:numId w:val="6"/>
              </w:numPr>
              <w:ind w:left="79" w:hanging="136"/>
              <w:rPr>
                <w:rFonts w:ascii="Poppins" w:hAnsi="Poppins" w:cs="Poppins"/>
                <w:lang w:val="es-ES"/>
              </w:rPr>
            </w:pPr>
            <w:r w:rsidRPr="00581E18">
              <w:rPr>
                <w:rFonts w:ascii="Poppins" w:hAnsi="Poppins" w:cs="Poppins"/>
                <w:lang w:val="es-ES"/>
              </w:rPr>
              <w:t>Aprender del error.</w:t>
            </w:r>
          </w:p>
          <w:p w14:paraId="3F7A8A71" w14:textId="77777777" w:rsidR="006B7C0E" w:rsidRPr="00581E18" w:rsidRDefault="006B7C0E" w:rsidP="00CE62CD">
            <w:pPr>
              <w:pStyle w:val="ListParagraph"/>
              <w:numPr>
                <w:ilvl w:val="0"/>
                <w:numId w:val="6"/>
              </w:numPr>
              <w:ind w:left="79" w:hanging="136"/>
              <w:rPr>
                <w:rFonts w:ascii="Poppins" w:hAnsi="Poppins" w:cs="Poppins"/>
                <w:lang w:val="es-ES"/>
              </w:rPr>
            </w:pPr>
            <w:r w:rsidRPr="00581E18">
              <w:rPr>
                <w:rFonts w:ascii="Poppins" w:hAnsi="Poppins" w:cs="Poppins"/>
                <w:lang w:val="es-ES"/>
              </w:rPr>
              <w:t>Flexibilidad para manejar</w:t>
            </w:r>
            <w:r w:rsidRPr="00581E18">
              <w:rPr>
                <w:rFonts w:ascii="Poppins" w:hAnsi="Poppins" w:cs="Poppins"/>
                <w:lang w:val="es-ES"/>
              </w:rPr>
              <w:br/>
              <w:t>problemas.</w:t>
            </w:r>
          </w:p>
          <w:p w14:paraId="5B1DD8E8" w14:textId="77777777" w:rsidR="006B7C0E" w:rsidRPr="00581E18" w:rsidRDefault="006B7C0E" w:rsidP="00CE62CD">
            <w:pPr>
              <w:pStyle w:val="ListParagraph"/>
              <w:numPr>
                <w:ilvl w:val="0"/>
                <w:numId w:val="6"/>
              </w:numPr>
              <w:ind w:left="79" w:hanging="136"/>
              <w:rPr>
                <w:rFonts w:ascii="Poppins" w:hAnsi="Poppins" w:cs="Poppins"/>
                <w:lang w:val="es-ES"/>
              </w:rPr>
            </w:pPr>
            <w:r w:rsidRPr="00581E18">
              <w:rPr>
                <w:rFonts w:ascii="Poppins" w:hAnsi="Poppins" w:cs="Poppins"/>
                <w:lang w:val="es-ES"/>
              </w:rPr>
              <w:t>Tolerancia a la frustración.</w:t>
            </w:r>
          </w:p>
        </w:tc>
      </w:tr>
      <w:tr w:rsidR="006B7C0E" w:rsidRPr="00581E18" w14:paraId="7C50953D" w14:textId="77777777" w:rsidTr="00613FCC">
        <w:trPr>
          <w:trHeight w:val="1268"/>
        </w:trPr>
        <w:tc>
          <w:tcPr>
            <w:tcW w:w="2220" w:type="dxa"/>
          </w:tcPr>
          <w:p w14:paraId="48D50821" w14:textId="77777777" w:rsidR="006B7C0E" w:rsidRPr="00581E18" w:rsidRDefault="006B7C0E" w:rsidP="00CE62CD">
            <w:pPr>
              <w:rPr>
                <w:rFonts w:cs="Poppins"/>
              </w:rPr>
            </w:pPr>
            <w:r w:rsidRPr="00581E18">
              <w:rPr>
                <w:rFonts w:cs="Poppins"/>
              </w:rPr>
              <w:t>Programación y Algoritmos</w:t>
            </w:r>
          </w:p>
        </w:tc>
        <w:tc>
          <w:tcPr>
            <w:tcW w:w="3729" w:type="dxa"/>
          </w:tcPr>
          <w:p w14:paraId="5BA72089" w14:textId="05FEE1B6" w:rsidR="006B7C0E" w:rsidRPr="00581E18" w:rsidRDefault="006B7C0E" w:rsidP="00CE62CD">
            <w:pPr>
              <w:ind w:right="-104"/>
              <w:rPr>
                <w:rFonts w:cs="Poppins"/>
                <w:color w:val="231F20"/>
              </w:rPr>
            </w:pPr>
            <w:r w:rsidRPr="00581E18">
              <w:rPr>
                <w:rFonts w:cs="Poppins"/>
                <w:color w:val="231F20"/>
              </w:rPr>
              <w:t>Ordena secuencias integrando conceptos de programación como dato, evento, estado, ciclos, así como nociones de lateralidad y orientación espacial, en</w:t>
            </w:r>
            <w:r w:rsidR="00443C9E" w:rsidRPr="00581E18">
              <w:rPr>
                <w:rFonts w:cs="Poppins"/>
                <w:color w:val="231F20"/>
              </w:rPr>
              <w:t xml:space="preserve"> </w:t>
            </w:r>
            <w:r w:rsidRPr="00581E18">
              <w:rPr>
                <w:rFonts w:cs="Poppins"/>
                <w:color w:val="231F20"/>
              </w:rPr>
              <w:t>la solución de desafíos propuestos, utilizando la</w:t>
            </w:r>
            <w:r w:rsidR="00443C9E" w:rsidRPr="00581E18">
              <w:rPr>
                <w:rFonts w:cs="Poppins"/>
                <w:color w:val="231F20"/>
              </w:rPr>
              <w:t xml:space="preserve"> </w:t>
            </w:r>
            <w:r w:rsidRPr="00581E18">
              <w:rPr>
                <w:rFonts w:cs="Poppins"/>
                <w:color w:val="231F20"/>
              </w:rPr>
              <w:t>programación iconográfica por bloques.</w:t>
            </w:r>
          </w:p>
        </w:tc>
        <w:tc>
          <w:tcPr>
            <w:tcW w:w="2254" w:type="dxa"/>
          </w:tcPr>
          <w:p w14:paraId="35981371" w14:textId="48F477EB" w:rsidR="006B7C0E" w:rsidRPr="00581E18" w:rsidRDefault="006B7C0E" w:rsidP="00CE62CD">
            <w:pPr>
              <w:pStyle w:val="ListParagraph"/>
              <w:numPr>
                <w:ilvl w:val="0"/>
                <w:numId w:val="7"/>
              </w:numPr>
              <w:tabs>
                <w:tab w:val="left" w:pos="316"/>
              </w:tabs>
              <w:ind w:left="316" w:hanging="316"/>
              <w:rPr>
                <w:rFonts w:ascii="Poppins" w:hAnsi="Poppins" w:cs="Poppins"/>
                <w:bCs/>
                <w:lang w:val="es-ES"/>
              </w:rPr>
            </w:pPr>
            <w:r w:rsidRPr="00581E18">
              <w:rPr>
                <w:rFonts w:ascii="Poppins" w:hAnsi="Poppins" w:cs="Poppins"/>
                <w:bCs/>
                <w:lang w:val="es-ES"/>
              </w:rPr>
              <w:t>Entornos de programación iconográfico</w:t>
            </w:r>
            <w:r w:rsidR="00443C9E" w:rsidRPr="00581E18">
              <w:rPr>
                <w:rFonts w:ascii="Poppins" w:hAnsi="Poppins" w:cs="Poppins"/>
                <w:bCs/>
                <w:lang w:val="es-ES"/>
              </w:rPr>
              <w:t>.</w:t>
            </w:r>
          </w:p>
          <w:p w14:paraId="262EB091" w14:textId="65A9538D" w:rsidR="006B7C0E" w:rsidRPr="00581E18" w:rsidRDefault="006B7C0E" w:rsidP="00CE62CD">
            <w:pPr>
              <w:pStyle w:val="ListParagraph"/>
              <w:numPr>
                <w:ilvl w:val="0"/>
                <w:numId w:val="7"/>
              </w:numPr>
              <w:tabs>
                <w:tab w:val="left" w:pos="316"/>
              </w:tabs>
              <w:ind w:left="316" w:hanging="316"/>
              <w:rPr>
                <w:rFonts w:ascii="Poppins" w:hAnsi="Poppins" w:cs="Poppins"/>
                <w:bCs/>
                <w:lang w:val="es-ES"/>
              </w:rPr>
            </w:pPr>
            <w:r w:rsidRPr="00581E18">
              <w:rPr>
                <w:rFonts w:ascii="Poppins" w:hAnsi="Poppins" w:cs="Poppins"/>
                <w:bCs/>
                <w:lang w:val="es-ES"/>
              </w:rPr>
              <w:t>Lateralidad y orientación espacial</w:t>
            </w:r>
            <w:r w:rsidR="00443C9E" w:rsidRPr="00581E18">
              <w:rPr>
                <w:rFonts w:ascii="Poppins" w:hAnsi="Poppins" w:cs="Poppins"/>
                <w:bCs/>
                <w:lang w:val="es-ES"/>
              </w:rPr>
              <w:t>.</w:t>
            </w:r>
          </w:p>
          <w:p w14:paraId="68386E55" w14:textId="2BF7389E" w:rsidR="006B7C0E" w:rsidRPr="00581E18" w:rsidRDefault="006B7C0E" w:rsidP="00CE62CD">
            <w:pPr>
              <w:pStyle w:val="ListParagraph"/>
              <w:numPr>
                <w:ilvl w:val="0"/>
                <w:numId w:val="7"/>
              </w:numPr>
              <w:tabs>
                <w:tab w:val="left" w:pos="316"/>
              </w:tabs>
              <w:ind w:left="316" w:hanging="316"/>
              <w:rPr>
                <w:rFonts w:ascii="Poppins" w:hAnsi="Poppins" w:cs="Poppins"/>
                <w:bCs/>
                <w:lang w:val="es-ES"/>
              </w:rPr>
            </w:pPr>
            <w:r w:rsidRPr="00581E18">
              <w:rPr>
                <w:rFonts w:ascii="Poppins" w:hAnsi="Poppins" w:cs="Poppins"/>
                <w:bCs/>
                <w:lang w:val="es-ES"/>
              </w:rPr>
              <w:t>Evento</w:t>
            </w:r>
            <w:r w:rsidR="00443C9E" w:rsidRPr="00581E18">
              <w:rPr>
                <w:rFonts w:ascii="Poppins" w:hAnsi="Poppins" w:cs="Poppins"/>
                <w:bCs/>
                <w:lang w:val="es-ES"/>
              </w:rPr>
              <w:t>.</w:t>
            </w:r>
          </w:p>
          <w:p w14:paraId="57EDB3E7" w14:textId="77777777" w:rsidR="006B7C0E" w:rsidRPr="00581E18" w:rsidRDefault="006B7C0E" w:rsidP="00CE62CD">
            <w:pPr>
              <w:ind w:left="-65"/>
              <w:rPr>
                <w:rFonts w:cs="Poppins"/>
                <w:bCs/>
              </w:rPr>
            </w:pPr>
          </w:p>
        </w:tc>
        <w:tc>
          <w:tcPr>
            <w:tcW w:w="2700" w:type="dxa"/>
            <w:vMerge/>
          </w:tcPr>
          <w:p w14:paraId="551B9CE1" w14:textId="77777777" w:rsidR="006B7C0E" w:rsidRPr="00581E18" w:rsidRDefault="006B7C0E" w:rsidP="00CE62CD">
            <w:pPr>
              <w:rPr>
                <w:rFonts w:cs="Poppins"/>
              </w:rPr>
            </w:pPr>
          </w:p>
        </w:tc>
        <w:tc>
          <w:tcPr>
            <w:tcW w:w="2700" w:type="dxa"/>
            <w:vMerge/>
          </w:tcPr>
          <w:p w14:paraId="1F5E3629" w14:textId="77777777" w:rsidR="006B7C0E" w:rsidRPr="00581E18" w:rsidRDefault="006B7C0E" w:rsidP="00CE62CD">
            <w:pPr>
              <w:rPr>
                <w:rFonts w:cs="Poppins"/>
              </w:rPr>
            </w:pPr>
          </w:p>
        </w:tc>
      </w:tr>
    </w:tbl>
    <w:p w14:paraId="3A7A36E7" w14:textId="77777777" w:rsidR="006B7C0E" w:rsidRPr="00581E18" w:rsidRDefault="006B7C0E" w:rsidP="006B7C0E">
      <w:pPr>
        <w:rPr>
          <w:rFonts w:cs="Poppins"/>
        </w:rPr>
      </w:pPr>
    </w:p>
    <w:p w14:paraId="7D990B90" w14:textId="77777777" w:rsidR="006B7C0E" w:rsidRPr="00581E18" w:rsidRDefault="006B7C0E" w:rsidP="006B7C0E">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594"/>
        <w:gridCol w:w="11122"/>
      </w:tblGrid>
      <w:tr w:rsidR="006B7C0E" w:rsidRPr="00581E18" w14:paraId="298B5CA2" w14:textId="77777777" w:rsidTr="582F69A6">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35D96BC" w14:textId="77777777" w:rsidR="006B7C0E" w:rsidRPr="00581E18" w:rsidRDefault="006B7C0E" w:rsidP="00B90398">
            <w:pPr>
              <w:spacing w:after="0"/>
              <w:rPr>
                <w:rFonts w:cs="Poppins"/>
                <w:b/>
                <w:color w:val="FFFFFF" w:themeColor="background1"/>
                <w:sz w:val="24"/>
                <w:szCs w:val="24"/>
              </w:rPr>
            </w:pPr>
            <w:r w:rsidRPr="00581E18">
              <w:rPr>
                <w:rFonts w:cs="Poppins"/>
                <w:b/>
                <w:color w:val="FFFFFF" w:themeColor="background1"/>
                <w:sz w:val="24"/>
                <w:szCs w:val="24"/>
              </w:rPr>
              <w:t xml:space="preserve">Módulo: </w:t>
            </w:r>
            <w:r w:rsidRPr="00581E18">
              <w:rPr>
                <w:rFonts w:cs="Poppins"/>
                <w:color w:val="FFFFFF" w:themeColor="background1"/>
                <w:sz w:val="24"/>
                <w:szCs w:val="24"/>
              </w:rPr>
              <w:t>1 básico requerido</w:t>
            </w:r>
          </w:p>
          <w:p w14:paraId="686C9B36" w14:textId="77777777" w:rsidR="006B7C0E" w:rsidRPr="00581E18" w:rsidRDefault="006B7C0E" w:rsidP="00B90398">
            <w:pPr>
              <w:spacing w:after="0"/>
              <w:rPr>
                <w:rFonts w:cs="Poppins"/>
                <w:b/>
                <w:color w:val="FFFFFF" w:themeColor="background1"/>
                <w:sz w:val="24"/>
                <w:szCs w:val="24"/>
              </w:rPr>
            </w:pPr>
            <w:r w:rsidRPr="00581E18">
              <w:rPr>
                <w:rFonts w:cs="Poppins"/>
                <w:b/>
                <w:color w:val="FFFFFF" w:themeColor="background1"/>
                <w:sz w:val="24"/>
                <w:szCs w:val="24"/>
              </w:rPr>
              <w:t xml:space="preserve">Ciclo: </w:t>
            </w:r>
            <w:r w:rsidRPr="00581E18">
              <w:rPr>
                <w:rFonts w:cs="Poppins"/>
                <w:b/>
                <w:i/>
                <w:color w:val="FFFFFF" w:themeColor="background1"/>
                <w:sz w:val="24"/>
              </w:rPr>
              <w:t xml:space="preserve"> </w:t>
            </w:r>
            <w:r w:rsidRPr="00581E18">
              <w:rPr>
                <w:rFonts w:cs="Poppins"/>
                <w:color w:val="FFFFFF" w:themeColor="background1"/>
                <w:sz w:val="24"/>
                <w:szCs w:val="24"/>
              </w:rPr>
              <w:t>Materno Infantil (Grupo Interactivo II) y Transición</w:t>
            </w:r>
            <w:r w:rsidRPr="00581E18">
              <w:rPr>
                <w:rFonts w:cs="Poppins"/>
                <w:i/>
                <w:color w:val="FFFFFF" w:themeColor="background1"/>
                <w:sz w:val="24"/>
              </w:rPr>
              <w:t xml:space="preserve">                                      </w:t>
            </w:r>
            <w:r w:rsidRPr="00581E18">
              <w:rPr>
                <w:rFonts w:cs="Poppins"/>
                <w:b/>
                <w:color w:val="FFFFFF" w:themeColor="background1"/>
                <w:sz w:val="24"/>
                <w:szCs w:val="24"/>
              </w:rPr>
              <w:t xml:space="preserve">Nivel: </w:t>
            </w:r>
            <w:r w:rsidRPr="00581E18">
              <w:rPr>
                <w:rFonts w:cs="Poppins"/>
                <w:bCs/>
                <w:color w:val="FFFFFF" w:themeColor="background1"/>
                <w:sz w:val="24"/>
                <w:szCs w:val="24"/>
              </w:rPr>
              <w:t xml:space="preserve">Educación </w:t>
            </w:r>
            <w:r w:rsidRPr="00581E18">
              <w:rPr>
                <w:rFonts w:cs="Poppins"/>
                <w:color w:val="FFFFFF" w:themeColor="background1"/>
                <w:sz w:val="24"/>
                <w:szCs w:val="24"/>
              </w:rPr>
              <w:t>Preescolar</w:t>
            </w:r>
          </w:p>
        </w:tc>
      </w:tr>
      <w:tr w:rsidR="006B7C0E" w:rsidRPr="00581E18" w14:paraId="64C5B220" w14:textId="77777777" w:rsidTr="582F69A6">
        <w:trPr>
          <w:tblHeader/>
        </w:trPr>
        <w:tc>
          <w:tcPr>
            <w:tcW w:w="25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626D698C" w14:textId="77777777" w:rsidR="006B7C0E" w:rsidRPr="00581E18" w:rsidRDefault="006B7C0E" w:rsidP="00B90398">
            <w:pPr>
              <w:spacing w:after="0"/>
              <w:jc w:val="center"/>
              <w:rPr>
                <w:rFonts w:cs="Poppins"/>
                <w:b/>
                <w:color w:val="FFFFFF" w:themeColor="background1"/>
                <w:sz w:val="24"/>
                <w:szCs w:val="24"/>
              </w:rPr>
            </w:pPr>
            <w:r w:rsidRPr="00581E18">
              <w:rPr>
                <w:rFonts w:cs="Poppins"/>
                <w:b/>
                <w:color w:val="FFFFFF" w:themeColor="background1"/>
                <w:sz w:val="24"/>
                <w:szCs w:val="24"/>
              </w:rPr>
              <w:t>Saber conceptual</w:t>
            </w:r>
          </w:p>
        </w:tc>
        <w:tc>
          <w:tcPr>
            <w:tcW w:w="11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A7710A1" w14:textId="77777777" w:rsidR="006B7C0E" w:rsidRPr="00581E18" w:rsidRDefault="006B7C0E" w:rsidP="00B90398">
            <w:pPr>
              <w:spacing w:after="0"/>
              <w:jc w:val="center"/>
              <w:rPr>
                <w:rFonts w:cs="Poppins"/>
                <w:b/>
                <w:color w:val="FFFFFF" w:themeColor="background1"/>
                <w:sz w:val="24"/>
                <w:szCs w:val="24"/>
              </w:rPr>
            </w:pPr>
            <w:r w:rsidRPr="00581E18">
              <w:rPr>
                <w:rFonts w:cs="Poppins"/>
                <w:b/>
                <w:color w:val="FFFFFF" w:themeColor="background1"/>
                <w:sz w:val="24"/>
                <w:szCs w:val="24"/>
              </w:rPr>
              <w:t>Indicador de logro</w:t>
            </w:r>
          </w:p>
        </w:tc>
      </w:tr>
      <w:tr w:rsidR="006B7C0E" w:rsidRPr="00581E18" w14:paraId="5E0E9DBF" w14:textId="77777777" w:rsidTr="582F69A6">
        <w:tc>
          <w:tcPr>
            <w:tcW w:w="2594" w:type="dxa"/>
            <w:tcBorders>
              <w:top w:val="single" w:sz="4" w:space="0" w:color="FFFFFF" w:themeColor="background1"/>
            </w:tcBorders>
          </w:tcPr>
          <w:p w14:paraId="0F4F53F7" w14:textId="77777777" w:rsidR="006B7C0E" w:rsidRPr="00581E18" w:rsidRDefault="006B7C0E" w:rsidP="00CE62CD">
            <w:pPr>
              <w:ind w:left="-65"/>
              <w:rPr>
                <w:rFonts w:cs="Poppins"/>
              </w:rPr>
            </w:pPr>
            <w:r w:rsidRPr="00581E18">
              <w:rPr>
                <w:rFonts w:eastAsia="Times New Roman" w:cs="Poppins"/>
                <w:color w:val="000000" w:themeColor="text1"/>
                <w:kern w:val="0"/>
                <w:lang w:eastAsia="es-CR"/>
                <w14:ligatures w14:val="none"/>
              </w:rPr>
              <w:t>Computadora.</w:t>
            </w:r>
          </w:p>
        </w:tc>
        <w:tc>
          <w:tcPr>
            <w:tcW w:w="11122" w:type="dxa"/>
            <w:tcBorders>
              <w:top w:val="single" w:sz="4" w:space="0" w:color="FFFFFF" w:themeColor="background1"/>
            </w:tcBorders>
          </w:tcPr>
          <w:p w14:paraId="7154D224" w14:textId="6FE02636" w:rsidR="006B7C0E" w:rsidRPr="00581E18" w:rsidRDefault="582F69A6" w:rsidP="582F69A6">
            <w:pPr>
              <w:rPr>
                <w:rFonts w:cs="Poppins"/>
                <w:b/>
                <w:bCs/>
                <w:color w:val="FF0000"/>
              </w:rPr>
            </w:pPr>
            <w:r w:rsidRPr="582F69A6">
              <w:rPr>
                <w:rFonts w:cs="Poppins"/>
              </w:rPr>
              <w:t xml:space="preserve">Identificar qué es una </w:t>
            </w:r>
            <w:r w:rsidRPr="582F69A6">
              <w:rPr>
                <w:rFonts w:cs="Poppins"/>
                <w:b/>
                <w:bCs/>
              </w:rPr>
              <w:t>computadora</w:t>
            </w:r>
            <w:r w:rsidRPr="582F69A6">
              <w:rPr>
                <w:rFonts w:cs="Poppins"/>
              </w:rPr>
              <w:t xml:space="preserve"> y algunas de sus características, a partir de experiencias prácticas de interacción con dispositivos digitales. </w:t>
            </w:r>
          </w:p>
        </w:tc>
      </w:tr>
      <w:tr w:rsidR="006B7C0E" w:rsidRPr="00581E18" w14:paraId="68440273" w14:textId="77777777" w:rsidTr="582F69A6">
        <w:tc>
          <w:tcPr>
            <w:tcW w:w="2594" w:type="dxa"/>
          </w:tcPr>
          <w:p w14:paraId="71C68D2A" w14:textId="77777777" w:rsidR="006B7C0E" w:rsidRPr="00581E18" w:rsidRDefault="006B7C0E" w:rsidP="00CE62CD">
            <w:pPr>
              <w:ind w:left="-65"/>
              <w:rPr>
                <w:rFonts w:cs="Poppins"/>
              </w:rPr>
            </w:pPr>
            <w:r w:rsidRPr="00581E18">
              <w:rPr>
                <w:rFonts w:eastAsia="Times New Roman" w:cs="Poppins"/>
                <w:color w:val="000000" w:themeColor="text1"/>
                <w:kern w:val="0"/>
                <w:lang w:eastAsia="es-CR"/>
                <w14:ligatures w14:val="none"/>
              </w:rPr>
              <w:t>Software.</w:t>
            </w:r>
          </w:p>
        </w:tc>
        <w:tc>
          <w:tcPr>
            <w:tcW w:w="11122" w:type="dxa"/>
          </w:tcPr>
          <w:p w14:paraId="692269DC" w14:textId="77777777" w:rsidR="006B7C0E" w:rsidRPr="00581E18" w:rsidRDefault="006B7C0E" w:rsidP="00CE62CD">
            <w:pPr>
              <w:rPr>
                <w:rFonts w:cs="Poppins"/>
              </w:rPr>
            </w:pPr>
            <w:r w:rsidRPr="00581E18">
              <w:rPr>
                <w:rFonts w:cs="Poppins"/>
              </w:rPr>
              <w:t xml:space="preserve">Reconocer elementos visuales básicos de la interfaz de </w:t>
            </w:r>
            <w:r w:rsidRPr="00581E18">
              <w:rPr>
                <w:rFonts w:cs="Poppins"/>
                <w:b/>
                <w:bCs/>
              </w:rPr>
              <w:t>software</w:t>
            </w:r>
            <w:r w:rsidRPr="00581E18">
              <w:rPr>
                <w:rFonts w:cs="Poppins"/>
              </w:rPr>
              <w:t xml:space="preserve"> (iconos, botones, ventanas), interactuando con ellos mediante el uso guiado de dispositivos digitales. </w:t>
            </w:r>
          </w:p>
        </w:tc>
      </w:tr>
      <w:tr w:rsidR="006B7C0E" w:rsidRPr="00581E18" w14:paraId="0183450B" w14:textId="77777777" w:rsidTr="582F69A6">
        <w:tc>
          <w:tcPr>
            <w:tcW w:w="2594" w:type="dxa"/>
          </w:tcPr>
          <w:p w14:paraId="141ED457" w14:textId="77777777" w:rsidR="006B7C0E" w:rsidRPr="00581E18" w:rsidRDefault="006B7C0E" w:rsidP="00CE62CD">
            <w:pPr>
              <w:ind w:left="-65"/>
              <w:rPr>
                <w:rFonts w:cs="Poppins"/>
              </w:rPr>
            </w:pPr>
            <w:r w:rsidRPr="00581E18">
              <w:rPr>
                <w:rStyle w:val="normaltextrun"/>
                <w:rFonts w:cs="Poppins"/>
                <w:color w:val="000000"/>
              </w:rPr>
              <w:t>Herramientas de creación de contenido multimedia.</w:t>
            </w:r>
            <w:r w:rsidRPr="00581E18">
              <w:rPr>
                <w:rStyle w:val="eop"/>
                <w:rFonts w:cs="Poppins"/>
                <w:color w:val="000000"/>
              </w:rPr>
              <w:t> </w:t>
            </w:r>
          </w:p>
        </w:tc>
        <w:tc>
          <w:tcPr>
            <w:tcW w:w="11122" w:type="dxa"/>
          </w:tcPr>
          <w:p w14:paraId="7DC4C9EB" w14:textId="77777777" w:rsidR="006B7C0E" w:rsidRPr="00581E18" w:rsidRDefault="006B7C0E" w:rsidP="00CE62CD">
            <w:pPr>
              <w:pStyle w:val="paragraph"/>
              <w:spacing w:before="0" w:beforeAutospacing="0" w:after="0" w:afterAutospacing="0"/>
              <w:textAlignment w:val="baseline"/>
              <w:rPr>
                <w:rFonts w:ascii="Poppins" w:eastAsiaTheme="minorHAnsi" w:hAnsi="Poppins" w:cs="Poppins"/>
                <w:kern w:val="2"/>
                <w:lang w:val="es-ES" w:eastAsia="en-US"/>
                <w14:ligatures w14:val="standardContextual"/>
              </w:rPr>
            </w:pPr>
            <w:r w:rsidRPr="00581E18">
              <w:rPr>
                <w:rFonts w:ascii="Poppins" w:eastAsiaTheme="minorHAnsi" w:hAnsi="Poppins" w:cs="Poppins"/>
                <w:kern w:val="2"/>
                <w:lang w:val="es-ES" w:eastAsia="en-US"/>
                <w14:ligatures w14:val="standardContextual"/>
              </w:rPr>
              <w:t xml:space="preserve">Reconocer las </w:t>
            </w:r>
            <w:r w:rsidRPr="00581E18">
              <w:rPr>
                <w:rFonts w:ascii="Poppins" w:eastAsiaTheme="minorHAnsi" w:hAnsi="Poppins" w:cs="Poppins"/>
                <w:b/>
                <w:bCs/>
                <w:kern w:val="2"/>
                <w:lang w:val="es-ES" w:eastAsia="en-US"/>
                <w14:ligatures w14:val="standardContextual"/>
              </w:rPr>
              <w:t>herramientas de creación de contenido multimedia</w:t>
            </w:r>
            <w:r w:rsidRPr="00581E18">
              <w:rPr>
                <w:rFonts w:ascii="Poppins" w:eastAsiaTheme="minorHAnsi" w:hAnsi="Poppins" w:cs="Poppins"/>
                <w:kern w:val="2"/>
                <w:lang w:val="es-ES" w:eastAsia="en-US"/>
                <w14:ligatures w14:val="standardContextual"/>
              </w:rPr>
              <w:t xml:space="preserve"> según su utilidad: editor gráfico, grabadora de audio y video, en la creación de recursos digitales. </w:t>
            </w:r>
          </w:p>
        </w:tc>
      </w:tr>
      <w:tr w:rsidR="006B7C0E" w:rsidRPr="00581E18" w14:paraId="2AE8B4E3" w14:textId="77777777" w:rsidTr="582F69A6">
        <w:tc>
          <w:tcPr>
            <w:tcW w:w="2594" w:type="dxa"/>
          </w:tcPr>
          <w:p w14:paraId="23FC7676" w14:textId="1E25C176" w:rsidR="006B7C0E" w:rsidRPr="00581E18" w:rsidRDefault="006B7C0E" w:rsidP="00CE62CD">
            <w:pPr>
              <w:ind w:left="-65"/>
              <w:rPr>
                <w:rFonts w:cs="Poppins"/>
              </w:rPr>
            </w:pPr>
            <w:r w:rsidRPr="00581E18">
              <w:rPr>
                <w:rFonts w:eastAsia="Times New Roman" w:cs="Poppins"/>
                <w:color w:val="000000" w:themeColor="text1"/>
                <w:kern w:val="0"/>
                <w:lang w:eastAsia="es-CR"/>
                <w14:ligatures w14:val="none"/>
              </w:rPr>
              <w:t>Entorno de programación iconográfico</w:t>
            </w:r>
            <w:r w:rsidR="00443C9E" w:rsidRPr="00581E18">
              <w:rPr>
                <w:rFonts w:eastAsia="Times New Roman" w:cs="Poppins"/>
                <w:color w:val="000000" w:themeColor="text1"/>
                <w:kern w:val="0"/>
                <w:lang w:eastAsia="es-CR"/>
                <w14:ligatures w14:val="none"/>
              </w:rPr>
              <w:t>.</w:t>
            </w:r>
          </w:p>
        </w:tc>
        <w:tc>
          <w:tcPr>
            <w:tcW w:w="11122" w:type="dxa"/>
          </w:tcPr>
          <w:p w14:paraId="275960F1" w14:textId="77777777" w:rsidR="006B7C0E" w:rsidRPr="00581E18" w:rsidRDefault="006B7C0E" w:rsidP="00CE62CD">
            <w:pPr>
              <w:ind w:left="-65"/>
              <w:rPr>
                <w:rFonts w:cs="Poppins"/>
              </w:rPr>
            </w:pPr>
            <w:r w:rsidRPr="00581E18">
              <w:rPr>
                <w:rFonts w:cs="Poppins"/>
              </w:rPr>
              <w:t xml:space="preserve">Reconocer el </w:t>
            </w:r>
            <w:r w:rsidRPr="00581E18">
              <w:rPr>
                <w:rFonts w:cs="Poppins"/>
                <w:b/>
                <w:bCs/>
              </w:rPr>
              <w:t>entorno de programación iconográfico</w:t>
            </w:r>
            <w:r w:rsidRPr="00581E18">
              <w:rPr>
                <w:rFonts w:cs="Poppins"/>
              </w:rPr>
              <w:t>, interactuando con bloques de la interfaz, como desplazamiento, apariencia o sonido, mediante el uso guiado del docente. </w:t>
            </w:r>
          </w:p>
        </w:tc>
      </w:tr>
      <w:tr w:rsidR="006B7C0E" w:rsidRPr="00581E18" w14:paraId="1DA54B38" w14:textId="77777777" w:rsidTr="582F69A6">
        <w:tc>
          <w:tcPr>
            <w:tcW w:w="2594" w:type="dxa"/>
          </w:tcPr>
          <w:p w14:paraId="3C70348E" w14:textId="77777777" w:rsidR="006B7C0E" w:rsidRPr="00581E18" w:rsidRDefault="006B7C0E" w:rsidP="00CE62CD">
            <w:pPr>
              <w:ind w:left="-65"/>
              <w:rPr>
                <w:rFonts w:cs="Poppins"/>
              </w:rPr>
            </w:pPr>
            <w:r w:rsidRPr="00581E18">
              <w:rPr>
                <w:rStyle w:val="normaltextrun"/>
                <w:rFonts w:cs="Poppins"/>
                <w:color w:val="000000"/>
              </w:rPr>
              <w:t>Lateralidad y orientación espacial.</w:t>
            </w:r>
            <w:r w:rsidRPr="00581E18">
              <w:rPr>
                <w:rStyle w:val="eop"/>
                <w:rFonts w:cs="Poppins"/>
                <w:color w:val="000000"/>
              </w:rPr>
              <w:t> </w:t>
            </w:r>
          </w:p>
        </w:tc>
        <w:tc>
          <w:tcPr>
            <w:tcW w:w="11122" w:type="dxa"/>
          </w:tcPr>
          <w:p w14:paraId="379D03BD" w14:textId="77777777" w:rsidR="006B7C0E" w:rsidRPr="00581E18" w:rsidRDefault="006B7C0E" w:rsidP="00CE62CD">
            <w:pPr>
              <w:ind w:left="-65"/>
              <w:rPr>
                <w:rFonts w:cs="Poppins"/>
              </w:rPr>
            </w:pPr>
            <w:r w:rsidRPr="00581E18">
              <w:rPr>
                <w:rStyle w:val="normaltextrun"/>
                <w:rFonts w:cs="Poppins"/>
              </w:rPr>
              <w:t xml:space="preserve">Reconocer los conceptos de </w:t>
            </w:r>
            <w:r w:rsidRPr="00581E18">
              <w:rPr>
                <w:rStyle w:val="normaltextrun"/>
                <w:rFonts w:cs="Poppins"/>
                <w:b/>
                <w:bCs/>
              </w:rPr>
              <w:t>lateralidad y orientación espacial</w:t>
            </w:r>
            <w:r w:rsidRPr="00581E18">
              <w:rPr>
                <w:rStyle w:val="normaltextrun"/>
                <w:rFonts w:cs="Poppins"/>
              </w:rPr>
              <w:t xml:space="preserve"> en la construcción de secuencias de acciones para la solución de retos de programación.</w:t>
            </w:r>
            <w:r w:rsidRPr="00581E18">
              <w:rPr>
                <w:rStyle w:val="eop"/>
                <w:rFonts w:cs="Poppins"/>
              </w:rPr>
              <w:t> </w:t>
            </w:r>
          </w:p>
        </w:tc>
      </w:tr>
      <w:tr w:rsidR="006B7C0E" w:rsidRPr="00581E18" w14:paraId="7D57D1FB" w14:textId="77777777" w:rsidTr="582F69A6">
        <w:tc>
          <w:tcPr>
            <w:tcW w:w="2594" w:type="dxa"/>
          </w:tcPr>
          <w:p w14:paraId="694369D9" w14:textId="297B8424" w:rsidR="006B7C0E" w:rsidRPr="00581E18" w:rsidRDefault="006B7C0E" w:rsidP="00CE62CD">
            <w:pPr>
              <w:ind w:left="-65"/>
              <w:rPr>
                <w:rFonts w:cs="Poppins"/>
              </w:rPr>
            </w:pPr>
            <w:r w:rsidRPr="00581E18">
              <w:rPr>
                <w:rStyle w:val="normaltextrun"/>
                <w:rFonts w:cs="Poppins"/>
                <w:color w:val="000000"/>
              </w:rPr>
              <w:t>Evento</w:t>
            </w:r>
            <w:r w:rsidR="00443C9E" w:rsidRPr="00581E18">
              <w:rPr>
                <w:rStyle w:val="normaltextrun"/>
                <w:rFonts w:cs="Poppins"/>
                <w:color w:val="000000"/>
              </w:rPr>
              <w:t>.</w:t>
            </w:r>
            <w:r w:rsidRPr="00581E18">
              <w:rPr>
                <w:rStyle w:val="eop"/>
                <w:rFonts w:cs="Poppins"/>
                <w:color w:val="000000"/>
              </w:rPr>
              <w:t> </w:t>
            </w:r>
          </w:p>
        </w:tc>
        <w:tc>
          <w:tcPr>
            <w:tcW w:w="11122" w:type="dxa"/>
          </w:tcPr>
          <w:p w14:paraId="5A40A71C" w14:textId="77777777" w:rsidR="006B7C0E" w:rsidRPr="00581E18" w:rsidRDefault="006B7C0E" w:rsidP="00CE62CD">
            <w:pPr>
              <w:ind w:left="-65"/>
              <w:rPr>
                <w:rFonts w:cs="Poppins"/>
              </w:rPr>
            </w:pPr>
            <w:r w:rsidRPr="00581E18">
              <w:rPr>
                <w:rStyle w:val="normaltextrun"/>
                <w:rFonts w:cs="Poppins"/>
              </w:rPr>
              <w:t xml:space="preserve">Reconocer que un </w:t>
            </w:r>
            <w:r w:rsidRPr="00581E18">
              <w:rPr>
                <w:rStyle w:val="normaltextrun"/>
                <w:rFonts w:cs="Poppins"/>
                <w:b/>
              </w:rPr>
              <w:t>evento</w:t>
            </w:r>
            <w:r w:rsidRPr="00581E18">
              <w:rPr>
                <w:rStyle w:val="normaltextrun"/>
                <w:rFonts w:cs="Poppins"/>
              </w:rPr>
              <w:t xml:space="preserve"> desencadena una acción, identificando la relación de causa y efecto en juegos o actividades.</w:t>
            </w:r>
            <w:r w:rsidRPr="00581E18">
              <w:rPr>
                <w:rStyle w:val="eop"/>
                <w:rFonts w:cs="Poppins"/>
              </w:rPr>
              <w:t> </w:t>
            </w:r>
          </w:p>
        </w:tc>
      </w:tr>
    </w:tbl>
    <w:p w14:paraId="2D1F9135" w14:textId="77777777" w:rsidR="006B7C0E" w:rsidRPr="00581E18" w:rsidRDefault="006B7C0E" w:rsidP="006B7C0E">
      <w:pPr>
        <w:rPr>
          <w:rFonts w:cs="Poppins"/>
          <w:szCs w:val="22"/>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689"/>
        <w:gridCol w:w="11027"/>
      </w:tblGrid>
      <w:tr w:rsidR="006B7C0E" w:rsidRPr="00581E18" w14:paraId="6EADAF65" w14:textId="77777777" w:rsidTr="00DC6626">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2F125E05"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Durante el desarrollo de las estrategias de mediación que proponga, asegure que el estudiante:</w:t>
            </w:r>
          </w:p>
        </w:tc>
      </w:tr>
      <w:tr w:rsidR="006B7C0E" w:rsidRPr="00581E18" w14:paraId="49181DC0" w14:textId="77777777" w:rsidTr="00DC6626">
        <w:trPr>
          <w:tblHeader/>
        </w:trPr>
        <w:tc>
          <w:tcPr>
            <w:tcW w:w="2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82E9DC5" w14:textId="77777777" w:rsidR="006B7C0E" w:rsidRPr="00581E18" w:rsidRDefault="006B7C0E" w:rsidP="00B90398">
            <w:pPr>
              <w:spacing w:after="0"/>
              <w:jc w:val="center"/>
              <w:rPr>
                <w:rFonts w:cs="Poppins"/>
                <w:b/>
                <w:color w:val="FFFFFF" w:themeColor="background1"/>
              </w:rPr>
            </w:pPr>
            <w:r w:rsidRPr="00581E18">
              <w:rPr>
                <w:rFonts w:cs="Poppins"/>
                <w:b/>
                <w:color w:val="FFFFFF" w:themeColor="background1"/>
              </w:rPr>
              <w:t>Saber procedimental</w:t>
            </w:r>
          </w:p>
        </w:tc>
        <w:tc>
          <w:tcPr>
            <w:tcW w:w="110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4F674D95" w14:textId="3BE0E4C5" w:rsidR="006B7C0E" w:rsidRPr="00581E18" w:rsidRDefault="00537E1E" w:rsidP="00B90398">
            <w:pPr>
              <w:spacing w:after="0"/>
              <w:jc w:val="center"/>
              <w:rPr>
                <w:rFonts w:cs="Poppins"/>
                <w:b/>
                <w:color w:val="FFFFFF" w:themeColor="background1"/>
              </w:rPr>
            </w:pPr>
            <w:r w:rsidRPr="00581E18">
              <w:rPr>
                <w:rFonts w:cs="Poppins"/>
                <w:b/>
                <w:bCs/>
                <w:color w:val="FFFFFF" w:themeColor="background1"/>
              </w:rPr>
              <w:t>Prácticas del pensador computacional observables </w:t>
            </w:r>
          </w:p>
        </w:tc>
      </w:tr>
      <w:tr w:rsidR="006B7C0E" w:rsidRPr="00581E18" w14:paraId="4AD53581" w14:textId="77777777" w:rsidTr="00DC6626">
        <w:tc>
          <w:tcPr>
            <w:tcW w:w="2689" w:type="dxa"/>
            <w:tcBorders>
              <w:top w:val="single" w:sz="4" w:space="0" w:color="FFFFFF" w:themeColor="background1"/>
            </w:tcBorders>
          </w:tcPr>
          <w:p w14:paraId="3D3A39AC" w14:textId="77777777" w:rsidR="006B7C0E" w:rsidRPr="00581E18" w:rsidRDefault="006B7C0E" w:rsidP="00CE62CD">
            <w:pPr>
              <w:rPr>
                <w:rFonts w:cs="Poppins"/>
              </w:rPr>
            </w:pPr>
            <w:r w:rsidRPr="00581E18">
              <w:rPr>
                <w:rFonts w:cs="Poppins"/>
              </w:rPr>
              <w:t>Reconoce patrones.</w:t>
            </w:r>
          </w:p>
        </w:tc>
        <w:tc>
          <w:tcPr>
            <w:tcW w:w="11027" w:type="dxa"/>
            <w:tcBorders>
              <w:top w:val="single" w:sz="4" w:space="0" w:color="FFFFFF" w:themeColor="background1"/>
            </w:tcBorders>
          </w:tcPr>
          <w:p w14:paraId="7DC35D0A" w14:textId="77777777" w:rsidR="006B7C0E" w:rsidRPr="00581E18" w:rsidRDefault="006B7C0E" w:rsidP="00CE62CD">
            <w:pPr>
              <w:rPr>
                <w:rFonts w:cs="Poppins"/>
              </w:rPr>
            </w:pPr>
            <w:r w:rsidRPr="00581E18">
              <w:rPr>
                <w:rFonts w:cs="Poppins"/>
              </w:rPr>
              <w:t>Predice a partir de las regularidades, similitudes o características comunes de un conjunto de datos o situaciones, patrones que pueda aplicar en la solución a un problema o situación.</w:t>
            </w:r>
          </w:p>
        </w:tc>
      </w:tr>
      <w:tr w:rsidR="006B7C0E" w:rsidRPr="00581E18" w14:paraId="18FE6D5C" w14:textId="77777777" w:rsidTr="00DC6626">
        <w:tc>
          <w:tcPr>
            <w:tcW w:w="2689" w:type="dxa"/>
          </w:tcPr>
          <w:p w14:paraId="70726CDA" w14:textId="77777777" w:rsidR="006B7C0E" w:rsidRPr="00581E18" w:rsidRDefault="006B7C0E" w:rsidP="00CE62CD">
            <w:pPr>
              <w:rPr>
                <w:rFonts w:cs="Poppins"/>
              </w:rPr>
            </w:pPr>
            <w:r w:rsidRPr="00581E18">
              <w:rPr>
                <w:rFonts w:cs="Poppins"/>
              </w:rPr>
              <w:t>Transfiere.</w:t>
            </w:r>
          </w:p>
        </w:tc>
        <w:tc>
          <w:tcPr>
            <w:tcW w:w="11027" w:type="dxa"/>
          </w:tcPr>
          <w:p w14:paraId="70C6E2F9" w14:textId="77777777" w:rsidR="006B7C0E" w:rsidRPr="00581E18" w:rsidRDefault="006B7C0E" w:rsidP="00CE62CD">
            <w:pPr>
              <w:rPr>
                <w:rFonts w:cs="Poppins"/>
              </w:rPr>
            </w:pPr>
            <w:r w:rsidRPr="00581E18">
              <w:rPr>
                <w:rFonts w:cs="Poppins"/>
              </w:rPr>
              <w:t>Transfiere conocimientos, habilidades y estrategias aprendidas previamente en un contexto específico, a situaciones diferentes y nuevas al resolver un problema o situación.</w:t>
            </w:r>
          </w:p>
        </w:tc>
      </w:tr>
      <w:tr w:rsidR="006B7C0E" w:rsidRPr="00581E18" w14:paraId="50C60A3E" w14:textId="77777777" w:rsidTr="00DC6626">
        <w:tc>
          <w:tcPr>
            <w:tcW w:w="2689" w:type="dxa"/>
          </w:tcPr>
          <w:p w14:paraId="73B6227C" w14:textId="02891C5E" w:rsidR="006B7C0E" w:rsidRPr="00581E18" w:rsidRDefault="006B7C0E" w:rsidP="00CE62CD">
            <w:pPr>
              <w:rPr>
                <w:rFonts w:cs="Poppins"/>
              </w:rPr>
            </w:pPr>
            <w:r w:rsidRPr="00581E18">
              <w:rPr>
                <w:rFonts w:cs="Poppins"/>
              </w:rPr>
              <w:t>Programa</w:t>
            </w:r>
            <w:r w:rsidR="00443C9E" w:rsidRPr="00581E18">
              <w:rPr>
                <w:rFonts w:cs="Poppins"/>
              </w:rPr>
              <w:t>.</w:t>
            </w:r>
            <w:r w:rsidRPr="00581E18">
              <w:rPr>
                <w:rFonts w:cs="Poppins"/>
              </w:rPr>
              <w:t xml:space="preserve"> </w:t>
            </w:r>
          </w:p>
        </w:tc>
        <w:tc>
          <w:tcPr>
            <w:tcW w:w="11027" w:type="dxa"/>
          </w:tcPr>
          <w:p w14:paraId="2D55D480" w14:textId="77777777" w:rsidR="006B7C0E" w:rsidRPr="00581E18" w:rsidRDefault="006B7C0E" w:rsidP="00CE62CD">
            <w:pPr>
              <w:rPr>
                <w:rFonts w:cs="Poppins"/>
              </w:rPr>
            </w:pPr>
            <w:r w:rsidRPr="00581E18">
              <w:rPr>
                <w:rFonts w:cs="Poppins"/>
              </w:rPr>
              <w:t xml:space="preserve">Programa mediante un entorno o IDE de programación para resolver un problema o situación. </w:t>
            </w:r>
          </w:p>
        </w:tc>
      </w:tr>
      <w:tr w:rsidR="006B7C0E" w:rsidRPr="00581E18" w14:paraId="070BABA0" w14:textId="77777777" w:rsidTr="00DC6626">
        <w:tc>
          <w:tcPr>
            <w:tcW w:w="2689" w:type="dxa"/>
          </w:tcPr>
          <w:p w14:paraId="5883BAE6" w14:textId="6111F9F8" w:rsidR="006B7C0E" w:rsidRPr="00581E18" w:rsidRDefault="006B7C0E" w:rsidP="00CE62CD">
            <w:pPr>
              <w:rPr>
                <w:rFonts w:cs="Poppins"/>
              </w:rPr>
            </w:pPr>
            <w:r w:rsidRPr="00581E18">
              <w:rPr>
                <w:rFonts w:cs="Poppins"/>
              </w:rPr>
              <w:t>Comunica</w:t>
            </w:r>
            <w:r w:rsidR="00443C9E" w:rsidRPr="00581E18">
              <w:rPr>
                <w:rFonts w:cs="Poppins"/>
              </w:rPr>
              <w:t>.</w:t>
            </w:r>
            <w:r w:rsidRPr="00581E18">
              <w:rPr>
                <w:rFonts w:cs="Poppins"/>
              </w:rPr>
              <w:t xml:space="preserve"> </w:t>
            </w:r>
          </w:p>
        </w:tc>
        <w:tc>
          <w:tcPr>
            <w:tcW w:w="11027" w:type="dxa"/>
          </w:tcPr>
          <w:p w14:paraId="50A5E33E" w14:textId="77777777" w:rsidR="006B7C0E" w:rsidRPr="00581E18" w:rsidRDefault="006B7C0E" w:rsidP="00CE62CD">
            <w:pPr>
              <w:rPr>
                <w:rFonts w:cs="Poppins"/>
              </w:rPr>
            </w:pPr>
            <w:r w:rsidRPr="00581E18">
              <w:rPr>
                <w:rFonts w:cs="Poppins"/>
              </w:rPr>
              <w:t xml:space="preserve">Comunica ideas o soluciones a problemas o situaciones de manera creativa, coherente y comprensible, compartiendo conocimientos con otros al resolver un problema o situación. </w:t>
            </w:r>
          </w:p>
        </w:tc>
      </w:tr>
      <w:tr w:rsidR="006B7C0E" w:rsidRPr="00581E18" w14:paraId="401EE86B" w14:textId="77777777" w:rsidTr="00DC6626">
        <w:tc>
          <w:tcPr>
            <w:tcW w:w="2689" w:type="dxa"/>
          </w:tcPr>
          <w:p w14:paraId="65C3D464" w14:textId="09AF854D" w:rsidR="006B7C0E" w:rsidRPr="00581E18" w:rsidRDefault="006B7C0E" w:rsidP="00CE62CD">
            <w:pPr>
              <w:rPr>
                <w:rFonts w:cs="Poppins"/>
              </w:rPr>
            </w:pPr>
            <w:r w:rsidRPr="00581E18">
              <w:rPr>
                <w:rFonts w:cs="Poppins"/>
              </w:rPr>
              <w:t>Colabora</w:t>
            </w:r>
            <w:r w:rsidR="00443C9E" w:rsidRPr="00581E18">
              <w:rPr>
                <w:rFonts w:cs="Poppins"/>
              </w:rPr>
              <w:t>.</w:t>
            </w:r>
            <w:r w:rsidRPr="00581E18">
              <w:rPr>
                <w:rFonts w:cs="Poppins"/>
              </w:rPr>
              <w:t xml:space="preserve"> </w:t>
            </w:r>
          </w:p>
        </w:tc>
        <w:tc>
          <w:tcPr>
            <w:tcW w:w="11027" w:type="dxa"/>
          </w:tcPr>
          <w:p w14:paraId="24B7F42B" w14:textId="77777777" w:rsidR="006B7C0E" w:rsidRPr="00581E18" w:rsidRDefault="006B7C0E" w:rsidP="00CE62CD">
            <w:pPr>
              <w:rPr>
                <w:rFonts w:cs="Poppins"/>
              </w:rPr>
            </w:pPr>
            <w:r w:rsidRPr="00581E18">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006B7C0E" w:rsidRPr="00581E18" w14:paraId="7218A5EB" w14:textId="77777777" w:rsidTr="00DC6626">
        <w:tc>
          <w:tcPr>
            <w:tcW w:w="2689" w:type="dxa"/>
          </w:tcPr>
          <w:p w14:paraId="7CC71FB1" w14:textId="59CD30F4" w:rsidR="006B7C0E" w:rsidRPr="00581E18" w:rsidRDefault="006B7C0E" w:rsidP="00CE62CD">
            <w:pPr>
              <w:rPr>
                <w:rFonts w:cs="Poppins"/>
              </w:rPr>
            </w:pPr>
            <w:r w:rsidRPr="00581E18">
              <w:rPr>
                <w:rFonts w:cs="Poppins"/>
              </w:rPr>
              <w:t>Piensa de forma creativa</w:t>
            </w:r>
            <w:r w:rsidR="00443C9E" w:rsidRPr="00581E18">
              <w:rPr>
                <w:rFonts w:cs="Poppins"/>
              </w:rPr>
              <w:t>.</w:t>
            </w:r>
          </w:p>
        </w:tc>
        <w:tc>
          <w:tcPr>
            <w:tcW w:w="11027" w:type="dxa"/>
          </w:tcPr>
          <w:p w14:paraId="7E17CCCC" w14:textId="77777777" w:rsidR="006B7C0E" w:rsidRPr="00581E18" w:rsidRDefault="006B7C0E" w:rsidP="00CE62CD">
            <w:pPr>
              <w:rPr>
                <w:rFonts w:cs="Poppins"/>
              </w:rPr>
            </w:pPr>
            <w:r w:rsidRPr="00581E18">
              <w:rPr>
                <w:rFonts w:cs="Poppins"/>
              </w:rPr>
              <w:t xml:space="preserve">Desarrolla soluciones ingeniosas, innovadoras, originales con enfoques no convencionales, al resolver un problema o situación. </w:t>
            </w:r>
          </w:p>
        </w:tc>
      </w:tr>
    </w:tbl>
    <w:p w14:paraId="36A2134B" w14:textId="77777777" w:rsidR="006B7C0E" w:rsidRPr="00581E18" w:rsidRDefault="006B7C0E" w:rsidP="006B7C0E">
      <w:pPr>
        <w:rPr>
          <w:rFonts w:cs="Poppins"/>
        </w:rPr>
      </w:pPr>
    </w:p>
    <w:p w14:paraId="5711AF79" w14:textId="77777777" w:rsidR="001223E1" w:rsidRPr="00581E18" w:rsidRDefault="001223E1">
      <w:r w:rsidRPr="00581E18">
        <w:br w:type="page"/>
      </w: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547"/>
        <w:gridCol w:w="11169"/>
      </w:tblGrid>
      <w:tr w:rsidR="006B7C0E" w:rsidRPr="00581E18" w14:paraId="41AD5637" w14:textId="77777777" w:rsidTr="00613FCC">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2CB05E2" w14:textId="22A2B54A" w:rsidR="006B7C0E" w:rsidRPr="00581E18" w:rsidRDefault="006B7C0E" w:rsidP="00B90398">
            <w:pPr>
              <w:spacing w:after="0"/>
              <w:jc w:val="center"/>
              <w:rPr>
                <w:rFonts w:cs="Poppins"/>
                <w:b/>
                <w:sz w:val="20"/>
                <w:szCs w:val="20"/>
              </w:rPr>
            </w:pPr>
            <w:r w:rsidRPr="00581E18">
              <w:rPr>
                <w:rFonts w:cs="Poppins"/>
                <w:b/>
                <w:color w:val="FFFFFF" w:themeColor="background1"/>
                <w:sz w:val="24"/>
                <w:szCs w:val="24"/>
              </w:rPr>
              <w:t>Durante el desarrollo de las estrategias de mediación que proponga, asegure que el estudiante:</w:t>
            </w:r>
          </w:p>
        </w:tc>
      </w:tr>
      <w:tr w:rsidR="006B7C0E" w:rsidRPr="00581E18" w14:paraId="26D28F55" w14:textId="77777777" w:rsidTr="00613FCC">
        <w:trPr>
          <w:tblHeader/>
        </w:trPr>
        <w:tc>
          <w:tcPr>
            <w:tcW w:w="25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1D14EC8" w14:textId="77777777" w:rsidR="006B7C0E" w:rsidRPr="00581E18" w:rsidRDefault="006B7C0E" w:rsidP="00B90398">
            <w:pPr>
              <w:spacing w:after="0"/>
              <w:rPr>
                <w:rFonts w:cs="Poppins"/>
                <w:color w:val="FFFFFF" w:themeColor="background1"/>
              </w:rPr>
            </w:pPr>
            <w:r w:rsidRPr="00581E18">
              <w:rPr>
                <w:rFonts w:cs="Poppins"/>
                <w:b/>
                <w:color w:val="FFFFFF" w:themeColor="background1"/>
              </w:rPr>
              <w:t>Saber actitudinal</w:t>
            </w:r>
          </w:p>
        </w:tc>
        <w:tc>
          <w:tcPr>
            <w:tcW w:w="1116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45C80E1F" w14:textId="1C07B3E9" w:rsidR="006B7C0E" w:rsidRPr="00581E18" w:rsidRDefault="000F1AB9" w:rsidP="00B90398">
            <w:pPr>
              <w:spacing w:after="0"/>
              <w:jc w:val="center"/>
              <w:rPr>
                <w:rFonts w:cs="Poppins"/>
                <w:color w:val="FFFFFF" w:themeColor="background1"/>
              </w:rPr>
            </w:pPr>
            <w:r w:rsidRPr="00581E18">
              <w:rPr>
                <w:rFonts w:cs="Poppins"/>
                <w:b/>
                <w:bCs/>
                <w:color w:val="FFFFFF" w:themeColor="background1"/>
              </w:rPr>
              <w:t>Actitudes del pensador computacional observables </w:t>
            </w:r>
          </w:p>
        </w:tc>
      </w:tr>
      <w:tr w:rsidR="006B7C0E" w:rsidRPr="00581E18" w14:paraId="3B40557F" w14:textId="77777777" w:rsidTr="00613FCC">
        <w:tc>
          <w:tcPr>
            <w:tcW w:w="2547" w:type="dxa"/>
            <w:tcBorders>
              <w:top w:val="single" w:sz="4" w:space="0" w:color="FFFFFF" w:themeColor="background1"/>
            </w:tcBorders>
          </w:tcPr>
          <w:p w14:paraId="76D18212" w14:textId="77777777" w:rsidR="006B7C0E" w:rsidRPr="00581E18" w:rsidRDefault="006B7C0E" w:rsidP="00CE62CD">
            <w:pPr>
              <w:rPr>
                <w:rFonts w:cs="Poppins"/>
              </w:rPr>
            </w:pPr>
            <w:r w:rsidRPr="00581E18">
              <w:rPr>
                <w:rFonts w:cs="Poppins"/>
              </w:rPr>
              <w:t>Aprender del error.</w:t>
            </w:r>
          </w:p>
        </w:tc>
        <w:tc>
          <w:tcPr>
            <w:tcW w:w="11169" w:type="dxa"/>
            <w:tcBorders>
              <w:top w:val="single" w:sz="4" w:space="0" w:color="FFFFFF" w:themeColor="background1"/>
            </w:tcBorders>
          </w:tcPr>
          <w:p w14:paraId="5E77F6B5" w14:textId="77777777" w:rsidR="006B7C0E" w:rsidRPr="00581E18" w:rsidRDefault="006B7C0E" w:rsidP="00CE62CD">
            <w:pPr>
              <w:rPr>
                <w:rFonts w:cs="Poppins"/>
              </w:rPr>
            </w:pPr>
            <w:r w:rsidRPr="00581E18">
              <w:rPr>
                <w:rFonts w:cs="Poppins"/>
              </w:rPr>
              <w:t>Demuestra ante los errores un comportamiento que le permita ganar experiencia a partir de lecciones aprendidas producto de los errores, convirtiendo los desaciertos en oportunidades de aprendizaje.</w:t>
            </w:r>
          </w:p>
        </w:tc>
      </w:tr>
      <w:tr w:rsidR="006B7C0E" w:rsidRPr="00581E18" w14:paraId="38CCEBE4" w14:textId="77777777" w:rsidTr="00613FCC">
        <w:tc>
          <w:tcPr>
            <w:tcW w:w="2547" w:type="dxa"/>
          </w:tcPr>
          <w:p w14:paraId="2E1CB783" w14:textId="77777777" w:rsidR="006B7C0E" w:rsidRPr="00581E18" w:rsidRDefault="006B7C0E" w:rsidP="00CE62CD">
            <w:pPr>
              <w:rPr>
                <w:rFonts w:cs="Poppins"/>
              </w:rPr>
            </w:pPr>
            <w:r w:rsidRPr="00581E18">
              <w:rPr>
                <w:rFonts w:cs="Poppins"/>
              </w:rPr>
              <w:t>Flexibilidad para manejar</w:t>
            </w:r>
            <w:r w:rsidRPr="00581E18">
              <w:rPr>
                <w:rFonts w:cs="Poppins"/>
              </w:rPr>
              <w:br/>
              <w:t>problemas.</w:t>
            </w:r>
          </w:p>
        </w:tc>
        <w:tc>
          <w:tcPr>
            <w:tcW w:w="11169" w:type="dxa"/>
          </w:tcPr>
          <w:p w14:paraId="1EB8F648" w14:textId="77777777" w:rsidR="006B7C0E" w:rsidRPr="00581E18" w:rsidRDefault="006B7C0E" w:rsidP="00CE62CD">
            <w:pPr>
              <w:rPr>
                <w:rFonts w:cs="Poppins"/>
              </w:rPr>
            </w:pPr>
            <w:r w:rsidRPr="00581E18">
              <w:rPr>
                <w:rFonts w:cs="Poppins"/>
              </w:rPr>
              <w:t>Demuestra un comportamiento hacia la adaptabilidad, flexibilidad y resiliencia ante los desafíos o situaciones imprevistas producto del entorno, la interacción con otros, o bien, con los recursos.</w:t>
            </w:r>
          </w:p>
        </w:tc>
      </w:tr>
      <w:tr w:rsidR="006B7C0E" w:rsidRPr="00581E18" w14:paraId="67FA11C3" w14:textId="77777777" w:rsidTr="00613FCC">
        <w:tc>
          <w:tcPr>
            <w:tcW w:w="2547" w:type="dxa"/>
            <w:vAlign w:val="center"/>
          </w:tcPr>
          <w:p w14:paraId="28826B76" w14:textId="77777777" w:rsidR="006B7C0E" w:rsidRPr="00581E18" w:rsidRDefault="006B7C0E" w:rsidP="00CE62CD">
            <w:pPr>
              <w:rPr>
                <w:rFonts w:cs="Poppins"/>
              </w:rPr>
            </w:pPr>
            <w:r w:rsidRPr="00581E18">
              <w:rPr>
                <w:rFonts w:cs="Poppins"/>
              </w:rPr>
              <w:t>Tolerancia a la frustración.</w:t>
            </w:r>
          </w:p>
        </w:tc>
        <w:tc>
          <w:tcPr>
            <w:tcW w:w="11169" w:type="dxa"/>
            <w:vAlign w:val="center"/>
          </w:tcPr>
          <w:p w14:paraId="2E615B58" w14:textId="77777777" w:rsidR="006B7C0E" w:rsidRPr="00581E18" w:rsidRDefault="006B7C0E" w:rsidP="00CE62CD">
            <w:pPr>
              <w:rPr>
                <w:rFonts w:cs="Poppins"/>
              </w:rPr>
            </w:pPr>
            <w:r w:rsidRPr="00581E18">
              <w:rPr>
                <w:rFonts w:cs="Poppins"/>
              </w:rPr>
              <w:t>Demuestra ante los desafíos, un comportamiento hacia la búsqueda de la autoconfianza, motivación, autocontrol, paciencia y persistencia.</w:t>
            </w:r>
          </w:p>
        </w:tc>
      </w:tr>
    </w:tbl>
    <w:p w14:paraId="7F885B06" w14:textId="77777777" w:rsidR="006B7C0E" w:rsidRPr="00581E18" w:rsidRDefault="006B7C0E" w:rsidP="006B7C0E">
      <w:pPr>
        <w:rPr>
          <w:rFonts w:cs="Poppins"/>
          <w:sz w:val="24"/>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6B7C0E" w:rsidRPr="00581E18" w14:paraId="0E88C954" w14:textId="77777777" w:rsidTr="00613FCC">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2D18F8AE" w14:textId="77777777" w:rsidR="006B7C0E" w:rsidRPr="00581E18" w:rsidRDefault="006B7C0E" w:rsidP="00CE62CD">
            <w:pPr>
              <w:rPr>
                <w:rFonts w:cs="Poppins"/>
                <w:b/>
                <w:color w:val="FFFFFF" w:themeColor="background1"/>
                <w:sz w:val="24"/>
                <w:szCs w:val="24"/>
              </w:rPr>
            </w:pPr>
            <w:r w:rsidRPr="00581E18">
              <w:rPr>
                <w:rFonts w:cs="Poppins"/>
                <w:b/>
                <w:color w:val="FFFFFF" w:themeColor="background1"/>
                <w:sz w:val="24"/>
                <w:szCs w:val="24"/>
              </w:rPr>
              <w:t>Metodología</w:t>
            </w:r>
          </w:p>
        </w:tc>
        <w:tc>
          <w:tcPr>
            <w:tcW w:w="11605" w:type="dxa"/>
            <w:tcBorders>
              <w:left w:val="single" w:sz="4" w:space="0" w:color="FFFFFF" w:themeColor="background1"/>
            </w:tcBorders>
          </w:tcPr>
          <w:p w14:paraId="3208FCA9" w14:textId="77777777" w:rsidR="006B7C0E" w:rsidRPr="00581E18" w:rsidRDefault="006B7C0E" w:rsidP="00CE62CD">
            <w:pPr>
              <w:rPr>
                <w:rFonts w:cs="Poppins"/>
              </w:rPr>
            </w:pPr>
            <w:r w:rsidRPr="00581E18">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1DD1A3E2" w14:textId="77777777" w:rsidR="006B7C0E" w:rsidRPr="00581E18" w:rsidRDefault="006B7C0E" w:rsidP="00CE62CD">
            <w:pPr>
              <w:rPr>
                <w:rFonts w:cs="Poppins"/>
              </w:rPr>
            </w:pPr>
            <w:r w:rsidRPr="00581E18">
              <w:rPr>
                <w:rFonts w:cs="Poppin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6B7C0E" w:rsidRPr="00581E18" w14:paraId="5E83E884" w14:textId="77777777" w:rsidTr="00613FCC">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0A06625" w14:textId="77777777" w:rsidR="006B7C0E" w:rsidRPr="00581E18" w:rsidRDefault="006B7C0E" w:rsidP="00CE62CD">
            <w:pPr>
              <w:rPr>
                <w:rFonts w:cs="Poppins"/>
                <w:b/>
                <w:color w:val="FFFFFF" w:themeColor="background1"/>
                <w:sz w:val="24"/>
                <w:szCs w:val="24"/>
              </w:rPr>
            </w:pPr>
            <w:r w:rsidRPr="00581E18">
              <w:rPr>
                <w:rFonts w:cs="Poppins"/>
                <w:b/>
                <w:color w:val="FFFFFF" w:themeColor="background1"/>
                <w:sz w:val="24"/>
                <w:szCs w:val="24"/>
              </w:rPr>
              <w:t>Evaluación:</w:t>
            </w:r>
          </w:p>
        </w:tc>
        <w:tc>
          <w:tcPr>
            <w:tcW w:w="11605" w:type="dxa"/>
            <w:tcBorders>
              <w:left w:val="single" w:sz="4" w:space="0" w:color="FFFFFF" w:themeColor="background1"/>
            </w:tcBorders>
          </w:tcPr>
          <w:p w14:paraId="147B6FFD" w14:textId="77777777" w:rsidR="006B7C0E" w:rsidRPr="00581E18" w:rsidRDefault="006B7C0E" w:rsidP="00CE62CD">
            <w:pPr>
              <w:rPr>
                <w:rFonts w:cs="Poppins"/>
              </w:rPr>
            </w:pPr>
            <w:r w:rsidRPr="00581E18">
              <w:rPr>
                <w:rFonts w:cs="Poppins"/>
              </w:rPr>
              <w:t>La evaluación se llevará a cabo de acuerdo con lo descrito para esta asignatura en la Reglamento de Evaluación de los Aprendizajes.</w:t>
            </w:r>
          </w:p>
        </w:tc>
      </w:tr>
    </w:tbl>
    <w:p w14:paraId="76BEB73F" w14:textId="77777777" w:rsidR="00755470" w:rsidRDefault="00755470">
      <w:r>
        <w:br w:type="page"/>
      </w:r>
    </w:p>
    <w:p w14:paraId="55BCAF56" w14:textId="77777777" w:rsidR="00755470" w:rsidRDefault="00755470"/>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6B7C0E" w:rsidRPr="00581E18" w14:paraId="696499FE" w14:textId="77777777" w:rsidTr="00613FCC">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57C0538" w14:textId="01495E99" w:rsidR="006B7C0E" w:rsidRPr="00581E18" w:rsidRDefault="007D0E67" w:rsidP="00CE62CD">
            <w:pPr>
              <w:rPr>
                <w:rFonts w:cs="Poppins"/>
                <w:b/>
                <w:color w:val="FFFFFF" w:themeColor="background1"/>
                <w:sz w:val="24"/>
                <w:szCs w:val="24"/>
              </w:rPr>
            </w:pPr>
            <w:r w:rsidRPr="00581E18">
              <w:rPr>
                <w:rFonts w:cs="Poppins"/>
                <w:b/>
                <w:color w:val="FFFFFF" w:themeColor="background1"/>
                <w:sz w:val="24"/>
                <w:szCs w:val="24"/>
              </w:rPr>
              <w:t>Aspectos a considerar</w:t>
            </w:r>
          </w:p>
          <w:p w14:paraId="01E0F317" w14:textId="77777777" w:rsidR="006B7C0E" w:rsidRPr="00581E18" w:rsidRDefault="006B7C0E" w:rsidP="00CE62CD">
            <w:pPr>
              <w:rPr>
                <w:rFonts w:cs="Poppins"/>
                <w:b/>
                <w:color w:val="FFFFFF" w:themeColor="background1"/>
                <w:sz w:val="24"/>
                <w:szCs w:val="24"/>
              </w:rPr>
            </w:pPr>
          </w:p>
        </w:tc>
        <w:tc>
          <w:tcPr>
            <w:tcW w:w="11605" w:type="dxa"/>
            <w:tcBorders>
              <w:left w:val="single" w:sz="4" w:space="0" w:color="FFFFFF" w:themeColor="background1"/>
            </w:tcBorders>
          </w:tcPr>
          <w:p w14:paraId="2DDA603F" w14:textId="77777777" w:rsidR="006B7C0E" w:rsidRPr="00581E18" w:rsidRDefault="006B7C0E" w:rsidP="00CE62CD">
            <w:pPr>
              <w:pStyle w:val="ListParagraph"/>
              <w:numPr>
                <w:ilvl w:val="0"/>
                <w:numId w:val="14"/>
              </w:numPr>
              <w:rPr>
                <w:rFonts w:ascii="Poppins" w:hAnsi="Poppins" w:cs="Poppins"/>
                <w:bCs/>
                <w:lang w:val="es-ES"/>
              </w:rPr>
            </w:pPr>
            <w:r w:rsidRPr="00581E18">
              <w:rPr>
                <w:rFonts w:ascii="Poppins" w:hAnsi="Poppins" w:cs="Poppins"/>
                <w:bCs/>
                <w:lang w:val="es-ES"/>
              </w:rPr>
              <w:t>El docente, tiene la responsabilidad y libertad de diseñar estrategias de mediación contextualizadas integrando saberes que favorezcan el desarrollo de habilidades en los estudiantes valorando el tiempo efectivo por periodo.</w:t>
            </w:r>
          </w:p>
          <w:p w14:paraId="1662DA7D" w14:textId="52A68308" w:rsidR="006B7C0E" w:rsidRPr="00581E18" w:rsidRDefault="006B7C0E" w:rsidP="00CE62CD">
            <w:pPr>
              <w:pStyle w:val="ListParagraph"/>
              <w:numPr>
                <w:ilvl w:val="0"/>
                <w:numId w:val="14"/>
              </w:numPr>
              <w:rPr>
                <w:rFonts w:ascii="Poppins" w:hAnsi="Poppins" w:cs="Poppins"/>
                <w:bCs/>
                <w:lang w:val="es-ES"/>
              </w:rPr>
            </w:pPr>
            <w:r w:rsidRPr="00581E18">
              <w:rPr>
                <w:rFonts w:ascii="Poppins" w:hAnsi="Poppins" w:cs="Poppins"/>
                <w:bCs/>
                <w:lang w:val="es-ES"/>
              </w:rPr>
              <w:t>Se recomienda que, al planificar estrategias de mediación, se articulen actividades desconectadas con propuestas tecnológicas, atendiendo al desarrollo del estudiante y favoreciendo experiencias de aprendizaje significativas.</w:t>
            </w:r>
          </w:p>
        </w:tc>
      </w:tr>
    </w:tbl>
    <w:p w14:paraId="3A9E9C26" w14:textId="77777777" w:rsidR="00795C77" w:rsidRPr="00581E18" w:rsidRDefault="00795C77">
      <w:pPr>
        <w:spacing w:after="0"/>
        <w:rPr>
          <w:rFonts w:cs="Poppins"/>
          <w:b/>
          <w:bCs/>
          <w:sz w:val="32"/>
          <w:szCs w:val="32"/>
        </w:rPr>
      </w:pPr>
    </w:p>
    <w:p w14:paraId="36215C24" w14:textId="77777777" w:rsidR="00795C77" w:rsidRPr="00581E18" w:rsidRDefault="00795C77">
      <w:pPr>
        <w:spacing w:after="0"/>
        <w:rPr>
          <w:rFonts w:cs="Poppins"/>
          <w:b/>
          <w:bCs/>
          <w:sz w:val="32"/>
          <w:szCs w:val="32"/>
        </w:rPr>
      </w:pPr>
      <w:r w:rsidRPr="00581E18">
        <w:rPr>
          <w:rFonts w:cs="Poppins"/>
          <w:b/>
          <w:bCs/>
          <w:sz w:val="32"/>
          <w:szCs w:val="32"/>
        </w:rPr>
        <w:br w:type="page"/>
      </w:r>
    </w:p>
    <w:p w14:paraId="422BD85D" w14:textId="77777777" w:rsidR="006834C5" w:rsidRPr="00581E18" w:rsidRDefault="006834C5" w:rsidP="00163D4B">
      <w:pPr>
        <w:pStyle w:val="Heading2"/>
        <w:rPr>
          <w:spacing w:val="-2"/>
        </w:rPr>
      </w:pPr>
      <w:bookmarkStart w:id="15" w:name="_Toc207780759"/>
      <w:bookmarkStart w:id="16" w:name="_Toc215054734"/>
      <w:r w:rsidRPr="00581E18">
        <w:t xml:space="preserve">Descripción módulo 2 – </w:t>
      </w:r>
      <w:r w:rsidRPr="00581E18">
        <w:rPr>
          <w:color w:val="09B7AE"/>
        </w:rPr>
        <w:t>Básico requerido</w:t>
      </w:r>
      <w:r w:rsidRPr="00581E18">
        <w:t xml:space="preserve">: Nivel Educación </w:t>
      </w:r>
      <w:r w:rsidRPr="00581E18">
        <w:rPr>
          <w:spacing w:val="-2"/>
        </w:rPr>
        <w:t>Preescolar</w:t>
      </w:r>
      <w:bookmarkEnd w:id="15"/>
      <w:bookmarkEnd w:id="16"/>
    </w:p>
    <w:p w14:paraId="27184380" w14:textId="77777777" w:rsidR="006834C5" w:rsidRPr="00581E18" w:rsidRDefault="006834C5" w:rsidP="006834C5">
      <w:pPr>
        <w:rPr>
          <w:rFonts w:cs="Poppins"/>
        </w:rPr>
      </w:pPr>
      <w:r w:rsidRPr="00581E18">
        <w:rPr>
          <w:rFonts w:cs="Poppins"/>
        </w:rPr>
        <w:t>Este módulo busca introducir la comprensión de la tecnología digital mediante experiencias lúdicas y exploratorias que introducen conceptos fundamentales de conectividad, robótica y programación.</w:t>
      </w:r>
    </w:p>
    <w:p w14:paraId="68E24590" w14:textId="77777777" w:rsidR="006834C5" w:rsidRPr="00581E18" w:rsidRDefault="006834C5" w:rsidP="006834C5">
      <w:pPr>
        <w:rPr>
          <w:rFonts w:cs="Poppins"/>
        </w:rPr>
      </w:pPr>
      <w:r w:rsidRPr="00581E18">
        <w:rPr>
          <w:rFonts w:cs="Poppins"/>
        </w:rPr>
        <w:t>Un ejemplo de abordaje integrando los saberes, puede llevar a los estudiantes a reconocer la conexión entre dispositivos digitales a través de tecnologías como el bluetooth, explorando sus requerimientos mediante actividades guiadas que promueven la curiosidad y la observación. En la misma área, introducir el concepto de robot, sus componentes y usos, mediante dinámicas lúdicas que permiten la interacción física y digital con estos dispositivos.</w:t>
      </w:r>
    </w:p>
    <w:p w14:paraId="4B938AC4" w14:textId="77777777" w:rsidR="006834C5" w:rsidRPr="00581E18" w:rsidRDefault="006834C5" w:rsidP="006834C5">
      <w:pPr>
        <w:rPr>
          <w:rFonts w:cs="Poppins"/>
        </w:rPr>
      </w:pPr>
      <w:r w:rsidRPr="00581E18">
        <w:rPr>
          <w:rFonts w:cs="Poppins"/>
        </w:rPr>
        <w:t>En el área de programación, reconocer el estado de los objetos digitales, observando cómo cambian sus propiedades de orientación y dirección, integrándolo con la experiencia de construir algoritmos sencillos mediante secuencias lógicas y ordenadas, que permiten resolver desafíos propuestos en contextos significativos. Además, introducir el concepto de dato identificándolo en entornos físicos y digitales, valorando su importancia en la construcción de la solución de problemas. Aprovechando el interés y la oportunidad que nace de la experiencia de buscar soluciones, los estudiantes pueden comenzar a identificar estructuras repetitivas en las secuencias de programación, diferenciando entre acciones que se repiten un número limitado o ilimitado de veces.</w:t>
      </w:r>
    </w:p>
    <w:p w14:paraId="763F58CB" w14:textId="77777777" w:rsidR="006834C5" w:rsidRPr="00581E18" w:rsidRDefault="006834C5" w:rsidP="006834C5">
      <w:pPr>
        <w:rPr>
          <w:rFonts w:cs="Poppins"/>
        </w:rPr>
      </w:pPr>
      <w:r w:rsidRPr="00581E18">
        <w:rPr>
          <w:rFonts w:cs="Poppins"/>
        </w:rPr>
        <w:t>En el campo de la ciencia de datos, promover el reconocimiento del dato como elemento clave en situaciones cotidianas, explorando sus diferentes tipos, para luego a través de actividades lúdicas, analizar y ordenarlos en gráficos pictóricos como estrategia para representar los datos recolectados, estimulando el pensamiento crítico y la capacidad de análisis.</w:t>
      </w:r>
    </w:p>
    <w:p w14:paraId="773E4A8B" w14:textId="77777777" w:rsidR="006834C5" w:rsidRPr="00581E18" w:rsidRDefault="006834C5" w:rsidP="006834C5">
      <w:pPr>
        <w:rPr>
          <w:rFonts w:cs="Poppins"/>
        </w:rPr>
      </w:pPr>
      <w:r w:rsidRPr="00581E18">
        <w:rPr>
          <w:rFonts w:cs="Poppins"/>
        </w:rPr>
        <w:t>En fin, analice la propuesta del módulo, luego con creatividad y criterio técnico, genere un entorno seguro, estimulante y colaborativo, donde se desarrolle el proceso de aprendizaje, mediado por metodologías activas que favorecen el desarrollo de saberes procedimentales, actitudinales y socioemocionales.</w:t>
      </w:r>
    </w:p>
    <w:p w14:paraId="2BBEBECB" w14:textId="77777777" w:rsidR="006834C5" w:rsidRPr="00581E18" w:rsidRDefault="006834C5" w:rsidP="006834C5">
      <w:pPr>
        <w:rPr>
          <w:rFonts w:eastAsiaTheme="majorEastAsia" w:cs="Poppins"/>
          <w:b/>
          <w:color w:val="2F5496" w:themeColor="accent1" w:themeShade="BF"/>
          <w:sz w:val="28"/>
          <w:szCs w:val="28"/>
        </w:rPr>
      </w:pPr>
    </w:p>
    <w:p w14:paraId="4FAA34CE" w14:textId="77777777" w:rsidR="006834C5" w:rsidRPr="00581E18" w:rsidRDefault="006834C5" w:rsidP="00163D4B">
      <w:pPr>
        <w:pStyle w:val="Heading2"/>
        <w:rPr>
          <w:spacing w:val="-2"/>
        </w:rPr>
      </w:pPr>
      <w:bookmarkStart w:id="17" w:name="_Toc207780760"/>
      <w:bookmarkStart w:id="18" w:name="_Toc215054735"/>
      <w:r w:rsidRPr="00581E18">
        <w:t xml:space="preserve">Módulo 2- </w:t>
      </w:r>
      <w:r w:rsidRPr="00581E18">
        <w:rPr>
          <w:color w:val="09B7AE"/>
        </w:rPr>
        <w:t>Básico requerido</w:t>
      </w:r>
      <w:r w:rsidRPr="00581E18">
        <w:t xml:space="preserve">: Nivel Educación </w:t>
      </w:r>
      <w:r w:rsidRPr="00581E18">
        <w:rPr>
          <w:spacing w:val="-2"/>
        </w:rPr>
        <w:t>Preescolar</w:t>
      </w:r>
      <w:bookmarkEnd w:id="17"/>
      <w:bookmarkEnd w:id="18"/>
    </w:p>
    <w:tbl>
      <w:tblPr>
        <w:tblStyle w:val="TableGrid"/>
        <w:tblpPr w:leftFromText="141" w:rightFromText="141" w:vertAnchor="text" w:horzAnchor="margin" w:tblpY="107"/>
        <w:tblW w:w="1360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1837"/>
        <w:gridCol w:w="3948"/>
        <w:gridCol w:w="2234"/>
        <w:gridCol w:w="2792"/>
        <w:gridCol w:w="2792"/>
      </w:tblGrid>
      <w:tr w:rsidR="006834C5" w:rsidRPr="00581E18" w14:paraId="5990A7E3" w14:textId="77777777" w:rsidTr="00154565">
        <w:trPr>
          <w:tblHeader/>
        </w:trPr>
        <w:tc>
          <w:tcPr>
            <w:tcW w:w="1360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4FB8B27A" w14:textId="77777777" w:rsidR="006834C5" w:rsidRPr="00581E18" w:rsidRDefault="006834C5" w:rsidP="00B90398">
            <w:pPr>
              <w:spacing w:after="0"/>
              <w:rPr>
                <w:rFonts w:cs="Poppins"/>
                <w:b/>
                <w:color w:val="FFFFFF" w:themeColor="background1"/>
                <w:sz w:val="24"/>
                <w:szCs w:val="24"/>
              </w:rPr>
            </w:pPr>
            <w:r w:rsidRPr="00581E18">
              <w:rPr>
                <w:rFonts w:cs="Poppins"/>
                <w:b/>
                <w:color w:val="FFFFFF" w:themeColor="background1"/>
                <w:sz w:val="24"/>
                <w:szCs w:val="24"/>
              </w:rPr>
              <w:t>Módulo: 2 Básico requerido</w:t>
            </w:r>
          </w:p>
          <w:p w14:paraId="7BA3E4E2" w14:textId="77777777" w:rsidR="006834C5" w:rsidRPr="00581E18" w:rsidRDefault="006834C5" w:rsidP="00B90398">
            <w:pPr>
              <w:spacing w:after="0"/>
              <w:rPr>
                <w:rFonts w:cs="Poppins"/>
                <w:b/>
                <w:color w:val="FFFFFF" w:themeColor="background1"/>
                <w:sz w:val="24"/>
                <w:szCs w:val="24"/>
              </w:rPr>
            </w:pPr>
            <w:r w:rsidRPr="00581E18">
              <w:rPr>
                <w:rFonts w:cs="Poppins"/>
                <w:b/>
                <w:color w:val="FFFFFF" w:themeColor="background1"/>
                <w:sz w:val="24"/>
                <w:szCs w:val="24"/>
              </w:rPr>
              <w:t xml:space="preserve">Ciclos: </w:t>
            </w:r>
            <w:r w:rsidRPr="00581E18">
              <w:rPr>
                <w:rFonts w:cs="Poppins"/>
                <w:b/>
                <w:i/>
                <w:color w:val="FFFFFF" w:themeColor="background1"/>
                <w:sz w:val="24"/>
              </w:rPr>
              <w:t xml:space="preserve"> </w:t>
            </w:r>
            <w:r w:rsidRPr="00581E18">
              <w:rPr>
                <w:rFonts w:cs="Poppins"/>
                <w:color w:val="FFFFFF" w:themeColor="background1"/>
                <w:sz w:val="24"/>
                <w:szCs w:val="24"/>
              </w:rPr>
              <w:t>Materno Infantil (Grupo Interactivo II) y Transición</w:t>
            </w:r>
            <w:r w:rsidRPr="00581E18">
              <w:rPr>
                <w:rFonts w:cs="Poppins"/>
                <w:i/>
                <w:color w:val="FFFFFF" w:themeColor="background1"/>
                <w:sz w:val="24"/>
              </w:rPr>
              <w:t xml:space="preserve">                            </w:t>
            </w:r>
            <w:r w:rsidRPr="00581E18">
              <w:rPr>
                <w:rFonts w:cs="Poppins"/>
                <w:b/>
                <w:color w:val="FFFFFF" w:themeColor="background1"/>
                <w:sz w:val="24"/>
                <w:szCs w:val="24"/>
              </w:rPr>
              <w:t xml:space="preserve">Nivel: </w:t>
            </w:r>
            <w:r w:rsidRPr="00581E18">
              <w:rPr>
                <w:rFonts w:cs="Poppins"/>
                <w:bCs/>
                <w:color w:val="FFFFFF" w:themeColor="background1"/>
                <w:sz w:val="24"/>
                <w:szCs w:val="24"/>
              </w:rPr>
              <w:t xml:space="preserve"> Educación </w:t>
            </w:r>
            <w:r w:rsidRPr="00581E18">
              <w:rPr>
                <w:rFonts w:cs="Poppins"/>
                <w:color w:val="FFFFFF" w:themeColor="background1"/>
                <w:sz w:val="24"/>
                <w:szCs w:val="24"/>
              </w:rPr>
              <w:t>Preescolar</w:t>
            </w:r>
          </w:p>
        </w:tc>
      </w:tr>
      <w:tr w:rsidR="006834C5" w:rsidRPr="00581E18" w14:paraId="1D288E8E" w14:textId="77777777" w:rsidTr="00154565">
        <w:trPr>
          <w:tblHeader/>
        </w:trPr>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D859DFD"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Área de conocimiento</w:t>
            </w:r>
          </w:p>
        </w:tc>
        <w:tc>
          <w:tcPr>
            <w:tcW w:w="394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2A0AA351" w14:textId="77777777" w:rsidR="006834C5" w:rsidRPr="00581E18" w:rsidRDefault="006834C5" w:rsidP="00B90398">
            <w:pPr>
              <w:spacing w:after="0"/>
              <w:jc w:val="center"/>
              <w:rPr>
                <w:rFonts w:cs="Poppins"/>
                <w:b/>
                <w:color w:val="FFFFFF" w:themeColor="background1"/>
              </w:rPr>
            </w:pPr>
            <w:proofErr w:type="spellStart"/>
            <w:r w:rsidRPr="00581E18">
              <w:rPr>
                <w:rFonts w:cs="Poppins"/>
                <w:b/>
                <w:color w:val="FFFFFF" w:themeColor="background1"/>
              </w:rPr>
              <w:t>RdA</w:t>
            </w:r>
            <w:proofErr w:type="spellEnd"/>
          </w:p>
        </w:tc>
        <w:tc>
          <w:tcPr>
            <w:tcW w:w="2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5281AF0"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 conceptual</w:t>
            </w:r>
          </w:p>
          <w:p w14:paraId="1E9E5217"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w:t>
            </w:r>
          </w:p>
        </w:tc>
        <w:tc>
          <w:tcPr>
            <w:tcW w:w="27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ABFFB39"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 procedimental</w:t>
            </w:r>
          </w:p>
          <w:p w14:paraId="72157C64"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 hacer)</w:t>
            </w:r>
          </w:p>
        </w:tc>
        <w:tc>
          <w:tcPr>
            <w:tcW w:w="27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D51FB7E"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 actitudinal</w:t>
            </w:r>
          </w:p>
          <w:p w14:paraId="0D29F1A9"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 ser)</w:t>
            </w:r>
          </w:p>
        </w:tc>
      </w:tr>
      <w:tr w:rsidR="006834C5" w:rsidRPr="00581E18" w14:paraId="54E25891" w14:textId="77777777" w:rsidTr="00154565">
        <w:trPr>
          <w:trHeight w:val="1267"/>
        </w:trPr>
        <w:tc>
          <w:tcPr>
            <w:tcW w:w="1837" w:type="dxa"/>
            <w:tcBorders>
              <w:top w:val="single" w:sz="4" w:space="0" w:color="FFFFFF" w:themeColor="background1"/>
            </w:tcBorders>
          </w:tcPr>
          <w:p w14:paraId="37F18CDE" w14:textId="77777777" w:rsidR="006834C5" w:rsidRPr="00581E18" w:rsidRDefault="006834C5" w:rsidP="00CE62CD">
            <w:pPr>
              <w:rPr>
                <w:rFonts w:cs="Poppins"/>
              </w:rPr>
            </w:pPr>
            <w:r w:rsidRPr="00581E18">
              <w:rPr>
                <w:rFonts w:cs="Poppins"/>
              </w:rPr>
              <w:t xml:space="preserve">Apropiación tecnológica y Digital </w:t>
            </w:r>
          </w:p>
        </w:tc>
        <w:tc>
          <w:tcPr>
            <w:tcW w:w="3948" w:type="dxa"/>
            <w:tcBorders>
              <w:top w:val="single" w:sz="4" w:space="0" w:color="FFFFFF" w:themeColor="background1"/>
            </w:tcBorders>
          </w:tcPr>
          <w:p w14:paraId="48B5EBBA" w14:textId="77777777" w:rsidR="006834C5" w:rsidRPr="00581E18" w:rsidRDefault="006834C5" w:rsidP="00CE62CD">
            <w:pPr>
              <w:ind w:right="-104"/>
              <w:rPr>
                <w:rFonts w:cs="Poppins"/>
              </w:rPr>
            </w:pPr>
            <w:r w:rsidRPr="00581E18">
              <w:rPr>
                <w:rFonts w:cs="Poppins"/>
                <w:color w:val="231F20"/>
              </w:rPr>
              <w:t xml:space="preserve">Identifica los </w:t>
            </w:r>
            <w:r w:rsidRPr="00581E18">
              <w:rPr>
                <w:rFonts w:cs="Poppins"/>
                <w:color w:val="231F20"/>
                <w:spacing w:val="-2"/>
              </w:rPr>
              <w:t xml:space="preserve">dispositivos digitales considerando características funcionales, experimentando </w:t>
            </w:r>
            <w:r w:rsidRPr="00581E18">
              <w:rPr>
                <w:rFonts w:cs="Poppins"/>
                <w:color w:val="231F20"/>
              </w:rPr>
              <w:t>su utilidad y reconociendo</w:t>
            </w:r>
            <w:r w:rsidRPr="00581E18">
              <w:rPr>
                <w:rFonts w:cs="Poppins"/>
                <w:color w:val="231F20"/>
                <w:spacing w:val="-4"/>
              </w:rPr>
              <w:t xml:space="preserve"> </w:t>
            </w:r>
            <w:r w:rsidRPr="00581E18">
              <w:rPr>
                <w:rFonts w:cs="Poppins"/>
                <w:color w:val="231F20"/>
              </w:rPr>
              <w:t xml:space="preserve">la autoría, durante la accesibilidad, interacción y </w:t>
            </w:r>
            <w:r w:rsidRPr="00581E18">
              <w:rPr>
                <w:rFonts w:cs="Poppins"/>
                <w:color w:val="231F20"/>
                <w:spacing w:val="-2"/>
              </w:rPr>
              <w:t xml:space="preserve">comunicación </w:t>
            </w:r>
            <w:r w:rsidRPr="00581E18">
              <w:rPr>
                <w:rFonts w:cs="Poppins"/>
                <w:color w:val="231F20"/>
              </w:rPr>
              <w:t xml:space="preserve">en la creación de recursos </w:t>
            </w:r>
            <w:r w:rsidRPr="00581E18">
              <w:rPr>
                <w:rFonts w:cs="Poppins"/>
                <w:color w:val="231F20"/>
                <w:spacing w:val="-2"/>
              </w:rPr>
              <w:t>digitales.</w:t>
            </w:r>
          </w:p>
        </w:tc>
        <w:tc>
          <w:tcPr>
            <w:tcW w:w="2234" w:type="dxa"/>
            <w:tcBorders>
              <w:top w:val="single" w:sz="4" w:space="0" w:color="FFFFFF" w:themeColor="background1"/>
            </w:tcBorders>
          </w:tcPr>
          <w:p w14:paraId="06211890" w14:textId="77777777" w:rsidR="006834C5" w:rsidRPr="00581E18" w:rsidRDefault="006834C5" w:rsidP="00CE62CD">
            <w:pPr>
              <w:pStyle w:val="ListParagraph"/>
              <w:numPr>
                <w:ilvl w:val="0"/>
                <w:numId w:val="12"/>
              </w:numPr>
              <w:ind w:left="176" w:hanging="176"/>
              <w:rPr>
                <w:rFonts w:ascii="Poppins" w:hAnsi="Poppins" w:cs="Poppins"/>
                <w:lang w:val="es-ES"/>
              </w:rPr>
            </w:pPr>
            <w:r w:rsidRPr="00581E18">
              <w:rPr>
                <w:rFonts w:ascii="Poppins" w:hAnsi="Poppins" w:cs="Poppins"/>
                <w:lang w:val="es-ES"/>
              </w:rPr>
              <w:t>Conexión entre dispositivos.</w:t>
            </w:r>
          </w:p>
          <w:p w14:paraId="3EB8058F" w14:textId="77777777" w:rsidR="006834C5" w:rsidRPr="00581E18" w:rsidRDefault="006834C5" w:rsidP="00CE62CD">
            <w:pPr>
              <w:ind w:left="-65"/>
              <w:rPr>
                <w:rFonts w:cs="Poppins"/>
              </w:rPr>
            </w:pPr>
          </w:p>
        </w:tc>
        <w:tc>
          <w:tcPr>
            <w:tcW w:w="2792" w:type="dxa"/>
            <w:vMerge w:val="restart"/>
            <w:tcBorders>
              <w:top w:val="single" w:sz="4" w:space="0" w:color="FFFFFF" w:themeColor="background1"/>
            </w:tcBorders>
          </w:tcPr>
          <w:p w14:paraId="34BA1019" w14:textId="77777777" w:rsidR="006834C5" w:rsidRPr="00581E18" w:rsidRDefault="006834C5"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Reconoce patrones.</w:t>
            </w:r>
          </w:p>
          <w:p w14:paraId="61085E0E" w14:textId="77777777" w:rsidR="006834C5" w:rsidRPr="00581E18" w:rsidRDefault="006834C5"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Transfiere.</w:t>
            </w:r>
          </w:p>
          <w:p w14:paraId="190D2A29" w14:textId="77777777" w:rsidR="006834C5" w:rsidRPr="00581E18" w:rsidRDefault="006834C5"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Programa.</w:t>
            </w:r>
          </w:p>
          <w:p w14:paraId="29173007" w14:textId="77777777" w:rsidR="006834C5" w:rsidRPr="00581E18" w:rsidRDefault="006834C5"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Comunica.</w:t>
            </w:r>
          </w:p>
          <w:p w14:paraId="799A3ACE" w14:textId="77777777" w:rsidR="006834C5" w:rsidRPr="00581E18" w:rsidRDefault="006834C5"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Colabora.</w:t>
            </w:r>
          </w:p>
          <w:p w14:paraId="2CCEEEDE" w14:textId="77777777" w:rsidR="006834C5" w:rsidRPr="00581E18" w:rsidRDefault="006834C5" w:rsidP="00CE62CD">
            <w:pPr>
              <w:pStyle w:val="ListParagraph"/>
              <w:numPr>
                <w:ilvl w:val="0"/>
                <w:numId w:val="6"/>
              </w:numPr>
              <w:ind w:left="193" w:hanging="227"/>
              <w:rPr>
                <w:rFonts w:ascii="Poppins" w:hAnsi="Poppins" w:cs="Poppins"/>
                <w:lang w:val="es-ES"/>
              </w:rPr>
            </w:pPr>
            <w:r w:rsidRPr="00581E18">
              <w:rPr>
                <w:rFonts w:ascii="Poppins" w:hAnsi="Poppins" w:cs="Poppins"/>
                <w:lang w:val="es-ES"/>
              </w:rPr>
              <w:t>Piensa de forma creativa.</w:t>
            </w:r>
          </w:p>
        </w:tc>
        <w:tc>
          <w:tcPr>
            <w:tcW w:w="2792" w:type="dxa"/>
            <w:vMerge w:val="restart"/>
            <w:tcBorders>
              <w:top w:val="single" w:sz="4" w:space="0" w:color="FFFFFF" w:themeColor="background1"/>
            </w:tcBorders>
          </w:tcPr>
          <w:p w14:paraId="19AE8235" w14:textId="77777777" w:rsidR="006834C5" w:rsidRPr="00581E18" w:rsidRDefault="006834C5" w:rsidP="00CE62CD">
            <w:pPr>
              <w:pStyle w:val="ListParagraph"/>
              <w:numPr>
                <w:ilvl w:val="0"/>
                <w:numId w:val="6"/>
              </w:numPr>
              <w:ind w:left="79" w:hanging="136"/>
              <w:rPr>
                <w:rFonts w:ascii="Poppins" w:hAnsi="Poppins" w:cs="Poppins"/>
                <w:lang w:val="es-ES"/>
              </w:rPr>
            </w:pPr>
            <w:r w:rsidRPr="00581E18">
              <w:rPr>
                <w:rFonts w:ascii="Poppins" w:hAnsi="Poppins" w:cs="Poppins"/>
                <w:lang w:val="es-ES"/>
              </w:rPr>
              <w:t>Aprender del error.</w:t>
            </w:r>
          </w:p>
          <w:p w14:paraId="56C5F0A3" w14:textId="77777777" w:rsidR="006834C5" w:rsidRPr="00581E18" w:rsidRDefault="006834C5" w:rsidP="00CE62CD">
            <w:pPr>
              <w:pStyle w:val="ListParagraph"/>
              <w:numPr>
                <w:ilvl w:val="0"/>
                <w:numId w:val="6"/>
              </w:numPr>
              <w:ind w:left="79" w:hanging="136"/>
              <w:rPr>
                <w:rFonts w:ascii="Poppins" w:hAnsi="Poppins" w:cs="Poppins"/>
                <w:lang w:val="es-ES"/>
              </w:rPr>
            </w:pPr>
            <w:r w:rsidRPr="00581E18">
              <w:rPr>
                <w:rFonts w:ascii="Poppins" w:hAnsi="Poppins" w:cs="Poppins"/>
                <w:lang w:val="es-ES"/>
              </w:rPr>
              <w:t>Flexibilidad para manejar</w:t>
            </w:r>
            <w:r w:rsidRPr="00581E18">
              <w:rPr>
                <w:rFonts w:ascii="Poppins" w:hAnsi="Poppins" w:cs="Poppins"/>
                <w:lang w:val="es-ES"/>
              </w:rPr>
              <w:br/>
              <w:t>problemas.</w:t>
            </w:r>
          </w:p>
          <w:p w14:paraId="02AD7EB3" w14:textId="77777777" w:rsidR="006834C5" w:rsidRPr="00581E18" w:rsidRDefault="006834C5" w:rsidP="00CE62CD">
            <w:pPr>
              <w:pStyle w:val="ListParagraph"/>
              <w:numPr>
                <w:ilvl w:val="0"/>
                <w:numId w:val="6"/>
              </w:numPr>
              <w:ind w:left="79" w:hanging="136"/>
              <w:rPr>
                <w:rFonts w:ascii="Poppins" w:hAnsi="Poppins" w:cs="Poppins"/>
                <w:lang w:val="es-ES"/>
              </w:rPr>
            </w:pPr>
            <w:r w:rsidRPr="00581E18">
              <w:rPr>
                <w:rFonts w:ascii="Poppins" w:hAnsi="Poppins" w:cs="Poppins"/>
                <w:lang w:val="es-ES"/>
              </w:rPr>
              <w:t>Tolerancia a la frustración.</w:t>
            </w:r>
          </w:p>
        </w:tc>
      </w:tr>
      <w:tr w:rsidR="006834C5" w:rsidRPr="00581E18" w14:paraId="54482F2B" w14:textId="77777777" w:rsidTr="00154565">
        <w:trPr>
          <w:trHeight w:val="1268"/>
        </w:trPr>
        <w:tc>
          <w:tcPr>
            <w:tcW w:w="1837" w:type="dxa"/>
          </w:tcPr>
          <w:p w14:paraId="0A6C8DB8" w14:textId="77777777" w:rsidR="006834C5" w:rsidRPr="00581E18" w:rsidRDefault="006834C5" w:rsidP="00CE62CD">
            <w:pPr>
              <w:rPr>
                <w:rFonts w:cs="Poppins"/>
              </w:rPr>
            </w:pPr>
            <w:r w:rsidRPr="00581E18">
              <w:rPr>
                <w:rFonts w:cs="Poppins"/>
              </w:rPr>
              <w:t>Programación y Algoritmos</w:t>
            </w:r>
          </w:p>
        </w:tc>
        <w:tc>
          <w:tcPr>
            <w:tcW w:w="3948" w:type="dxa"/>
          </w:tcPr>
          <w:p w14:paraId="01858A90" w14:textId="77777777" w:rsidR="006834C5" w:rsidRPr="00581E18" w:rsidRDefault="006834C5" w:rsidP="00CE62CD">
            <w:pPr>
              <w:rPr>
                <w:rFonts w:cs="Poppins"/>
              </w:rPr>
            </w:pPr>
            <w:r w:rsidRPr="00581E18">
              <w:rPr>
                <w:rFonts w:cs="Poppins"/>
                <w:color w:val="231F20"/>
                <w:spacing w:val="-2"/>
              </w:rPr>
              <w:t xml:space="preserve">Ordena secuencias integrando </w:t>
            </w:r>
            <w:r w:rsidRPr="00581E18">
              <w:rPr>
                <w:rFonts w:cs="Poppins"/>
                <w:color w:val="231F20"/>
              </w:rPr>
              <w:t xml:space="preserve">conceptos de </w:t>
            </w:r>
            <w:r w:rsidRPr="00581E18">
              <w:rPr>
                <w:rFonts w:cs="Poppins"/>
                <w:color w:val="231F20"/>
                <w:spacing w:val="-2"/>
              </w:rPr>
              <w:t xml:space="preserve">programación </w:t>
            </w:r>
            <w:r w:rsidRPr="00581E18">
              <w:rPr>
                <w:rFonts w:cs="Poppins"/>
                <w:color w:val="231F20"/>
              </w:rPr>
              <w:t>como dato, evento, estado, ciclos,</w:t>
            </w:r>
            <w:r w:rsidRPr="00581E18">
              <w:rPr>
                <w:rFonts w:cs="Poppins"/>
                <w:color w:val="231F20"/>
                <w:spacing w:val="-14"/>
              </w:rPr>
              <w:t xml:space="preserve"> </w:t>
            </w:r>
            <w:r w:rsidRPr="00581E18">
              <w:rPr>
                <w:rFonts w:cs="Poppins"/>
                <w:color w:val="231F20"/>
              </w:rPr>
              <w:t>así</w:t>
            </w:r>
            <w:r w:rsidRPr="00581E18">
              <w:rPr>
                <w:rFonts w:cs="Poppins"/>
                <w:color w:val="231F20"/>
                <w:spacing w:val="-13"/>
              </w:rPr>
              <w:t xml:space="preserve"> </w:t>
            </w:r>
            <w:r w:rsidRPr="00581E18">
              <w:rPr>
                <w:rFonts w:cs="Poppins"/>
                <w:color w:val="231F20"/>
              </w:rPr>
              <w:t xml:space="preserve">como nociones de lateralidad y </w:t>
            </w:r>
            <w:r w:rsidRPr="00581E18">
              <w:rPr>
                <w:rFonts w:cs="Poppins"/>
                <w:color w:val="231F20"/>
                <w:spacing w:val="-2"/>
              </w:rPr>
              <w:t xml:space="preserve">orientación </w:t>
            </w:r>
            <w:r w:rsidRPr="00581E18">
              <w:rPr>
                <w:rFonts w:cs="Poppins"/>
                <w:color w:val="231F20"/>
              </w:rPr>
              <w:t xml:space="preserve">espacial, en la solución de desafíos </w:t>
            </w:r>
            <w:r w:rsidRPr="00581E18">
              <w:rPr>
                <w:rFonts w:cs="Poppins"/>
                <w:color w:val="231F20"/>
                <w:spacing w:val="-2"/>
              </w:rPr>
              <w:t xml:space="preserve">propuestos, </w:t>
            </w:r>
            <w:r w:rsidRPr="00581E18">
              <w:rPr>
                <w:rFonts w:cs="Poppins"/>
                <w:color w:val="231F20"/>
              </w:rPr>
              <w:t>utilizando</w:t>
            </w:r>
            <w:r w:rsidRPr="00581E18">
              <w:rPr>
                <w:rFonts w:cs="Poppins"/>
                <w:color w:val="231F20"/>
                <w:spacing w:val="-1"/>
              </w:rPr>
              <w:t xml:space="preserve"> </w:t>
            </w:r>
            <w:r w:rsidRPr="00581E18">
              <w:rPr>
                <w:rFonts w:cs="Poppins"/>
                <w:color w:val="231F20"/>
                <w:spacing w:val="-7"/>
              </w:rPr>
              <w:t xml:space="preserve">la </w:t>
            </w:r>
            <w:r w:rsidRPr="00581E18">
              <w:rPr>
                <w:rFonts w:eastAsia="Poppins" w:cs="Poppins"/>
                <w:color w:val="231F20"/>
                <w:kern w:val="0"/>
                <w14:ligatures w14:val="none"/>
              </w:rPr>
              <w:t xml:space="preserve">programación iconográfica </w:t>
            </w:r>
            <w:r w:rsidRPr="00581E18">
              <w:rPr>
                <w:rFonts w:cs="Poppins"/>
                <w:color w:val="231F20"/>
              </w:rPr>
              <w:t>por bloques</w:t>
            </w:r>
            <w:r w:rsidRPr="00581E18">
              <w:rPr>
                <w:rFonts w:eastAsia="Poppins" w:cs="Poppins"/>
                <w:color w:val="231F20"/>
                <w:kern w:val="0"/>
                <w14:ligatures w14:val="none"/>
              </w:rPr>
              <w:t>.</w:t>
            </w:r>
          </w:p>
        </w:tc>
        <w:tc>
          <w:tcPr>
            <w:tcW w:w="2234" w:type="dxa"/>
          </w:tcPr>
          <w:p w14:paraId="7B216B0F" w14:textId="685DF811" w:rsidR="006834C5" w:rsidRPr="00581E18" w:rsidRDefault="006834C5" w:rsidP="00CE62CD">
            <w:pPr>
              <w:pStyle w:val="ListParagraph"/>
              <w:numPr>
                <w:ilvl w:val="0"/>
                <w:numId w:val="12"/>
              </w:numPr>
              <w:tabs>
                <w:tab w:val="left" w:pos="603"/>
              </w:tabs>
              <w:ind w:left="176" w:hanging="176"/>
              <w:rPr>
                <w:rFonts w:ascii="Poppins" w:hAnsi="Poppins" w:cs="Poppins"/>
                <w:lang w:val="es-ES"/>
              </w:rPr>
            </w:pPr>
            <w:r w:rsidRPr="00581E18">
              <w:rPr>
                <w:rFonts w:ascii="Poppins" w:hAnsi="Poppins" w:cs="Poppins"/>
                <w:lang w:val="es-ES"/>
              </w:rPr>
              <w:t>Estado</w:t>
            </w:r>
            <w:r w:rsidR="00AD3E18" w:rsidRPr="00581E18">
              <w:rPr>
                <w:rFonts w:ascii="Poppins" w:hAnsi="Poppins" w:cs="Poppins"/>
                <w:lang w:val="es-ES"/>
              </w:rPr>
              <w:t>.</w:t>
            </w:r>
          </w:p>
          <w:p w14:paraId="4C1519DB" w14:textId="7802A4AD" w:rsidR="006834C5" w:rsidRPr="00581E18" w:rsidRDefault="006834C5" w:rsidP="00CE62CD">
            <w:pPr>
              <w:pStyle w:val="ListParagraph"/>
              <w:numPr>
                <w:ilvl w:val="0"/>
                <w:numId w:val="12"/>
              </w:numPr>
              <w:tabs>
                <w:tab w:val="left" w:pos="603"/>
              </w:tabs>
              <w:ind w:left="176" w:hanging="176"/>
              <w:rPr>
                <w:rFonts w:ascii="Poppins" w:hAnsi="Poppins" w:cs="Poppins"/>
                <w:lang w:val="es-ES"/>
              </w:rPr>
            </w:pPr>
            <w:r w:rsidRPr="00581E18">
              <w:rPr>
                <w:rFonts w:ascii="Poppins" w:hAnsi="Poppins" w:cs="Poppins"/>
                <w:lang w:val="es-ES"/>
              </w:rPr>
              <w:t>Algoritmo</w:t>
            </w:r>
            <w:r w:rsidR="00AD3E18" w:rsidRPr="00581E18">
              <w:rPr>
                <w:rFonts w:ascii="Poppins" w:hAnsi="Poppins" w:cs="Poppins"/>
                <w:lang w:val="es-ES"/>
              </w:rPr>
              <w:t>.</w:t>
            </w:r>
          </w:p>
          <w:p w14:paraId="608DD23B" w14:textId="5EC225D3" w:rsidR="006834C5" w:rsidRPr="00581E18" w:rsidRDefault="006834C5" w:rsidP="00CE62CD">
            <w:pPr>
              <w:pStyle w:val="ListParagraph"/>
              <w:numPr>
                <w:ilvl w:val="0"/>
                <w:numId w:val="12"/>
              </w:numPr>
              <w:tabs>
                <w:tab w:val="left" w:pos="603"/>
              </w:tabs>
              <w:ind w:left="176" w:hanging="176"/>
              <w:rPr>
                <w:rFonts w:ascii="Poppins" w:hAnsi="Poppins" w:cs="Poppins"/>
                <w:lang w:val="es-ES"/>
              </w:rPr>
            </w:pPr>
            <w:r w:rsidRPr="00581E18">
              <w:rPr>
                <w:rFonts w:ascii="Poppins" w:hAnsi="Poppins" w:cs="Poppins"/>
                <w:lang w:val="es-ES"/>
              </w:rPr>
              <w:t>Dato</w:t>
            </w:r>
            <w:r w:rsidR="00AD3E18" w:rsidRPr="00581E18">
              <w:rPr>
                <w:rFonts w:ascii="Poppins" w:hAnsi="Poppins" w:cs="Poppins"/>
                <w:lang w:val="es-ES"/>
              </w:rPr>
              <w:t xml:space="preserve"> </w:t>
            </w:r>
            <w:r w:rsidRPr="00581E18">
              <w:rPr>
                <w:rFonts w:ascii="Poppins" w:hAnsi="Poppins" w:cs="Poppins"/>
                <w:lang w:val="es-ES"/>
              </w:rPr>
              <w:t>(programación)</w:t>
            </w:r>
            <w:r w:rsidR="00AD3E18" w:rsidRPr="00581E18">
              <w:rPr>
                <w:rFonts w:ascii="Poppins" w:hAnsi="Poppins" w:cs="Poppins"/>
                <w:lang w:val="es-ES"/>
              </w:rPr>
              <w:t>.</w:t>
            </w:r>
          </w:p>
          <w:p w14:paraId="3BC6FBF3" w14:textId="5932092F" w:rsidR="006834C5" w:rsidRPr="00581E18" w:rsidRDefault="006834C5" w:rsidP="00CE62CD">
            <w:pPr>
              <w:pStyle w:val="ListParagraph"/>
              <w:numPr>
                <w:ilvl w:val="0"/>
                <w:numId w:val="12"/>
              </w:numPr>
              <w:tabs>
                <w:tab w:val="left" w:pos="603"/>
              </w:tabs>
              <w:ind w:left="176" w:hanging="176"/>
              <w:rPr>
                <w:rFonts w:ascii="Poppins" w:hAnsi="Poppins" w:cs="Poppins"/>
                <w:lang w:val="es-ES"/>
              </w:rPr>
            </w:pPr>
            <w:r w:rsidRPr="00581E18">
              <w:rPr>
                <w:rFonts w:ascii="Poppins" w:hAnsi="Poppins" w:cs="Poppins"/>
                <w:lang w:val="es-ES"/>
              </w:rPr>
              <w:t>Estructuras repetitivas</w:t>
            </w:r>
            <w:r w:rsidR="00AD3E18" w:rsidRPr="00581E18">
              <w:rPr>
                <w:rFonts w:ascii="Poppins" w:hAnsi="Poppins" w:cs="Poppins"/>
                <w:lang w:val="es-ES"/>
              </w:rPr>
              <w:t>.</w:t>
            </w:r>
          </w:p>
          <w:p w14:paraId="5BBC5CF0" w14:textId="77777777" w:rsidR="006834C5" w:rsidRPr="00581E18" w:rsidRDefault="006834C5" w:rsidP="00CE62CD">
            <w:pPr>
              <w:ind w:left="-65"/>
              <w:rPr>
                <w:rFonts w:cs="Poppins"/>
              </w:rPr>
            </w:pPr>
          </w:p>
        </w:tc>
        <w:tc>
          <w:tcPr>
            <w:tcW w:w="2792" w:type="dxa"/>
            <w:vMerge/>
          </w:tcPr>
          <w:p w14:paraId="64463DD9" w14:textId="77777777" w:rsidR="006834C5" w:rsidRPr="00581E18" w:rsidRDefault="006834C5" w:rsidP="00CE62CD">
            <w:pPr>
              <w:rPr>
                <w:rFonts w:cs="Poppins"/>
                <w:sz w:val="20"/>
                <w:szCs w:val="20"/>
              </w:rPr>
            </w:pPr>
          </w:p>
        </w:tc>
        <w:tc>
          <w:tcPr>
            <w:tcW w:w="2792" w:type="dxa"/>
            <w:vMerge/>
          </w:tcPr>
          <w:p w14:paraId="75BFA5CA" w14:textId="77777777" w:rsidR="006834C5" w:rsidRPr="00581E18" w:rsidRDefault="006834C5" w:rsidP="00CE62CD">
            <w:pPr>
              <w:rPr>
                <w:rFonts w:cs="Poppins"/>
                <w:sz w:val="20"/>
                <w:szCs w:val="20"/>
              </w:rPr>
            </w:pPr>
          </w:p>
        </w:tc>
      </w:tr>
      <w:tr w:rsidR="006834C5" w:rsidRPr="00581E18" w14:paraId="63E6C10F" w14:textId="77777777" w:rsidTr="00154565">
        <w:trPr>
          <w:trHeight w:val="1267"/>
        </w:trPr>
        <w:tc>
          <w:tcPr>
            <w:tcW w:w="1837" w:type="dxa"/>
          </w:tcPr>
          <w:p w14:paraId="704656F7" w14:textId="1261F731" w:rsidR="006834C5" w:rsidRPr="00581E18" w:rsidRDefault="006834C5" w:rsidP="00CE62CD">
            <w:pPr>
              <w:rPr>
                <w:rFonts w:cs="Poppins"/>
              </w:rPr>
            </w:pPr>
            <w:r w:rsidRPr="00581E18">
              <w:rPr>
                <w:rFonts w:cs="Poppins"/>
              </w:rPr>
              <w:t xml:space="preserve">Computación física y </w:t>
            </w:r>
            <w:r w:rsidR="009B7B78" w:rsidRPr="00581E18">
              <w:rPr>
                <w:rFonts w:cs="Poppins"/>
              </w:rPr>
              <w:t>R</w:t>
            </w:r>
            <w:r w:rsidRPr="00581E18">
              <w:rPr>
                <w:rFonts w:cs="Poppins"/>
              </w:rPr>
              <w:t>obótica</w:t>
            </w:r>
          </w:p>
        </w:tc>
        <w:tc>
          <w:tcPr>
            <w:tcW w:w="3948" w:type="dxa"/>
          </w:tcPr>
          <w:p w14:paraId="55833378" w14:textId="77777777" w:rsidR="006834C5" w:rsidRPr="00581E18" w:rsidRDefault="006834C5" w:rsidP="00CE62CD">
            <w:pPr>
              <w:ind w:right="-104"/>
              <w:rPr>
                <w:rFonts w:cs="Poppins"/>
                <w:color w:val="231F20"/>
                <w:spacing w:val="-2"/>
              </w:rPr>
            </w:pPr>
            <w:r w:rsidRPr="00581E18">
              <w:rPr>
                <w:rFonts w:cs="Poppins"/>
                <w:color w:val="231F20"/>
                <w:spacing w:val="-2"/>
              </w:rPr>
              <w:t>Reconoce el funcionamiento de los robots, así como sus componentes (cuerpo, sistema sensorial, sistemas de control), al clasificarlos por su uso y programarlos para resolver retos.</w:t>
            </w:r>
          </w:p>
        </w:tc>
        <w:tc>
          <w:tcPr>
            <w:tcW w:w="2234" w:type="dxa"/>
          </w:tcPr>
          <w:p w14:paraId="255A789C" w14:textId="77777777" w:rsidR="006834C5" w:rsidRPr="00581E18" w:rsidRDefault="006834C5" w:rsidP="00CE62CD">
            <w:pPr>
              <w:pStyle w:val="ListParagraph"/>
              <w:numPr>
                <w:ilvl w:val="0"/>
                <w:numId w:val="12"/>
              </w:numPr>
              <w:ind w:left="169" w:hanging="169"/>
              <w:rPr>
                <w:rFonts w:ascii="Poppins" w:hAnsi="Poppins" w:cs="Poppins"/>
                <w:lang w:val="es-ES"/>
              </w:rPr>
            </w:pPr>
            <w:r w:rsidRPr="00581E18">
              <w:rPr>
                <w:rFonts w:ascii="Poppins" w:hAnsi="Poppins" w:cs="Poppins"/>
                <w:lang w:val="es-ES"/>
              </w:rPr>
              <w:t>Robot</w:t>
            </w:r>
          </w:p>
          <w:p w14:paraId="1AD1AF5F" w14:textId="77777777" w:rsidR="006834C5" w:rsidRPr="00581E18" w:rsidRDefault="006834C5" w:rsidP="00CE62CD">
            <w:pPr>
              <w:rPr>
                <w:rFonts w:cs="Poppins"/>
              </w:rPr>
            </w:pPr>
          </w:p>
        </w:tc>
        <w:tc>
          <w:tcPr>
            <w:tcW w:w="2792" w:type="dxa"/>
            <w:vMerge/>
          </w:tcPr>
          <w:p w14:paraId="794199EA" w14:textId="77777777" w:rsidR="006834C5" w:rsidRPr="00581E18" w:rsidRDefault="006834C5" w:rsidP="00CE62CD">
            <w:pPr>
              <w:rPr>
                <w:rFonts w:cs="Poppins"/>
                <w:sz w:val="20"/>
                <w:szCs w:val="20"/>
              </w:rPr>
            </w:pPr>
          </w:p>
        </w:tc>
        <w:tc>
          <w:tcPr>
            <w:tcW w:w="2792" w:type="dxa"/>
            <w:vMerge/>
          </w:tcPr>
          <w:p w14:paraId="64BA8E02" w14:textId="77777777" w:rsidR="006834C5" w:rsidRPr="00581E18" w:rsidRDefault="006834C5" w:rsidP="00CE62CD">
            <w:pPr>
              <w:rPr>
                <w:rFonts w:cs="Poppins"/>
                <w:sz w:val="20"/>
                <w:szCs w:val="20"/>
              </w:rPr>
            </w:pPr>
          </w:p>
        </w:tc>
      </w:tr>
      <w:tr w:rsidR="006834C5" w:rsidRPr="00581E18" w14:paraId="593AEBAF" w14:textId="77777777" w:rsidTr="00154565">
        <w:trPr>
          <w:trHeight w:val="1268"/>
        </w:trPr>
        <w:tc>
          <w:tcPr>
            <w:tcW w:w="1837" w:type="dxa"/>
          </w:tcPr>
          <w:p w14:paraId="26895097" w14:textId="6083C0D4" w:rsidR="006834C5" w:rsidRPr="00581E18" w:rsidRDefault="006834C5" w:rsidP="00CE62CD">
            <w:pPr>
              <w:rPr>
                <w:rFonts w:cs="Poppins"/>
              </w:rPr>
            </w:pPr>
            <w:r w:rsidRPr="00581E18">
              <w:rPr>
                <w:rFonts w:cs="Poppins"/>
              </w:rPr>
              <w:t xml:space="preserve">Ciencia de datos e Inteligencia </w:t>
            </w:r>
            <w:r w:rsidR="00AD3E18" w:rsidRPr="00581E18">
              <w:rPr>
                <w:rFonts w:cs="Poppins"/>
              </w:rPr>
              <w:t>a</w:t>
            </w:r>
            <w:r w:rsidRPr="00581E18">
              <w:rPr>
                <w:rFonts w:cs="Poppins"/>
              </w:rPr>
              <w:t>rtificial</w:t>
            </w:r>
          </w:p>
        </w:tc>
        <w:tc>
          <w:tcPr>
            <w:tcW w:w="3948" w:type="dxa"/>
          </w:tcPr>
          <w:p w14:paraId="7CE57928" w14:textId="77777777" w:rsidR="006834C5" w:rsidRPr="00581E18" w:rsidRDefault="006834C5" w:rsidP="00CE62CD">
            <w:pPr>
              <w:ind w:right="-104"/>
              <w:rPr>
                <w:rFonts w:cs="Poppins"/>
                <w:color w:val="231F20"/>
                <w:spacing w:val="-2"/>
              </w:rPr>
            </w:pPr>
            <w:r w:rsidRPr="00581E18">
              <w:rPr>
                <w:rFonts w:cs="Poppins"/>
                <w:color w:val="231F20"/>
                <w:spacing w:val="-2"/>
              </w:rPr>
              <w:t>Reconoce los conceptos básicos relacionados con la recopilación, organización e interpretación de datos simples, mediante gráficos pictóricos en la resolución de problemas, fomentando el pensamiento crítico y la curiosidad hacia el mundo que lo rodea.</w:t>
            </w:r>
          </w:p>
        </w:tc>
        <w:tc>
          <w:tcPr>
            <w:tcW w:w="2234" w:type="dxa"/>
          </w:tcPr>
          <w:p w14:paraId="0A65FE9A" w14:textId="2DEDAF85" w:rsidR="006834C5" w:rsidRPr="00581E18" w:rsidRDefault="006834C5" w:rsidP="00CE62CD">
            <w:pPr>
              <w:pStyle w:val="ListParagraph"/>
              <w:numPr>
                <w:ilvl w:val="0"/>
                <w:numId w:val="12"/>
              </w:numPr>
              <w:ind w:left="169" w:hanging="169"/>
              <w:rPr>
                <w:rFonts w:ascii="Poppins" w:hAnsi="Poppins" w:cs="Poppins"/>
                <w:lang w:val="es-ES"/>
              </w:rPr>
            </w:pPr>
            <w:r w:rsidRPr="00581E18">
              <w:rPr>
                <w:rFonts w:ascii="Poppins" w:hAnsi="Poppins" w:cs="Poppins"/>
                <w:lang w:val="es-ES"/>
              </w:rPr>
              <w:t>Dato (</w:t>
            </w:r>
            <w:r w:rsidR="00C65012" w:rsidRPr="00581E18">
              <w:rPr>
                <w:rFonts w:ascii="Poppins" w:hAnsi="Poppins" w:cs="Poppins"/>
                <w:lang w:val="es-ES"/>
              </w:rPr>
              <w:t>c</w:t>
            </w:r>
            <w:r w:rsidRPr="00581E18">
              <w:rPr>
                <w:rFonts w:ascii="Poppins" w:hAnsi="Poppins" w:cs="Poppins"/>
                <w:lang w:val="es-ES"/>
              </w:rPr>
              <w:t>iencias de datos).</w:t>
            </w:r>
          </w:p>
          <w:p w14:paraId="05E51238" w14:textId="6F9741BD" w:rsidR="006834C5" w:rsidRPr="00581E18" w:rsidRDefault="006834C5" w:rsidP="00CE62CD">
            <w:pPr>
              <w:pStyle w:val="ListParagraph"/>
              <w:numPr>
                <w:ilvl w:val="0"/>
                <w:numId w:val="12"/>
              </w:numPr>
              <w:ind w:left="169" w:hanging="169"/>
              <w:rPr>
                <w:rFonts w:ascii="Poppins" w:hAnsi="Poppins" w:cs="Poppins"/>
                <w:lang w:val="es-ES"/>
              </w:rPr>
            </w:pPr>
            <w:r w:rsidRPr="00581E18">
              <w:rPr>
                <w:rFonts w:ascii="Poppins" w:hAnsi="Poppins" w:cs="Poppins"/>
                <w:lang w:val="es-ES"/>
              </w:rPr>
              <w:t>Estrategias para presentar datos</w:t>
            </w:r>
            <w:r w:rsidR="00AD3E18" w:rsidRPr="00581E18">
              <w:rPr>
                <w:rFonts w:ascii="Poppins" w:hAnsi="Poppins" w:cs="Poppins"/>
                <w:lang w:val="es-ES"/>
              </w:rPr>
              <w:t>.</w:t>
            </w:r>
          </w:p>
        </w:tc>
        <w:tc>
          <w:tcPr>
            <w:tcW w:w="2792" w:type="dxa"/>
            <w:vMerge/>
          </w:tcPr>
          <w:p w14:paraId="3FF8B1A1" w14:textId="77777777" w:rsidR="006834C5" w:rsidRPr="00581E18" w:rsidRDefault="006834C5" w:rsidP="00CE62CD">
            <w:pPr>
              <w:rPr>
                <w:rFonts w:cs="Poppins"/>
                <w:sz w:val="20"/>
                <w:szCs w:val="20"/>
              </w:rPr>
            </w:pPr>
          </w:p>
        </w:tc>
        <w:tc>
          <w:tcPr>
            <w:tcW w:w="2792" w:type="dxa"/>
            <w:vMerge/>
          </w:tcPr>
          <w:p w14:paraId="42C34BAC" w14:textId="77777777" w:rsidR="006834C5" w:rsidRPr="00581E18" w:rsidRDefault="006834C5" w:rsidP="00CE62CD">
            <w:pPr>
              <w:rPr>
                <w:rFonts w:cs="Poppins"/>
                <w:sz w:val="20"/>
                <w:szCs w:val="20"/>
              </w:rPr>
            </w:pPr>
          </w:p>
        </w:tc>
      </w:tr>
    </w:tbl>
    <w:p w14:paraId="44708F7C" w14:textId="77777777" w:rsidR="006834C5" w:rsidRPr="00581E18" w:rsidRDefault="006834C5" w:rsidP="006834C5">
      <w:pPr>
        <w:rPr>
          <w:rFonts w:cs="Poppins"/>
          <w:b/>
          <w:i/>
          <w:color w:val="00516C"/>
          <w:spacing w:val="-2"/>
          <w:sz w:val="24"/>
        </w:rPr>
      </w:pPr>
    </w:p>
    <w:p w14:paraId="2D3D6C01" w14:textId="77777777" w:rsidR="006834C5" w:rsidRPr="00581E18" w:rsidRDefault="006834C5" w:rsidP="006834C5">
      <w:pPr>
        <w:rPr>
          <w:rFonts w:cs="Poppins"/>
          <w:b/>
          <w:i/>
          <w:color w:val="00516C"/>
          <w:sz w:val="24"/>
        </w:rPr>
      </w:pPr>
    </w:p>
    <w:p w14:paraId="286521AE" w14:textId="77777777" w:rsidR="006834C5" w:rsidRPr="00581E18" w:rsidRDefault="006834C5" w:rsidP="006834C5">
      <w:pPr>
        <w:rPr>
          <w:rFonts w:cs="Poppins"/>
          <w:b/>
          <w:i/>
          <w:color w:val="00516C"/>
          <w:sz w:val="24"/>
        </w:rPr>
      </w:pPr>
      <w:r w:rsidRPr="00581E18">
        <w:rPr>
          <w:rFonts w:cs="Poppins"/>
          <w:b/>
          <w:i/>
          <w:color w:val="00516C"/>
          <w:sz w:val="24"/>
        </w:rPr>
        <w:br w:type="page"/>
      </w: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594"/>
        <w:gridCol w:w="11122"/>
      </w:tblGrid>
      <w:tr w:rsidR="006834C5" w:rsidRPr="00581E18" w14:paraId="368520D6" w14:textId="77777777" w:rsidTr="00154565">
        <w:trPr>
          <w:tblHeader/>
        </w:trPr>
        <w:tc>
          <w:tcPr>
            <w:tcW w:w="25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4AC9D658" w14:textId="77777777" w:rsidR="006834C5" w:rsidRPr="00581E18" w:rsidRDefault="006834C5" w:rsidP="00B90398">
            <w:pPr>
              <w:spacing w:after="0"/>
              <w:jc w:val="center"/>
              <w:rPr>
                <w:rFonts w:cs="Poppins"/>
                <w:b/>
                <w:color w:val="FFFFFF" w:themeColor="background1"/>
                <w:sz w:val="24"/>
                <w:szCs w:val="24"/>
              </w:rPr>
            </w:pPr>
            <w:r w:rsidRPr="00581E18">
              <w:rPr>
                <w:rFonts w:cs="Poppins"/>
                <w:b/>
                <w:color w:val="FFFFFF" w:themeColor="background1"/>
                <w:sz w:val="24"/>
                <w:szCs w:val="24"/>
              </w:rPr>
              <w:t>Saber conceptual</w:t>
            </w:r>
          </w:p>
        </w:tc>
        <w:tc>
          <w:tcPr>
            <w:tcW w:w="11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C30C868" w14:textId="77777777" w:rsidR="006834C5" w:rsidRPr="00581E18" w:rsidRDefault="006834C5" w:rsidP="00B90398">
            <w:pPr>
              <w:spacing w:after="0"/>
              <w:jc w:val="center"/>
              <w:rPr>
                <w:rFonts w:cs="Poppins"/>
                <w:b/>
                <w:color w:val="FFFFFF" w:themeColor="background1"/>
                <w:sz w:val="24"/>
                <w:szCs w:val="24"/>
              </w:rPr>
            </w:pPr>
            <w:r w:rsidRPr="00581E18">
              <w:rPr>
                <w:rFonts w:cs="Poppins"/>
                <w:b/>
                <w:color w:val="FFFFFF" w:themeColor="background1"/>
                <w:sz w:val="24"/>
                <w:szCs w:val="24"/>
              </w:rPr>
              <w:t>Indicador</w:t>
            </w:r>
            <w:r w:rsidRPr="00581E18">
              <w:rPr>
                <w:rFonts w:cs="Poppins"/>
                <w:b/>
                <w:bCs/>
                <w:color w:val="FFFFFF" w:themeColor="background1"/>
                <w:sz w:val="24"/>
                <w:szCs w:val="24"/>
              </w:rPr>
              <w:t xml:space="preserve"> de logro</w:t>
            </w:r>
          </w:p>
        </w:tc>
      </w:tr>
      <w:tr w:rsidR="006834C5" w:rsidRPr="00581E18" w14:paraId="62F272A5" w14:textId="77777777" w:rsidTr="00154565">
        <w:trPr>
          <w:trHeight w:val="759"/>
        </w:trPr>
        <w:tc>
          <w:tcPr>
            <w:tcW w:w="2594" w:type="dxa"/>
            <w:tcBorders>
              <w:top w:val="single" w:sz="4" w:space="0" w:color="FFFFFF" w:themeColor="background1"/>
            </w:tcBorders>
          </w:tcPr>
          <w:p w14:paraId="2C499087" w14:textId="77777777" w:rsidR="006834C5" w:rsidRPr="00581E18" w:rsidRDefault="006834C5" w:rsidP="00CE62CD">
            <w:pPr>
              <w:rPr>
                <w:rFonts w:cs="Poppins"/>
                <w:color w:val="000000" w:themeColor="text1"/>
              </w:rPr>
            </w:pPr>
            <w:r w:rsidRPr="00581E18">
              <w:rPr>
                <w:rFonts w:cs="Poppins"/>
                <w:color w:val="000000" w:themeColor="text1"/>
              </w:rPr>
              <w:t>Conexión entre dispositivos.</w:t>
            </w:r>
          </w:p>
        </w:tc>
        <w:tc>
          <w:tcPr>
            <w:tcW w:w="11122" w:type="dxa"/>
            <w:tcBorders>
              <w:top w:val="single" w:sz="4" w:space="0" w:color="FFFFFF" w:themeColor="background1"/>
            </w:tcBorders>
          </w:tcPr>
          <w:p w14:paraId="1D3A5C45" w14:textId="77777777" w:rsidR="006834C5" w:rsidRPr="00581E18" w:rsidRDefault="006834C5" w:rsidP="00CE62CD">
            <w:pPr>
              <w:rPr>
                <w:rFonts w:cs="Poppins"/>
              </w:rPr>
            </w:pPr>
            <w:r w:rsidRPr="00581E18">
              <w:rPr>
                <w:rFonts w:cs="Poppins"/>
              </w:rPr>
              <w:t xml:space="preserve">Reconocer la </w:t>
            </w:r>
            <w:r w:rsidRPr="00581E18">
              <w:rPr>
                <w:rFonts w:cs="Poppins"/>
                <w:b/>
                <w:bCs/>
              </w:rPr>
              <w:t>conexión entre dispositivos</w:t>
            </w:r>
            <w:r w:rsidRPr="00581E18">
              <w:rPr>
                <w:rFonts w:cs="Poppins"/>
              </w:rPr>
              <w:t xml:space="preserve"> por bluetooth y los requerimientos de dispositivos digitales para conectarse, a través de una exploración dirigida. </w:t>
            </w:r>
          </w:p>
        </w:tc>
      </w:tr>
      <w:tr w:rsidR="006834C5" w:rsidRPr="00581E18" w14:paraId="3E96D9C6" w14:textId="77777777" w:rsidTr="00154565">
        <w:tc>
          <w:tcPr>
            <w:tcW w:w="2594" w:type="dxa"/>
          </w:tcPr>
          <w:p w14:paraId="0A250AE6" w14:textId="5354C514" w:rsidR="006834C5" w:rsidRPr="00581E18" w:rsidRDefault="006834C5" w:rsidP="00CE62CD">
            <w:pPr>
              <w:ind w:left="-65"/>
              <w:rPr>
                <w:rFonts w:cs="Poppins"/>
              </w:rPr>
            </w:pPr>
            <w:r w:rsidRPr="00581E18">
              <w:rPr>
                <w:rFonts w:cs="Poppins"/>
                <w:kern w:val="24"/>
              </w:rPr>
              <w:t>Estado</w:t>
            </w:r>
            <w:r w:rsidR="009B7B78" w:rsidRPr="00581E18">
              <w:rPr>
                <w:rFonts w:cs="Poppins"/>
                <w:kern w:val="24"/>
              </w:rPr>
              <w:t>.</w:t>
            </w:r>
          </w:p>
        </w:tc>
        <w:tc>
          <w:tcPr>
            <w:tcW w:w="11122" w:type="dxa"/>
          </w:tcPr>
          <w:p w14:paraId="4A1FBCB2" w14:textId="77777777" w:rsidR="006834C5" w:rsidRPr="00581E18" w:rsidRDefault="006834C5" w:rsidP="00CE62CD">
            <w:pPr>
              <w:pStyle w:val="paragraph"/>
              <w:spacing w:before="0" w:beforeAutospacing="0" w:after="0" w:afterAutospacing="0"/>
              <w:textAlignment w:val="baseline"/>
              <w:rPr>
                <w:rFonts w:ascii="Poppins" w:hAnsi="Poppins" w:cs="Poppins"/>
                <w:lang w:val="es-ES"/>
              </w:rPr>
            </w:pPr>
            <w:r w:rsidRPr="00581E18">
              <w:rPr>
                <w:rStyle w:val="normaltextrun"/>
                <w:rFonts w:ascii="Poppins" w:eastAsiaTheme="majorEastAsia" w:hAnsi="Poppins" w:cs="Poppins"/>
                <w:lang w:val="es-ES"/>
              </w:rPr>
              <w:t xml:space="preserve">Reconocer el concepto de </w:t>
            </w:r>
            <w:r w:rsidRPr="00581E18">
              <w:rPr>
                <w:rStyle w:val="normaltextrun"/>
                <w:rFonts w:ascii="Poppins" w:eastAsiaTheme="majorEastAsia" w:hAnsi="Poppins" w:cs="Poppins"/>
                <w:b/>
                <w:bCs/>
                <w:lang w:val="es-ES"/>
              </w:rPr>
              <w:t>estado</w:t>
            </w:r>
            <w:r w:rsidRPr="00581E18">
              <w:rPr>
                <w:rStyle w:val="normaltextrun"/>
                <w:rFonts w:ascii="Poppins" w:eastAsiaTheme="majorEastAsia" w:hAnsi="Poppins" w:cs="Poppins"/>
                <w:lang w:val="es-ES"/>
              </w:rPr>
              <w:t xml:space="preserve"> programando objetos que modifican las propiedades de orientación y/o dirección.</w:t>
            </w:r>
            <w:r w:rsidRPr="00581E18">
              <w:rPr>
                <w:rStyle w:val="eop"/>
                <w:rFonts w:ascii="Poppins" w:eastAsiaTheme="majorEastAsia" w:hAnsi="Poppins" w:cs="Poppins"/>
                <w:lang w:val="es-ES"/>
              </w:rPr>
              <w:t> </w:t>
            </w:r>
          </w:p>
        </w:tc>
      </w:tr>
      <w:tr w:rsidR="006834C5" w:rsidRPr="00581E18" w14:paraId="2FD183CA" w14:textId="77777777" w:rsidTr="00154565">
        <w:tc>
          <w:tcPr>
            <w:tcW w:w="2594" w:type="dxa"/>
          </w:tcPr>
          <w:p w14:paraId="3C2D43FE" w14:textId="76196588" w:rsidR="006834C5" w:rsidRPr="00581E18" w:rsidRDefault="006834C5" w:rsidP="00CE62CD">
            <w:pPr>
              <w:ind w:left="-65"/>
              <w:rPr>
                <w:rFonts w:cs="Poppins"/>
              </w:rPr>
            </w:pPr>
            <w:r w:rsidRPr="00581E18">
              <w:rPr>
                <w:rFonts w:cs="Poppins"/>
                <w:kern w:val="24"/>
              </w:rPr>
              <w:t>Algoritmo</w:t>
            </w:r>
            <w:r w:rsidR="009B7B78" w:rsidRPr="00581E18">
              <w:rPr>
                <w:rFonts w:cs="Poppins"/>
                <w:kern w:val="24"/>
              </w:rPr>
              <w:t>.</w:t>
            </w:r>
          </w:p>
        </w:tc>
        <w:tc>
          <w:tcPr>
            <w:tcW w:w="11122" w:type="dxa"/>
          </w:tcPr>
          <w:p w14:paraId="2F96308E" w14:textId="77777777" w:rsidR="006834C5" w:rsidRPr="00581E18" w:rsidRDefault="006834C5" w:rsidP="00CE62CD">
            <w:pPr>
              <w:pStyle w:val="paragraph"/>
              <w:spacing w:before="0" w:beforeAutospacing="0" w:after="0" w:afterAutospacing="0"/>
              <w:textAlignment w:val="baseline"/>
              <w:rPr>
                <w:rFonts w:ascii="Poppins" w:hAnsi="Poppins" w:cs="Poppins"/>
                <w:lang w:val="es-ES"/>
              </w:rPr>
            </w:pPr>
            <w:r w:rsidRPr="00581E18">
              <w:rPr>
                <w:rStyle w:val="normaltextrun"/>
                <w:rFonts w:ascii="Poppins" w:eastAsiaTheme="majorEastAsia" w:hAnsi="Poppins" w:cs="Poppins"/>
                <w:lang w:val="es-ES"/>
              </w:rPr>
              <w:t xml:space="preserve">Reconocer el concepto de </w:t>
            </w:r>
            <w:r w:rsidRPr="00581E18">
              <w:rPr>
                <w:rStyle w:val="normaltextrun"/>
                <w:rFonts w:ascii="Poppins" w:eastAsiaTheme="majorEastAsia" w:hAnsi="Poppins" w:cs="Poppins"/>
                <w:b/>
                <w:bCs/>
                <w:lang w:val="es-ES"/>
              </w:rPr>
              <w:t>algoritmo</w:t>
            </w:r>
            <w:r w:rsidRPr="00581E18">
              <w:rPr>
                <w:rStyle w:val="normaltextrun"/>
                <w:rFonts w:ascii="Poppins" w:eastAsiaTheme="majorEastAsia" w:hAnsi="Poppins" w:cs="Poppins"/>
                <w:lang w:val="es-ES"/>
              </w:rPr>
              <w:t xml:space="preserve"> mediante secuencias de acciones lógicas y ordenadas, en la construcción de soluciones a desafíos propuestos.</w:t>
            </w:r>
            <w:r w:rsidRPr="00581E18">
              <w:rPr>
                <w:rStyle w:val="eop"/>
                <w:rFonts w:ascii="Poppins" w:eastAsiaTheme="majorEastAsia" w:hAnsi="Poppins" w:cs="Poppins"/>
                <w:lang w:val="es-ES"/>
              </w:rPr>
              <w:t> </w:t>
            </w:r>
          </w:p>
        </w:tc>
      </w:tr>
      <w:tr w:rsidR="006834C5" w:rsidRPr="00581E18" w14:paraId="1F7835D4" w14:textId="77777777" w:rsidTr="00154565">
        <w:tc>
          <w:tcPr>
            <w:tcW w:w="2594" w:type="dxa"/>
          </w:tcPr>
          <w:p w14:paraId="13B9ABCF" w14:textId="4759075F" w:rsidR="006834C5" w:rsidRPr="00581E18" w:rsidRDefault="006834C5" w:rsidP="00CE62CD">
            <w:pPr>
              <w:rPr>
                <w:rFonts w:cs="Poppins"/>
              </w:rPr>
            </w:pPr>
            <w:r w:rsidRPr="00581E18">
              <w:rPr>
                <w:rFonts w:cs="Poppins"/>
                <w:kern w:val="24"/>
              </w:rPr>
              <w:t>Dato (programación)</w:t>
            </w:r>
            <w:r w:rsidR="009B7B78" w:rsidRPr="00581E18">
              <w:rPr>
                <w:rFonts w:cs="Poppins"/>
                <w:kern w:val="24"/>
              </w:rPr>
              <w:t>.</w:t>
            </w:r>
          </w:p>
        </w:tc>
        <w:tc>
          <w:tcPr>
            <w:tcW w:w="11122" w:type="dxa"/>
          </w:tcPr>
          <w:p w14:paraId="5500EC5B" w14:textId="77777777" w:rsidR="006834C5" w:rsidRPr="00581E18" w:rsidRDefault="006834C5" w:rsidP="00CE62CD">
            <w:pPr>
              <w:rPr>
                <w:rFonts w:cs="Poppins"/>
              </w:rPr>
            </w:pPr>
            <w:r w:rsidRPr="00581E18">
              <w:rPr>
                <w:rStyle w:val="normaltextrun"/>
                <w:rFonts w:cs="Poppins"/>
              </w:rPr>
              <w:t xml:space="preserve">Reconocer la importancia del </w:t>
            </w:r>
            <w:r w:rsidRPr="00581E18">
              <w:rPr>
                <w:rStyle w:val="normaltextrun"/>
                <w:rFonts w:cs="Poppins"/>
                <w:b/>
                <w:bCs/>
              </w:rPr>
              <w:t>dato</w:t>
            </w:r>
            <w:r w:rsidRPr="00581E18">
              <w:rPr>
                <w:rStyle w:val="normaltextrun"/>
                <w:rFonts w:cs="Poppins"/>
              </w:rPr>
              <w:t xml:space="preserve"> en contexto físico y en contexto digital mientras soluciona desafíos propuestos.</w:t>
            </w:r>
            <w:r w:rsidRPr="00581E18">
              <w:rPr>
                <w:rStyle w:val="eop"/>
                <w:rFonts w:cs="Poppins"/>
              </w:rPr>
              <w:t> </w:t>
            </w:r>
          </w:p>
        </w:tc>
      </w:tr>
      <w:tr w:rsidR="006834C5" w:rsidRPr="00581E18" w14:paraId="06532FC8" w14:textId="77777777" w:rsidTr="00154565">
        <w:tc>
          <w:tcPr>
            <w:tcW w:w="2594" w:type="dxa"/>
          </w:tcPr>
          <w:p w14:paraId="61B5C687" w14:textId="3D7C8FD1" w:rsidR="006834C5" w:rsidRPr="00581E18" w:rsidRDefault="006834C5" w:rsidP="00CE62CD">
            <w:pPr>
              <w:rPr>
                <w:rFonts w:cs="Poppins"/>
              </w:rPr>
            </w:pPr>
            <w:r w:rsidRPr="00581E18">
              <w:rPr>
                <w:rFonts w:cs="Poppins"/>
                <w:kern w:val="24"/>
              </w:rPr>
              <w:t>Estructuras repetitivas</w:t>
            </w:r>
            <w:r w:rsidR="009B7B78" w:rsidRPr="00581E18">
              <w:rPr>
                <w:rFonts w:cs="Poppins"/>
                <w:kern w:val="24"/>
              </w:rPr>
              <w:t>.</w:t>
            </w:r>
          </w:p>
        </w:tc>
        <w:tc>
          <w:tcPr>
            <w:tcW w:w="11122" w:type="dxa"/>
          </w:tcPr>
          <w:p w14:paraId="158E11F2" w14:textId="77777777" w:rsidR="006834C5" w:rsidRPr="00581E18" w:rsidRDefault="006834C5" w:rsidP="00CE62CD">
            <w:pPr>
              <w:pStyle w:val="paragraph"/>
              <w:spacing w:before="0" w:beforeAutospacing="0" w:after="0" w:afterAutospacing="0"/>
              <w:textAlignment w:val="baseline"/>
              <w:rPr>
                <w:rFonts w:ascii="Poppins" w:hAnsi="Poppins" w:cs="Poppins"/>
                <w:lang w:val="es-ES"/>
              </w:rPr>
            </w:pPr>
            <w:r w:rsidRPr="00581E18">
              <w:rPr>
                <w:rStyle w:val="normaltextrun"/>
                <w:rFonts w:ascii="Poppins" w:eastAsiaTheme="majorEastAsia" w:hAnsi="Poppins" w:cs="Poppins"/>
                <w:lang w:val="es-ES"/>
              </w:rPr>
              <w:t xml:space="preserve">Reconocer </w:t>
            </w:r>
            <w:r w:rsidRPr="00581E18">
              <w:rPr>
                <w:rStyle w:val="normaltextrun"/>
                <w:rFonts w:ascii="Poppins" w:eastAsiaTheme="majorEastAsia" w:hAnsi="Poppins" w:cs="Poppins"/>
                <w:b/>
                <w:bCs/>
                <w:lang w:val="es-ES"/>
              </w:rPr>
              <w:t xml:space="preserve">estructuras repetitivas </w:t>
            </w:r>
            <w:r w:rsidRPr="00581E18">
              <w:rPr>
                <w:rStyle w:val="normaltextrun"/>
                <w:rFonts w:ascii="Poppins" w:eastAsiaTheme="majorEastAsia" w:hAnsi="Poppins" w:cs="Poppins"/>
                <w:lang w:val="es-ES"/>
              </w:rPr>
              <w:t>en secuencias de acciones durante la programación guiada de objetos digitales, distinguiendo si una acción se repite un número limitado o ilimitado de veces.</w:t>
            </w:r>
            <w:r w:rsidRPr="00581E18">
              <w:rPr>
                <w:rStyle w:val="eop"/>
                <w:rFonts w:ascii="Poppins" w:eastAsiaTheme="majorEastAsia" w:hAnsi="Poppins" w:cs="Poppins"/>
                <w:lang w:val="es-ES"/>
              </w:rPr>
              <w:t> </w:t>
            </w:r>
          </w:p>
        </w:tc>
      </w:tr>
      <w:tr w:rsidR="006834C5" w:rsidRPr="00581E18" w14:paraId="4BD9206D" w14:textId="77777777" w:rsidTr="00154565">
        <w:tc>
          <w:tcPr>
            <w:tcW w:w="2594" w:type="dxa"/>
          </w:tcPr>
          <w:p w14:paraId="405CCE58" w14:textId="6EA629A0" w:rsidR="006834C5" w:rsidRPr="00581E18" w:rsidRDefault="006834C5" w:rsidP="00CE62CD">
            <w:pPr>
              <w:rPr>
                <w:rFonts w:cs="Poppins"/>
                <w:color w:val="000000" w:themeColor="text1"/>
              </w:rPr>
            </w:pPr>
            <w:r w:rsidRPr="00581E18">
              <w:rPr>
                <w:rFonts w:cs="Poppins"/>
                <w:color w:val="000000" w:themeColor="text1"/>
              </w:rPr>
              <w:t>Robot</w:t>
            </w:r>
            <w:r w:rsidR="009B7B78" w:rsidRPr="00581E18">
              <w:rPr>
                <w:rFonts w:cs="Poppins"/>
                <w:color w:val="000000" w:themeColor="text1"/>
              </w:rPr>
              <w:t>.</w:t>
            </w:r>
          </w:p>
          <w:p w14:paraId="4364D2C5" w14:textId="77777777" w:rsidR="006834C5" w:rsidRPr="00581E18" w:rsidRDefault="006834C5" w:rsidP="00CE62CD">
            <w:pPr>
              <w:rPr>
                <w:rFonts w:cs="Poppins"/>
              </w:rPr>
            </w:pPr>
          </w:p>
        </w:tc>
        <w:tc>
          <w:tcPr>
            <w:tcW w:w="11122" w:type="dxa"/>
          </w:tcPr>
          <w:p w14:paraId="0DF6B061" w14:textId="77777777" w:rsidR="006834C5" w:rsidRPr="00581E18" w:rsidRDefault="006834C5" w:rsidP="00CE62CD">
            <w:pPr>
              <w:rPr>
                <w:rFonts w:cs="Poppins"/>
              </w:rPr>
            </w:pPr>
            <w:r w:rsidRPr="00581E18">
              <w:rPr>
                <w:rFonts w:cs="Poppins"/>
              </w:rPr>
              <w:t xml:space="preserve">Reconocer qué es un </w:t>
            </w:r>
            <w:r w:rsidRPr="00581E18">
              <w:rPr>
                <w:rFonts w:cs="Poppins"/>
                <w:b/>
                <w:bCs/>
              </w:rPr>
              <w:t>robot</w:t>
            </w:r>
            <w:r w:rsidRPr="00581E18">
              <w:rPr>
                <w:rFonts w:cs="Poppins"/>
              </w:rPr>
              <w:t>, sus componentes y algunos de sus usos, mediante actividades lúdicas de exploración o programación guiada. </w:t>
            </w:r>
          </w:p>
        </w:tc>
      </w:tr>
      <w:tr w:rsidR="006834C5" w:rsidRPr="00581E18" w14:paraId="4E4BB1EC" w14:textId="77777777" w:rsidTr="00154565">
        <w:tc>
          <w:tcPr>
            <w:tcW w:w="2594" w:type="dxa"/>
          </w:tcPr>
          <w:p w14:paraId="63BDCF5C" w14:textId="77777777" w:rsidR="006834C5" w:rsidRPr="00581E18" w:rsidRDefault="006834C5" w:rsidP="00CE62CD">
            <w:pPr>
              <w:rPr>
                <w:rFonts w:cs="Poppins"/>
              </w:rPr>
            </w:pPr>
            <w:r w:rsidRPr="00581E18">
              <w:rPr>
                <w:rFonts w:cs="Poppins"/>
                <w:kern w:val="24"/>
              </w:rPr>
              <w:t xml:space="preserve">Dato </w:t>
            </w:r>
            <w:r w:rsidRPr="00581E18">
              <w:rPr>
                <w:rFonts w:eastAsiaTheme="minorEastAsia" w:cs="Poppins"/>
                <w:kern w:val="24"/>
              </w:rPr>
              <w:t>(Ciencias de datos).</w:t>
            </w:r>
          </w:p>
        </w:tc>
        <w:tc>
          <w:tcPr>
            <w:tcW w:w="11122" w:type="dxa"/>
          </w:tcPr>
          <w:p w14:paraId="03C8ED7E" w14:textId="77777777" w:rsidR="006834C5" w:rsidRPr="00581E18" w:rsidRDefault="006834C5" w:rsidP="00CE62CD">
            <w:pPr>
              <w:pStyle w:val="paragraph"/>
              <w:spacing w:before="0" w:beforeAutospacing="0" w:after="0" w:afterAutospacing="0"/>
              <w:textAlignment w:val="baseline"/>
              <w:rPr>
                <w:rFonts w:ascii="Poppins" w:hAnsi="Poppins" w:cs="Poppins"/>
                <w:lang w:val="es-ES"/>
              </w:rPr>
            </w:pPr>
            <w:r w:rsidRPr="00581E18">
              <w:rPr>
                <w:rStyle w:val="normaltextrun"/>
                <w:rFonts w:ascii="Poppins" w:eastAsiaTheme="majorEastAsia" w:hAnsi="Poppins" w:cs="Poppins"/>
                <w:color w:val="000000"/>
                <w:lang w:val="es-ES"/>
              </w:rPr>
              <w:t xml:space="preserve">Identificar el </w:t>
            </w:r>
            <w:r w:rsidRPr="00581E18">
              <w:rPr>
                <w:rStyle w:val="normaltextrun"/>
                <w:rFonts w:ascii="Poppins" w:eastAsiaTheme="majorEastAsia" w:hAnsi="Poppins" w:cs="Poppins"/>
                <w:b/>
                <w:bCs/>
                <w:color w:val="000000"/>
                <w:lang w:val="es-ES"/>
              </w:rPr>
              <w:t>dato</w:t>
            </w:r>
            <w:r w:rsidRPr="00581E18">
              <w:rPr>
                <w:rStyle w:val="normaltextrun"/>
                <w:rFonts w:ascii="Poppins" w:eastAsiaTheme="majorEastAsia" w:hAnsi="Poppins" w:cs="Poppins"/>
                <w:color w:val="000000"/>
                <w:lang w:val="es-ES"/>
              </w:rPr>
              <w:t xml:space="preserve"> y su importancia en situaciones cotidianas, reconociendo diferentes tipos como texto, imagen, sonido o video.</w:t>
            </w:r>
            <w:r w:rsidRPr="00581E18">
              <w:rPr>
                <w:rStyle w:val="eop"/>
                <w:rFonts w:ascii="Poppins" w:eastAsiaTheme="majorEastAsia" w:hAnsi="Poppins" w:cs="Poppins"/>
                <w:color w:val="000000"/>
                <w:lang w:val="es-ES"/>
              </w:rPr>
              <w:t> </w:t>
            </w:r>
          </w:p>
        </w:tc>
      </w:tr>
      <w:tr w:rsidR="006834C5" w:rsidRPr="00581E18" w14:paraId="3E24FCC9" w14:textId="77777777" w:rsidTr="00154565">
        <w:tc>
          <w:tcPr>
            <w:tcW w:w="2594" w:type="dxa"/>
          </w:tcPr>
          <w:p w14:paraId="48F57896" w14:textId="77777777" w:rsidR="006834C5" w:rsidRPr="00581E18" w:rsidRDefault="006834C5" w:rsidP="00CE62CD">
            <w:pPr>
              <w:ind w:left="-65"/>
              <w:rPr>
                <w:rFonts w:cs="Poppins"/>
              </w:rPr>
            </w:pPr>
            <w:r w:rsidRPr="00581E18">
              <w:rPr>
                <w:rFonts w:cs="Poppins"/>
                <w:kern w:val="24"/>
              </w:rPr>
              <w:t>Estrategias para presentar datos.</w:t>
            </w:r>
          </w:p>
        </w:tc>
        <w:tc>
          <w:tcPr>
            <w:tcW w:w="11122" w:type="dxa"/>
          </w:tcPr>
          <w:p w14:paraId="0C1FE1C5" w14:textId="77777777" w:rsidR="006834C5" w:rsidRPr="00581E18" w:rsidRDefault="006834C5" w:rsidP="00CE62CD">
            <w:pPr>
              <w:pStyle w:val="paragraph"/>
              <w:spacing w:before="0" w:beforeAutospacing="0" w:after="0" w:afterAutospacing="0"/>
              <w:textAlignment w:val="baseline"/>
              <w:rPr>
                <w:rFonts w:ascii="Poppins" w:hAnsi="Poppins" w:cs="Poppins"/>
                <w:lang w:val="es-ES"/>
              </w:rPr>
            </w:pPr>
            <w:r w:rsidRPr="00581E18">
              <w:rPr>
                <w:rStyle w:val="normaltextrun"/>
                <w:rFonts w:ascii="Poppins" w:eastAsiaTheme="majorEastAsia" w:hAnsi="Poppins" w:cs="Poppins"/>
                <w:color w:val="000000"/>
                <w:lang w:val="es-ES"/>
              </w:rPr>
              <w:t xml:space="preserve">Reconocer gráficos pictóricos como </w:t>
            </w:r>
            <w:r w:rsidRPr="00581E18">
              <w:rPr>
                <w:rStyle w:val="normaltextrun"/>
                <w:rFonts w:ascii="Poppins" w:eastAsiaTheme="majorEastAsia" w:hAnsi="Poppins" w:cs="Poppins"/>
                <w:b/>
                <w:bCs/>
                <w:color w:val="000000"/>
                <w:lang w:val="es-ES"/>
              </w:rPr>
              <w:t>estrategia para representar datos</w:t>
            </w:r>
            <w:r w:rsidRPr="00581E18">
              <w:rPr>
                <w:rStyle w:val="normaltextrun"/>
                <w:rFonts w:ascii="Poppins" w:eastAsiaTheme="majorEastAsia" w:hAnsi="Poppins" w:cs="Poppins"/>
                <w:color w:val="000000"/>
                <w:lang w:val="es-ES"/>
              </w:rPr>
              <w:t xml:space="preserve"> recolectados en actividades lúdicas.</w:t>
            </w:r>
            <w:r w:rsidRPr="00581E18">
              <w:rPr>
                <w:rStyle w:val="eop"/>
                <w:rFonts w:ascii="Poppins" w:eastAsiaTheme="majorEastAsia" w:hAnsi="Poppins" w:cs="Poppins"/>
                <w:color w:val="000000"/>
                <w:lang w:val="es-ES"/>
              </w:rPr>
              <w:t> </w:t>
            </w:r>
          </w:p>
        </w:tc>
      </w:tr>
    </w:tbl>
    <w:p w14:paraId="2C028A08" w14:textId="77777777" w:rsidR="006834C5" w:rsidRPr="00581E18" w:rsidRDefault="006834C5" w:rsidP="006834C5">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689"/>
        <w:gridCol w:w="11027"/>
      </w:tblGrid>
      <w:tr w:rsidR="006834C5" w:rsidRPr="00581E18" w14:paraId="6503D410" w14:textId="77777777" w:rsidTr="00154565">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87614AB" w14:textId="77777777" w:rsidR="006834C5" w:rsidRPr="00581E18" w:rsidRDefault="006834C5" w:rsidP="00B90398">
            <w:pPr>
              <w:spacing w:after="0"/>
              <w:jc w:val="center"/>
              <w:rPr>
                <w:rFonts w:cs="Poppins"/>
                <w:b/>
                <w:color w:val="FFFFFF" w:themeColor="background1"/>
                <w:sz w:val="24"/>
                <w:szCs w:val="24"/>
              </w:rPr>
            </w:pPr>
            <w:r w:rsidRPr="00581E18">
              <w:rPr>
                <w:rFonts w:cs="Poppins"/>
                <w:b/>
                <w:color w:val="FFFFFF" w:themeColor="background1"/>
                <w:sz w:val="24"/>
                <w:szCs w:val="24"/>
              </w:rPr>
              <w:t>Durante el desarrollo de las estrategias de mediación que proponga, asegure que el estudiante:</w:t>
            </w:r>
          </w:p>
        </w:tc>
      </w:tr>
      <w:tr w:rsidR="006834C5" w:rsidRPr="00581E18" w14:paraId="7EE76100" w14:textId="77777777" w:rsidTr="00154565">
        <w:trPr>
          <w:tblHeader/>
        </w:trPr>
        <w:tc>
          <w:tcPr>
            <w:tcW w:w="2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EEB5209" w14:textId="77777777" w:rsidR="006834C5" w:rsidRPr="00581E18" w:rsidRDefault="006834C5" w:rsidP="00B90398">
            <w:pPr>
              <w:spacing w:after="0"/>
              <w:jc w:val="center"/>
              <w:rPr>
                <w:rFonts w:cs="Poppins"/>
                <w:b/>
                <w:color w:val="FFFFFF" w:themeColor="background1"/>
              </w:rPr>
            </w:pPr>
            <w:r w:rsidRPr="00581E18">
              <w:rPr>
                <w:rFonts w:cs="Poppins"/>
                <w:b/>
                <w:color w:val="FFFFFF" w:themeColor="background1"/>
              </w:rPr>
              <w:t>Saber procedimental</w:t>
            </w:r>
          </w:p>
        </w:tc>
        <w:tc>
          <w:tcPr>
            <w:tcW w:w="110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4B71683" w14:textId="7DAC7C4B" w:rsidR="006834C5" w:rsidRPr="00581E18" w:rsidRDefault="000F1AB9" w:rsidP="00B90398">
            <w:pPr>
              <w:spacing w:after="0"/>
              <w:jc w:val="center"/>
              <w:rPr>
                <w:rFonts w:cs="Poppins"/>
                <w:b/>
                <w:color w:val="FFFFFF" w:themeColor="background1"/>
              </w:rPr>
            </w:pPr>
            <w:r w:rsidRPr="00581E18">
              <w:rPr>
                <w:rFonts w:cs="Poppins"/>
                <w:b/>
                <w:bCs/>
                <w:color w:val="FFFFFF" w:themeColor="background1"/>
              </w:rPr>
              <w:t>Prácticas del pensador computacional observables </w:t>
            </w:r>
          </w:p>
        </w:tc>
      </w:tr>
      <w:tr w:rsidR="006834C5" w:rsidRPr="00581E18" w14:paraId="320C68A6" w14:textId="77777777" w:rsidTr="00154565">
        <w:tc>
          <w:tcPr>
            <w:tcW w:w="2689" w:type="dxa"/>
            <w:tcBorders>
              <w:top w:val="single" w:sz="4" w:space="0" w:color="FFFFFF" w:themeColor="background1"/>
            </w:tcBorders>
          </w:tcPr>
          <w:p w14:paraId="0D812CCC" w14:textId="77777777" w:rsidR="006834C5" w:rsidRPr="00581E18" w:rsidRDefault="006834C5" w:rsidP="00CE62CD">
            <w:pPr>
              <w:rPr>
                <w:rFonts w:cs="Poppins"/>
              </w:rPr>
            </w:pPr>
            <w:r w:rsidRPr="00581E18">
              <w:rPr>
                <w:rFonts w:cs="Poppins"/>
              </w:rPr>
              <w:t>Reconoce patrones.</w:t>
            </w:r>
          </w:p>
        </w:tc>
        <w:tc>
          <w:tcPr>
            <w:tcW w:w="11027" w:type="dxa"/>
            <w:tcBorders>
              <w:top w:val="single" w:sz="4" w:space="0" w:color="FFFFFF" w:themeColor="background1"/>
            </w:tcBorders>
          </w:tcPr>
          <w:p w14:paraId="2FA041E3" w14:textId="77777777" w:rsidR="006834C5" w:rsidRPr="00581E18" w:rsidRDefault="006834C5" w:rsidP="00CE62CD">
            <w:pPr>
              <w:rPr>
                <w:rFonts w:cs="Poppins"/>
              </w:rPr>
            </w:pPr>
            <w:r w:rsidRPr="00581E18">
              <w:rPr>
                <w:rFonts w:cs="Poppins"/>
              </w:rPr>
              <w:t>Predice a partir de las regularidades, similitudes o características comunes de un conjunto de datos o situaciones, patrones que pueda aplicar en la solución a un problema o situación.</w:t>
            </w:r>
          </w:p>
        </w:tc>
      </w:tr>
      <w:tr w:rsidR="006834C5" w:rsidRPr="00581E18" w14:paraId="24D091A3" w14:textId="77777777" w:rsidTr="00154565">
        <w:tc>
          <w:tcPr>
            <w:tcW w:w="2689" w:type="dxa"/>
          </w:tcPr>
          <w:p w14:paraId="21177136" w14:textId="77777777" w:rsidR="006834C5" w:rsidRPr="00581E18" w:rsidRDefault="006834C5" w:rsidP="00CE62CD">
            <w:pPr>
              <w:rPr>
                <w:rFonts w:cs="Poppins"/>
              </w:rPr>
            </w:pPr>
            <w:r w:rsidRPr="00581E18">
              <w:rPr>
                <w:rFonts w:cs="Poppins"/>
              </w:rPr>
              <w:t>Transfiere.</w:t>
            </w:r>
          </w:p>
        </w:tc>
        <w:tc>
          <w:tcPr>
            <w:tcW w:w="11027" w:type="dxa"/>
          </w:tcPr>
          <w:p w14:paraId="1B5EF458" w14:textId="77777777" w:rsidR="006834C5" w:rsidRPr="00581E18" w:rsidRDefault="006834C5" w:rsidP="00CE62CD">
            <w:pPr>
              <w:rPr>
                <w:rFonts w:cs="Poppins"/>
              </w:rPr>
            </w:pPr>
            <w:r w:rsidRPr="00581E18">
              <w:rPr>
                <w:rFonts w:cs="Poppins"/>
              </w:rPr>
              <w:t>Transfiere conocimientos, habilidades y estrategias aprendidas previamente en un contexto específico, a situaciones diferentes y nuevas al resolver un problema o situación.</w:t>
            </w:r>
          </w:p>
        </w:tc>
      </w:tr>
      <w:tr w:rsidR="006834C5" w:rsidRPr="00581E18" w14:paraId="33918C7B" w14:textId="77777777" w:rsidTr="00154565">
        <w:tc>
          <w:tcPr>
            <w:tcW w:w="2689" w:type="dxa"/>
          </w:tcPr>
          <w:p w14:paraId="706FE07F" w14:textId="7797E41F" w:rsidR="006834C5" w:rsidRPr="00581E18" w:rsidRDefault="006834C5" w:rsidP="00CE62CD">
            <w:pPr>
              <w:rPr>
                <w:rFonts w:cs="Poppins"/>
              </w:rPr>
            </w:pPr>
            <w:r w:rsidRPr="00581E18">
              <w:rPr>
                <w:rFonts w:cs="Poppins"/>
              </w:rPr>
              <w:t>Programa</w:t>
            </w:r>
            <w:r w:rsidR="009B7B78" w:rsidRPr="00581E18">
              <w:rPr>
                <w:rFonts w:cs="Poppins"/>
              </w:rPr>
              <w:t>.</w:t>
            </w:r>
            <w:r w:rsidRPr="00581E18">
              <w:rPr>
                <w:rFonts w:cs="Poppins"/>
              </w:rPr>
              <w:t xml:space="preserve"> </w:t>
            </w:r>
          </w:p>
        </w:tc>
        <w:tc>
          <w:tcPr>
            <w:tcW w:w="11027" w:type="dxa"/>
          </w:tcPr>
          <w:p w14:paraId="0F045084" w14:textId="77777777" w:rsidR="006834C5" w:rsidRPr="00581E18" w:rsidRDefault="006834C5" w:rsidP="00CE62CD">
            <w:pPr>
              <w:rPr>
                <w:rFonts w:cs="Poppins"/>
              </w:rPr>
            </w:pPr>
            <w:r w:rsidRPr="00581E18">
              <w:rPr>
                <w:rFonts w:cs="Poppins"/>
              </w:rPr>
              <w:t xml:space="preserve">Programa mediante un entorno o IDE de programación para resolver un problema o situación. </w:t>
            </w:r>
          </w:p>
        </w:tc>
      </w:tr>
      <w:tr w:rsidR="006834C5" w:rsidRPr="00581E18" w14:paraId="4EC947A9" w14:textId="77777777" w:rsidTr="00154565">
        <w:tc>
          <w:tcPr>
            <w:tcW w:w="2689" w:type="dxa"/>
          </w:tcPr>
          <w:p w14:paraId="71C70AD2" w14:textId="191762FD" w:rsidR="006834C5" w:rsidRPr="00581E18" w:rsidRDefault="006834C5" w:rsidP="00CE62CD">
            <w:pPr>
              <w:rPr>
                <w:rFonts w:cs="Poppins"/>
              </w:rPr>
            </w:pPr>
            <w:r w:rsidRPr="00581E18">
              <w:rPr>
                <w:rFonts w:cs="Poppins"/>
              </w:rPr>
              <w:t>Comunica</w:t>
            </w:r>
            <w:r w:rsidR="009B7B78" w:rsidRPr="00581E18">
              <w:rPr>
                <w:rFonts w:cs="Poppins"/>
              </w:rPr>
              <w:t>.</w:t>
            </w:r>
            <w:r w:rsidRPr="00581E18">
              <w:rPr>
                <w:rFonts w:cs="Poppins"/>
              </w:rPr>
              <w:t xml:space="preserve"> </w:t>
            </w:r>
          </w:p>
        </w:tc>
        <w:tc>
          <w:tcPr>
            <w:tcW w:w="11027" w:type="dxa"/>
          </w:tcPr>
          <w:p w14:paraId="7BF706B5" w14:textId="77777777" w:rsidR="006834C5" w:rsidRPr="00581E18" w:rsidRDefault="006834C5" w:rsidP="00CE62CD">
            <w:pPr>
              <w:rPr>
                <w:rFonts w:cs="Poppins"/>
              </w:rPr>
            </w:pPr>
            <w:r w:rsidRPr="00581E18">
              <w:rPr>
                <w:rFonts w:cs="Poppins"/>
              </w:rPr>
              <w:t xml:space="preserve">Comunica ideas o soluciones a problemas o situaciones de manera creativa, coherente y comprensible, compartiendo conocimientos con otros al resolver un problema o situación. </w:t>
            </w:r>
          </w:p>
        </w:tc>
      </w:tr>
      <w:tr w:rsidR="006834C5" w:rsidRPr="00581E18" w14:paraId="3B2E423F" w14:textId="77777777" w:rsidTr="00154565">
        <w:tc>
          <w:tcPr>
            <w:tcW w:w="2689" w:type="dxa"/>
          </w:tcPr>
          <w:p w14:paraId="1ACF0C9E" w14:textId="313D42C7" w:rsidR="006834C5" w:rsidRPr="00581E18" w:rsidRDefault="006834C5" w:rsidP="00CE62CD">
            <w:pPr>
              <w:rPr>
                <w:rFonts w:cs="Poppins"/>
              </w:rPr>
            </w:pPr>
            <w:r w:rsidRPr="00581E18">
              <w:rPr>
                <w:rFonts w:cs="Poppins"/>
              </w:rPr>
              <w:t>Colabora</w:t>
            </w:r>
            <w:r w:rsidR="009B7B78" w:rsidRPr="00581E18">
              <w:rPr>
                <w:rFonts w:cs="Poppins"/>
              </w:rPr>
              <w:t>.</w:t>
            </w:r>
            <w:r w:rsidRPr="00581E18">
              <w:rPr>
                <w:rFonts w:cs="Poppins"/>
              </w:rPr>
              <w:t xml:space="preserve"> </w:t>
            </w:r>
          </w:p>
        </w:tc>
        <w:tc>
          <w:tcPr>
            <w:tcW w:w="11027" w:type="dxa"/>
          </w:tcPr>
          <w:p w14:paraId="1423C44C" w14:textId="77777777" w:rsidR="006834C5" w:rsidRPr="00581E18" w:rsidRDefault="006834C5" w:rsidP="00CE62CD">
            <w:pPr>
              <w:rPr>
                <w:rFonts w:cs="Poppins"/>
              </w:rPr>
            </w:pPr>
            <w:r w:rsidRPr="00581E18">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006834C5" w:rsidRPr="00581E18" w14:paraId="0EB2EB2F" w14:textId="77777777" w:rsidTr="00154565">
        <w:tc>
          <w:tcPr>
            <w:tcW w:w="2689" w:type="dxa"/>
          </w:tcPr>
          <w:p w14:paraId="78B02BEC" w14:textId="16378EFB" w:rsidR="006834C5" w:rsidRPr="00581E18" w:rsidRDefault="006834C5" w:rsidP="00CE62CD">
            <w:pPr>
              <w:rPr>
                <w:rFonts w:cs="Poppins"/>
              </w:rPr>
            </w:pPr>
            <w:r w:rsidRPr="00581E18">
              <w:rPr>
                <w:rFonts w:cs="Poppins"/>
              </w:rPr>
              <w:t>Piensa de forma creativa</w:t>
            </w:r>
            <w:r w:rsidR="009B7B78" w:rsidRPr="00581E18">
              <w:rPr>
                <w:rFonts w:cs="Poppins"/>
              </w:rPr>
              <w:t>.</w:t>
            </w:r>
            <w:r w:rsidRPr="00581E18">
              <w:rPr>
                <w:rFonts w:cs="Poppins"/>
              </w:rPr>
              <w:t xml:space="preserve"> </w:t>
            </w:r>
          </w:p>
        </w:tc>
        <w:tc>
          <w:tcPr>
            <w:tcW w:w="11027" w:type="dxa"/>
          </w:tcPr>
          <w:p w14:paraId="1991F00D" w14:textId="77777777" w:rsidR="006834C5" w:rsidRPr="00581E18" w:rsidRDefault="006834C5" w:rsidP="00CE62CD">
            <w:pPr>
              <w:rPr>
                <w:rFonts w:cs="Poppins"/>
              </w:rPr>
            </w:pPr>
            <w:r w:rsidRPr="00581E18">
              <w:rPr>
                <w:rFonts w:cs="Poppins"/>
              </w:rPr>
              <w:t xml:space="preserve">Desarrolla soluciones ingeniosas, innovadoras, originales con enfoques no convencionales, al resolver un problema o situación. </w:t>
            </w:r>
          </w:p>
        </w:tc>
      </w:tr>
    </w:tbl>
    <w:p w14:paraId="00F50FFE" w14:textId="77777777" w:rsidR="006834C5" w:rsidRPr="00581E18" w:rsidRDefault="006834C5" w:rsidP="006834C5">
      <w:pPr>
        <w:rPr>
          <w:rFonts w:cs="Poppins"/>
        </w:rPr>
      </w:pPr>
    </w:p>
    <w:p w14:paraId="2AEF0D43" w14:textId="77777777" w:rsidR="00FB6B62" w:rsidRPr="00581E18" w:rsidRDefault="00FB6B62">
      <w:r w:rsidRPr="00581E18">
        <w:br w:type="page"/>
      </w: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830"/>
        <w:gridCol w:w="10886"/>
      </w:tblGrid>
      <w:tr w:rsidR="006834C5" w:rsidRPr="00581E18" w14:paraId="6283FB5F" w14:textId="77777777" w:rsidTr="00154565">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473334D" w14:textId="6B18A140" w:rsidR="006834C5" w:rsidRPr="00581E18" w:rsidRDefault="006834C5" w:rsidP="00B90398">
            <w:pPr>
              <w:spacing w:after="0"/>
              <w:jc w:val="center"/>
              <w:rPr>
                <w:rFonts w:cs="Poppins"/>
                <w:b/>
                <w:sz w:val="20"/>
                <w:szCs w:val="20"/>
              </w:rPr>
            </w:pPr>
            <w:r w:rsidRPr="00581E18">
              <w:rPr>
                <w:rFonts w:cs="Poppins"/>
                <w:b/>
                <w:color w:val="FFFFFF" w:themeColor="background1"/>
                <w:sz w:val="24"/>
                <w:szCs w:val="24"/>
              </w:rPr>
              <w:t>Durante el desarrollo de las estrategias de mediación que proponga, asegure que el estudiante:</w:t>
            </w:r>
          </w:p>
        </w:tc>
      </w:tr>
      <w:tr w:rsidR="006834C5" w:rsidRPr="00581E18" w14:paraId="5C99D7D2" w14:textId="77777777" w:rsidTr="00154565">
        <w:trPr>
          <w:tblHead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C4F4E1D" w14:textId="77777777" w:rsidR="006834C5" w:rsidRPr="00581E18" w:rsidRDefault="006834C5" w:rsidP="00B90398">
            <w:pPr>
              <w:spacing w:after="0"/>
              <w:rPr>
                <w:rFonts w:cs="Poppins"/>
              </w:rPr>
            </w:pPr>
            <w:r w:rsidRPr="00581E18">
              <w:rPr>
                <w:rFonts w:cs="Poppins"/>
                <w:b/>
                <w:color w:val="FFFFFF" w:themeColor="background1"/>
              </w:rPr>
              <w:t>Saber actitudinal</w:t>
            </w:r>
          </w:p>
        </w:tc>
        <w:tc>
          <w:tcPr>
            <w:tcW w:w="10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974B03D" w14:textId="3D3867D5" w:rsidR="006834C5" w:rsidRPr="00581E18" w:rsidRDefault="000F1AB9" w:rsidP="00B90398">
            <w:pPr>
              <w:spacing w:after="0"/>
              <w:jc w:val="center"/>
              <w:rPr>
                <w:rFonts w:cs="Poppins"/>
              </w:rPr>
            </w:pPr>
            <w:r w:rsidRPr="00581E18">
              <w:rPr>
                <w:rFonts w:cs="Poppins"/>
                <w:b/>
                <w:bCs/>
                <w:color w:val="FFFFFF" w:themeColor="background1"/>
              </w:rPr>
              <w:t>Actitudes del pensador computacional observables </w:t>
            </w:r>
          </w:p>
        </w:tc>
      </w:tr>
      <w:tr w:rsidR="006834C5" w:rsidRPr="00581E18" w14:paraId="40E22595" w14:textId="77777777" w:rsidTr="00154565">
        <w:tc>
          <w:tcPr>
            <w:tcW w:w="2830" w:type="dxa"/>
            <w:tcBorders>
              <w:top w:val="single" w:sz="4" w:space="0" w:color="FFFFFF" w:themeColor="background1"/>
            </w:tcBorders>
          </w:tcPr>
          <w:p w14:paraId="14F96DF5" w14:textId="77777777" w:rsidR="006834C5" w:rsidRPr="00581E18" w:rsidRDefault="006834C5" w:rsidP="00CE62CD">
            <w:pPr>
              <w:rPr>
                <w:rFonts w:cs="Poppins"/>
              </w:rPr>
            </w:pPr>
            <w:r w:rsidRPr="00581E18">
              <w:rPr>
                <w:rFonts w:cs="Poppins"/>
              </w:rPr>
              <w:t>Aprender del error.</w:t>
            </w:r>
          </w:p>
        </w:tc>
        <w:tc>
          <w:tcPr>
            <w:tcW w:w="10886" w:type="dxa"/>
            <w:tcBorders>
              <w:top w:val="single" w:sz="4" w:space="0" w:color="FFFFFF" w:themeColor="background1"/>
            </w:tcBorders>
          </w:tcPr>
          <w:p w14:paraId="3FFBFB3D" w14:textId="77777777" w:rsidR="006834C5" w:rsidRPr="00581E18" w:rsidRDefault="006834C5" w:rsidP="00CE62CD">
            <w:pPr>
              <w:rPr>
                <w:rFonts w:cs="Poppins"/>
              </w:rPr>
            </w:pPr>
            <w:r w:rsidRPr="00581E18">
              <w:rPr>
                <w:rFonts w:cs="Poppins"/>
              </w:rPr>
              <w:t>Demuestra ante los errores un comportamiento que le permita ganar experiencia a partir de lecciones aprendidas producto de los errores, convirtiendo los desaciertos en oportunidades de aprendizaje.</w:t>
            </w:r>
          </w:p>
        </w:tc>
      </w:tr>
      <w:tr w:rsidR="006834C5" w:rsidRPr="00581E18" w14:paraId="1E3D1887" w14:textId="77777777" w:rsidTr="00154565">
        <w:tc>
          <w:tcPr>
            <w:tcW w:w="2830" w:type="dxa"/>
          </w:tcPr>
          <w:p w14:paraId="3EC8977A" w14:textId="77777777" w:rsidR="006834C5" w:rsidRPr="00581E18" w:rsidRDefault="006834C5" w:rsidP="00CE62CD">
            <w:pPr>
              <w:rPr>
                <w:rFonts w:cs="Poppins"/>
              </w:rPr>
            </w:pPr>
            <w:r w:rsidRPr="00581E18">
              <w:rPr>
                <w:rFonts w:cs="Poppins"/>
              </w:rPr>
              <w:t>Flexibilidad para manejar</w:t>
            </w:r>
            <w:r w:rsidRPr="00581E18">
              <w:rPr>
                <w:rFonts w:cs="Poppins"/>
              </w:rPr>
              <w:br/>
              <w:t>problemas.</w:t>
            </w:r>
          </w:p>
        </w:tc>
        <w:tc>
          <w:tcPr>
            <w:tcW w:w="10886" w:type="dxa"/>
          </w:tcPr>
          <w:p w14:paraId="3067EEB3" w14:textId="77777777" w:rsidR="006834C5" w:rsidRPr="00581E18" w:rsidRDefault="006834C5" w:rsidP="00CE62CD">
            <w:pPr>
              <w:rPr>
                <w:rFonts w:cs="Poppins"/>
              </w:rPr>
            </w:pPr>
            <w:r w:rsidRPr="00581E18">
              <w:rPr>
                <w:rFonts w:cs="Poppins"/>
              </w:rPr>
              <w:t>Demuestra un comportamiento hacia la adaptabilidad, flexibilidad y resiliencia ante los desafíos o situaciones imprevistas producto del entorno, la interacción con otros, o bien, con los recursos.</w:t>
            </w:r>
          </w:p>
        </w:tc>
      </w:tr>
      <w:tr w:rsidR="006834C5" w:rsidRPr="00581E18" w14:paraId="0E731DF5" w14:textId="77777777" w:rsidTr="00154565">
        <w:tc>
          <w:tcPr>
            <w:tcW w:w="2830" w:type="dxa"/>
          </w:tcPr>
          <w:p w14:paraId="28E2C22B" w14:textId="77777777" w:rsidR="006834C5" w:rsidRPr="00581E18" w:rsidRDefault="006834C5" w:rsidP="00CE62CD">
            <w:pPr>
              <w:rPr>
                <w:rFonts w:cs="Poppins"/>
              </w:rPr>
            </w:pPr>
            <w:r w:rsidRPr="00581E18">
              <w:rPr>
                <w:rFonts w:cs="Poppins"/>
              </w:rPr>
              <w:t>Tolerancia a la frustración.</w:t>
            </w:r>
          </w:p>
        </w:tc>
        <w:tc>
          <w:tcPr>
            <w:tcW w:w="10886" w:type="dxa"/>
          </w:tcPr>
          <w:p w14:paraId="1E3FBE45" w14:textId="77777777" w:rsidR="006834C5" w:rsidRPr="00581E18" w:rsidRDefault="006834C5" w:rsidP="00CE62CD">
            <w:pPr>
              <w:rPr>
                <w:rFonts w:cs="Poppins"/>
              </w:rPr>
            </w:pPr>
            <w:r w:rsidRPr="00581E18">
              <w:rPr>
                <w:rFonts w:cs="Poppins"/>
              </w:rPr>
              <w:t>Demuestra ante los desafíos, un comportamiento hacia la búsqueda de la autoconfianza, motivación, autocontrol, paciencia y persistencia.</w:t>
            </w:r>
          </w:p>
        </w:tc>
      </w:tr>
    </w:tbl>
    <w:p w14:paraId="7150FF04" w14:textId="77777777" w:rsidR="006834C5" w:rsidRPr="00581E18" w:rsidRDefault="006834C5" w:rsidP="006834C5">
      <w:pPr>
        <w:rPr>
          <w:rFonts w:cs="Poppins"/>
          <w:sz w:val="24"/>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6834C5" w:rsidRPr="00581E18" w14:paraId="67032217" w14:textId="77777777" w:rsidTr="0015456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4B543370" w14:textId="77777777" w:rsidR="006834C5" w:rsidRPr="00581E18" w:rsidRDefault="006834C5" w:rsidP="00CE62CD">
            <w:pPr>
              <w:rPr>
                <w:rFonts w:cs="Poppins"/>
                <w:b/>
                <w:color w:val="FFFFFF" w:themeColor="background1"/>
                <w:sz w:val="24"/>
                <w:szCs w:val="24"/>
              </w:rPr>
            </w:pPr>
            <w:r w:rsidRPr="00581E18">
              <w:rPr>
                <w:rFonts w:cs="Poppins"/>
                <w:b/>
                <w:color w:val="FFFFFF" w:themeColor="background1"/>
                <w:sz w:val="24"/>
                <w:szCs w:val="24"/>
              </w:rPr>
              <w:t>Metodología</w:t>
            </w:r>
          </w:p>
        </w:tc>
        <w:tc>
          <w:tcPr>
            <w:tcW w:w="11605" w:type="dxa"/>
            <w:tcBorders>
              <w:left w:val="single" w:sz="4" w:space="0" w:color="FFFFFF" w:themeColor="background1"/>
            </w:tcBorders>
          </w:tcPr>
          <w:p w14:paraId="78463A9B" w14:textId="77777777" w:rsidR="006834C5" w:rsidRPr="00581E18" w:rsidRDefault="006834C5" w:rsidP="00CE62CD">
            <w:pPr>
              <w:rPr>
                <w:rFonts w:cs="Poppins"/>
              </w:rPr>
            </w:pPr>
            <w:r w:rsidRPr="00581E18">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3943543B" w14:textId="77777777" w:rsidR="006834C5" w:rsidRPr="00581E18" w:rsidRDefault="006834C5" w:rsidP="00CE62CD">
            <w:pPr>
              <w:rPr>
                <w:rFonts w:cs="Poppins"/>
              </w:rPr>
            </w:pPr>
            <w:r w:rsidRPr="00581E18">
              <w:rPr>
                <w:rFonts w:cs="Poppin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6834C5" w:rsidRPr="00581E18" w14:paraId="3F3DC222" w14:textId="77777777" w:rsidTr="0015456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E3FB135" w14:textId="77777777" w:rsidR="006834C5" w:rsidRPr="00581E18" w:rsidRDefault="006834C5" w:rsidP="00CE62CD">
            <w:pPr>
              <w:rPr>
                <w:rFonts w:cs="Poppins"/>
                <w:b/>
                <w:color w:val="FFFFFF" w:themeColor="background1"/>
                <w:sz w:val="24"/>
                <w:szCs w:val="24"/>
              </w:rPr>
            </w:pPr>
            <w:r w:rsidRPr="00581E18">
              <w:rPr>
                <w:rFonts w:cs="Poppins"/>
                <w:b/>
                <w:color w:val="FFFFFF" w:themeColor="background1"/>
                <w:sz w:val="24"/>
                <w:szCs w:val="24"/>
              </w:rPr>
              <w:t>Evaluación</w:t>
            </w:r>
          </w:p>
        </w:tc>
        <w:tc>
          <w:tcPr>
            <w:tcW w:w="11605" w:type="dxa"/>
            <w:tcBorders>
              <w:left w:val="single" w:sz="4" w:space="0" w:color="FFFFFF" w:themeColor="background1"/>
            </w:tcBorders>
          </w:tcPr>
          <w:p w14:paraId="6C7E2AD3" w14:textId="77777777" w:rsidR="006834C5" w:rsidRPr="00581E18" w:rsidRDefault="006834C5" w:rsidP="00CE62CD">
            <w:pPr>
              <w:rPr>
                <w:rFonts w:cs="Poppins"/>
              </w:rPr>
            </w:pPr>
            <w:r w:rsidRPr="00581E18">
              <w:rPr>
                <w:rFonts w:cs="Poppins"/>
              </w:rPr>
              <w:t>La evaluación se llevará a cabo de acuerdo con lo descrito para esta asignatura en la Reglamento de Evaluación de los Aprendizajes.</w:t>
            </w:r>
          </w:p>
        </w:tc>
      </w:tr>
    </w:tbl>
    <w:p w14:paraId="1D0B2298" w14:textId="77777777" w:rsidR="00154565" w:rsidRDefault="00154565">
      <w:r>
        <w:br w:type="page"/>
      </w:r>
    </w:p>
    <w:p w14:paraId="21B3432C" w14:textId="77777777" w:rsidR="00154565" w:rsidRDefault="00154565"/>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6834C5" w:rsidRPr="00581E18" w14:paraId="1E817137" w14:textId="77777777" w:rsidTr="0015456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F4D7854" w14:textId="3140C67B" w:rsidR="006834C5" w:rsidRPr="00581E18" w:rsidRDefault="007D0E67" w:rsidP="00CE62CD">
            <w:pPr>
              <w:rPr>
                <w:rFonts w:cs="Poppins"/>
                <w:b/>
                <w:color w:val="FFFFFF" w:themeColor="background1"/>
                <w:sz w:val="24"/>
                <w:szCs w:val="24"/>
              </w:rPr>
            </w:pPr>
            <w:r w:rsidRPr="00581E18">
              <w:rPr>
                <w:rFonts w:cs="Poppins"/>
                <w:b/>
                <w:color w:val="FFFFFF" w:themeColor="background1"/>
                <w:sz w:val="24"/>
                <w:szCs w:val="24"/>
              </w:rPr>
              <w:t>Aspectos a considerar</w:t>
            </w:r>
          </w:p>
          <w:p w14:paraId="1A0E1086" w14:textId="77777777" w:rsidR="006834C5" w:rsidRPr="00581E18" w:rsidRDefault="006834C5" w:rsidP="00CE62CD">
            <w:pPr>
              <w:rPr>
                <w:rFonts w:cs="Poppins"/>
                <w:b/>
                <w:color w:val="FFFFFF" w:themeColor="background1"/>
                <w:sz w:val="24"/>
                <w:szCs w:val="24"/>
              </w:rPr>
            </w:pPr>
          </w:p>
        </w:tc>
        <w:tc>
          <w:tcPr>
            <w:tcW w:w="11605" w:type="dxa"/>
            <w:tcBorders>
              <w:left w:val="single" w:sz="4" w:space="0" w:color="FFFFFF" w:themeColor="background1"/>
            </w:tcBorders>
          </w:tcPr>
          <w:p w14:paraId="289CAEA3" w14:textId="77777777" w:rsidR="006834C5" w:rsidRPr="00581E18" w:rsidRDefault="006834C5" w:rsidP="00CE62CD">
            <w:pPr>
              <w:pStyle w:val="ListParagraph"/>
              <w:numPr>
                <w:ilvl w:val="0"/>
                <w:numId w:val="14"/>
              </w:numPr>
              <w:rPr>
                <w:rFonts w:ascii="Poppins" w:hAnsi="Poppins" w:cs="Poppins"/>
                <w:bCs/>
                <w:lang w:val="es-ES"/>
              </w:rPr>
            </w:pPr>
            <w:r w:rsidRPr="00581E18">
              <w:rPr>
                <w:rFonts w:ascii="Poppins" w:hAnsi="Poppins" w:cs="Poppins"/>
                <w:bCs/>
                <w:lang w:val="es-ES"/>
              </w:rPr>
              <w:t>El docente, tiene la responsabilidad y libertad de diseñar estrategias de mediación contextualizadas integrando saberes que favorezcan el desarrollo de habilidades en los estudiantes valorando el tiempo efectivo por periodo.</w:t>
            </w:r>
          </w:p>
          <w:p w14:paraId="1DE46168" w14:textId="77777777" w:rsidR="006834C5" w:rsidRPr="00581E18" w:rsidRDefault="006834C5" w:rsidP="00CE62CD">
            <w:pPr>
              <w:pStyle w:val="ListParagraph"/>
              <w:numPr>
                <w:ilvl w:val="0"/>
                <w:numId w:val="14"/>
              </w:numPr>
              <w:rPr>
                <w:rFonts w:ascii="Poppins" w:hAnsi="Poppins" w:cs="Poppins"/>
                <w:bCs/>
                <w:lang w:val="es-ES"/>
              </w:rPr>
            </w:pPr>
            <w:r w:rsidRPr="00581E18">
              <w:rPr>
                <w:rFonts w:ascii="Poppins" w:hAnsi="Poppins" w:cs="Poppins"/>
                <w:bCs/>
                <w:lang w:val="es-ES"/>
              </w:rPr>
              <w:t>Se recomienda que, al planificar estrategias de mediación, se articulen actividades desconectadas con propuestas tecnológicas, atendiendo al desarrollo del estudiante y favoreciendo experiencias de aprendizaje significativas.</w:t>
            </w:r>
          </w:p>
          <w:p w14:paraId="5D79A37A" w14:textId="77777777" w:rsidR="006834C5" w:rsidRPr="00581E18" w:rsidRDefault="006834C5" w:rsidP="00CE62CD">
            <w:pPr>
              <w:pStyle w:val="ListParagraph"/>
              <w:numPr>
                <w:ilvl w:val="0"/>
                <w:numId w:val="14"/>
              </w:numPr>
              <w:rPr>
                <w:rFonts w:ascii="Poppins" w:hAnsi="Poppins" w:cs="Poppins"/>
                <w:b/>
                <w:lang w:val="es-ES"/>
              </w:rPr>
            </w:pPr>
            <w:r w:rsidRPr="00581E18">
              <w:rPr>
                <w:rFonts w:ascii="Poppins" w:hAnsi="Poppins" w:cs="Poppins"/>
                <w:bCs/>
                <w:lang w:val="es-ES"/>
              </w:rPr>
              <w:t>El trabajo con secuencias sencillas a través de juegos, canciones, cuentos o rutinas cotidianas favorece el inicio del pensamiento algorítmico, que luego pueden transferirse a actividades de programación.</w:t>
            </w:r>
          </w:p>
        </w:tc>
      </w:tr>
    </w:tbl>
    <w:p w14:paraId="223F0C70" w14:textId="71D93DB6" w:rsidR="006B7C0E" w:rsidRPr="00581E18" w:rsidRDefault="006B7C0E">
      <w:pPr>
        <w:spacing w:after="0"/>
        <w:rPr>
          <w:rFonts w:cs="Poppins"/>
          <w:b/>
          <w:bCs/>
          <w:sz w:val="32"/>
          <w:szCs w:val="32"/>
        </w:rPr>
      </w:pPr>
      <w:r w:rsidRPr="00581E18">
        <w:rPr>
          <w:rFonts w:cs="Poppins"/>
          <w:b/>
          <w:bCs/>
          <w:sz w:val="32"/>
          <w:szCs w:val="32"/>
        </w:rPr>
        <w:br w:type="page"/>
      </w:r>
    </w:p>
    <w:p w14:paraId="3664DCE8" w14:textId="45280D46" w:rsidR="0067262B" w:rsidRPr="00581E18" w:rsidRDefault="0002058E" w:rsidP="002C2DED">
      <w:pPr>
        <w:pStyle w:val="Heading1"/>
        <w:rPr>
          <w:rFonts w:cs="Poppins"/>
        </w:rPr>
      </w:pPr>
      <w:bookmarkStart w:id="19" w:name="_Toc213754297"/>
      <w:bookmarkStart w:id="20" w:name="_Toc215054736"/>
      <w:proofErr w:type="spellStart"/>
      <w:r w:rsidRPr="009874F2">
        <w:rPr>
          <w:rFonts w:cs="Poppins"/>
          <w:lang w:val="pt-BR"/>
        </w:rPr>
        <w:t>Itinera</w:t>
      </w:r>
      <w:r w:rsidR="00581E18" w:rsidRPr="009874F2">
        <w:rPr>
          <w:rFonts w:cs="Poppins"/>
          <w:lang w:val="pt-BR"/>
        </w:rPr>
        <w:t>rio</w:t>
      </w:r>
      <w:proofErr w:type="spellEnd"/>
      <w:r w:rsidR="00581E18" w:rsidRPr="009874F2">
        <w:rPr>
          <w:rFonts w:cs="Poppins"/>
          <w:lang w:val="pt-BR"/>
        </w:rPr>
        <w:t xml:space="preserve"> de s</w:t>
      </w:r>
      <w:r w:rsidR="0067262B" w:rsidRPr="009874F2">
        <w:rPr>
          <w:rFonts w:cs="Poppins"/>
          <w:lang w:val="pt-BR"/>
        </w:rPr>
        <w:t>aberes por per</w:t>
      </w:r>
      <w:r w:rsidR="00933E4C" w:rsidRPr="009874F2">
        <w:rPr>
          <w:rFonts w:cs="Poppins"/>
          <w:lang w:val="pt-BR"/>
        </w:rPr>
        <w:t>í</w:t>
      </w:r>
      <w:r w:rsidR="0067262B" w:rsidRPr="009874F2">
        <w:rPr>
          <w:rFonts w:cs="Poppins"/>
          <w:lang w:val="pt-BR"/>
        </w:rPr>
        <w:t xml:space="preserve">odo escolar. </w:t>
      </w:r>
      <w:r w:rsidR="0067262B" w:rsidRPr="00581E18">
        <w:rPr>
          <w:rFonts w:cs="Poppins"/>
        </w:rPr>
        <w:t>Óptimo</w:t>
      </w:r>
      <w:bookmarkEnd w:id="19"/>
      <w:bookmarkEnd w:id="20"/>
      <w:r w:rsidR="0067262B" w:rsidRPr="00581E18">
        <w:rPr>
          <w:rFonts w:cs="Poppins"/>
        </w:rPr>
        <w:t xml:space="preserve"> </w:t>
      </w:r>
    </w:p>
    <w:tbl>
      <w:tblPr>
        <w:tblW w:w="14034" w:type="dxa"/>
        <w:tblInd w:w="-75"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ayout w:type="fixed"/>
        <w:tblCellMar>
          <w:left w:w="70" w:type="dxa"/>
          <w:right w:w="70" w:type="dxa"/>
        </w:tblCellMar>
        <w:tblLook w:val="04A0" w:firstRow="1" w:lastRow="0" w:firstColumn="1" w:lastColumn="0" w:noHBand="0" w:noVBand="1"/>
      </w:tblPr>
      <w:tblGrid>
        <w:gridCol w:w="1063"/>
        <w:gridCol w:w="2463"/>
        <w:gridCol w:w="2108"/>
        <w:gridCol w:w="2108"/>
        <w:gridCol w:w="2109"/>
        <w:gridCol w:w="2268"/>
        <w:gridCol w:w="1915"/>
      </w:tblGrid>
      <w:tr w:rsidR="00395D12" w:rsidRPr="00581E18" w14:paraId="6688E6D7" w14:textId="77777777" w:rsidTr="00CB4C92">
        <w:trPr>
          <w:trHeight w:val="562"/>
          <w:tblHeader/>
        </w:trPr>
        <w:tc>
          <w:tcPr>
            <w:tcW w:w="1063"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67B91E9" w14:textId="77777777" w:rsidR="0067262B" w:rsidRPr="00581E18" w:rsidRDefault="0067262B" w:rsidP="00CE62CD">
            <w:pPr>
              <w:spacing w:after="0"/>
              <w:jc w:val="center"/>
              <w:rPr>
                <w:rFonts w:eastAsia="Times New Roman" w:cs="Poppins"/>
                <w:b/>
                <w:color w:val="000000"/>
                <w:kern w:val="0"/>
                <w:lang w:eastAsia="es-CR"/>
                <w14:ligatures w14:val="none"/>
              </w:rPr>
            </w:pPr>
          </w:p>
        </w:tc>
        <w:tc>
          <w:tcPr>
            <w:tcW w:w="12971"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hideMark/>
          </w:tcPr>
          <w:p w14:paraId="5D998B7B"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color w:val="FFFFFF" w:themeColor="background1"/>
                <w:kern w:val="0"/>
                <w:lang w:eastAsia="es-CR"/>
                <w14:ligatures w14:val="none"/>
              </w:rPr>
              <w:br w:type="page"/>
            </w:r>
            <w:r w:rsidRPr="00581E18">
              <w:rPr>
                <w:rFonts w:eastAsia="Times New Roman" w:cs="Poppins"/>
                <w:b/>
                <w:color w:val="FFFFFF" w:themeColor="background1"/>
                <w:kern w:val="0"/>
                <w:lang w:eastAsia="es-CR"/>
                <w14:ligatures w14:val="none"/>
              </w:rPr>
              <w:br w:type="page"/>
              <w:t xml:space="preserve">Nivel: </w:t>
            </w:r>
            <w:r w:rsidRPr="00581E18">
              <w:rPr>
                <w:rFonts w:cs="Poppins"/>
                <w:b/>
                <w:color w:val="FFFFFF" w:themeColor="background1"/>
                <w:sz w:val="24"/>
              </w:rPr>
              <w:t>Educación Preescolar</w:t>
            </w:r>
          </w:p>
        </w:tc>
      </w:tr>
      <w:tr w:rsidR="00395D12" w:rsidRPr="00581E18" w14:paraId="169052F4" w14:textId="77777777" w:rsidTr="00CB4C92">
        <w:trPr>
          <w:trHeight w:val="421"/>
          <w:tblHeader/>
        </w:trPr>
        <w:tc>
          <w:tcPr>
            <w:tcW w:w="1063"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2D0CBB4B" w14:textId="77777777" w:rsidR="0067262B" w:rsidRPr="00581E18" w:rsidRDefault="0067262B" w:rsidP="00CE62CD">
            <w:pPr>
              <w:spacing w:after="0"/>
              <w:jc w:val="center"/>
              <w:rPr>
                <w:rFonts w:eastAsia="Times New Roman" w:cs="Poppins"/>
                <w:b/>
                <w:color w:val="000000"/>
                <w:kern w:val="0"/>
                <w:lang w:eastAsia="es-CR"/>
                <w14:ligatures w14:val="none"/>
              </w:rPr>
            </w:pPr>
          </w:p>
        </w:tc>
        <w:tc>
          <w:tcPr>
            <w:tcW w:w="8788"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hideMark/>
          </w:tcPr>
          <w:p w14:paraId="5C7A0961"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color w:val="FFFFFF" w:themeColor="background1"/>
                <w:kern w:val="0"/>
                <w:lang w:eastAsia="es-CR"/>
                <w14:ligatures w14:val="none"/>
              </w:rPr>
              <w:t>Saberes conceptuales</w:t>
            </w:r>
          </w:p>
        </w:tc>
        <w:tc>
          <w:tcPr>
            <w:tcW w:w="2268"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0C6C5F9"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Saberes procedimentales</w:t>
            </w:r>
          </w:p>
        </w:tc>
        <w:tc>
          <w:tcPr>
            <w:tcW w:w="191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4A5C555" w14:textId="77777777" w:rsidR="0067262B" w:rsidRPr="00581E18" w:rsidRDefault="0067262B" w:rsidP="00CE62CD">
            <w:pPr>
              <w:spacing w:after="0"/>
              <w:jc w:val="center"/>
              <w:rPr>
                <w:rFonts w:eastAsia="Times New Roman" w:cs="Poppins"/>
                <w:b/>
                <w:color w:val="FFFFFF" w:themeColor="background1"/>
                <w:kern w:val="0"/>
                <w:lang w:eastAsia="es-CR"/>
                <w14:ligatures w14:val="none"/>
              </w:rPr>
            </w:pPr>
            <w:r w:rsidRPr="00581E18">
              <w:rPr>
                <w:rFonts w:eastAsia="Times New Roman" w:cs="Poppins"/>
                <w:b/>
                <w:bCs/>
                <w:color w:val="FFFFFF" w:themeColor="background1"/>
                <w:kern w:val="0"/>
                <w:lang w:eastAsia="es-CR"/>
                <w14:ligatures w14:val="none"/>
              </w:rPr>
              <w:t>Saberes actitudinales</w:t>
            </w:r>
          </w:p>
        </w:tc>
      </w:tr>
      <w:tr w:rsidR="0067262B" w:rsidRPr="00297969" w14:paraId="4090F07E" w14:textId="77777777" w:rsidTr="00CB4C92">
        <w:trPr>
          <w:trHeight w:val="562"/>
          <w:tblHeader/>
        </w:trPr>
        <w:tc>
          <w:tcPr>
            <w:tcW w:w="1063" w:type="dxa"/>
            <w:vMerge/>
            <w:tcBorders>
              <w:top w:val="single" w:sz="4" w:space="0" w:color="FFFFFF" w:themeColor="background1"/>
              <w:right w:val="single" w:sz="4" w:space="0" w:color="FFFFFF" w:themeColor="background1"/>
            </w:tcBorders>
            <w:shd w:val="clear" w:color="auto" w:fill="FFFF99"/>
          </w:tcPr>
          <w:p w14:paraId="39CB24E5" w14:textId="77777777" w:rsidR="0067262B" w:rsidRPr="00581E18" w:rsidRDefault="0067262B" w:rsidP="00CE62CD">
            <w:pPr>
              <w:spacing w:after="0"/>
              <w:jc w:val="center"/>
              <w:rPr>
                <w:rFonts w:eastAsia="Times New Roman" w:cs="Poppins"/>
                <w:b/>
                <w:color w:val="000000"/>
                <w:kern w:val="0"/>
                <w:lang w:eastAsia="es-CR"/>
                <w14:ligatures w14:val="none"/>
              </w:rPr>
            </w:pPr>
          </w:p>
        </w:tc>
        <w:tc>
          <w:tcPr>
            <w:tcW w:w="24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noWrap/>
            <w:vAlign w:val="center"/>
            <w:hideMark/>
          </w:tcPr>
          <w:p w14:paraId="41533F41" w14:textId="77777777" w:rsidR="0067262B" w:rsidRPr="00581E18" w:rsidRDefault="0067262B" w:rsidP="00CE62CD">
            <w:pPr>
              <w:spacing w:after="0"/>
              <w:jc w:val="center"/>
              <w:rPr>
                <w:rFonts w:eastAsia="Times New Roman" w:cs="Poppins"/>
                <w:bCs/>
                <w:color w:val="FFFFFF" w:themeColor="background1"/>
                <w:kern w:val="0"/>
                <w:lang w:eastAsia="es-CR"/>
                <w14:ligatures w14:val="none"/>
              </w:rPr>
            </w:pPr>
            <w:r w:rsidRPr="00581E18">
              <w:rPr>
                <w:rFonts w:eastAsia="Times New Roman" w:cs="Poppins"/>
                <w:bCs/>
                <w:color w:val="FFFFFF" w:themeColor="background1"/>
                <w:kern w:val="0"/>
                <w:lang w:eastAsia="es-CR"/>
                <w14:ligatures w14:val="none"/>
              </w:rPr>
              <w:t>Apropiación tecnológica y Digital</w:t>
            </w:r>
          </w:p>
        </w:tc>
        <w:tc>
          <w:tcPr>
            <w:tcW w:w="21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noWrap/>
            <w:vAlign w:val="center"/>
            <w:hideMark/>
          </w:tcPr>
          <w:p w14:paraId="31AE8731" w14:textId="77777777" w:rsidR="0067262B" w:rsidRPr="00581E18" w:rsidRDefault="0067262B" w:rsidP="00CE62CD">
            <w:pPr>
              <w:spacing w:after="0"/>
              <w:jc w:val="center"/>
              <w:rPr>
                <w:rFonts w:eastAsia="Times New Roman" w:cs="Poppins"/>
                <w:bCs/>
                <w:color w:val="FFFFFF" w:themeColor="background1"/>
                <w:kern w:val="0"/>
                <w:lang w:eastAsia="es-CR"/>
                <w14:ligatures w14:val="none"/>
              </w:rPr>
            </w:pPr>
            <w:r w:rsidRPr="00581E18">
              <w:rPr>
                <w:rFonts w:eastAsia="Times New Roman" w:cs="Poppins"/>
                <w:bCs/>
                <w:color w:val="FFFFFF" w:themeColor="background1"/>
                <w:kern w:val="0"/>
                <w:lang w:eastAsia="es-CR"/>
                <w14:ligatures w14:val="none"/>
              </w:rPr>
              <w:t>Programación y Algoritmos</w:t>
            </w:r>
          </w:p>
        </w:tc>
        <w:tc>
          <w:tcPr>
            <w:tcW w:w="21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noWrap/>
            <w:vAlign w:val="center"/>
            <w:hideMark/>
          </w:tcPr>
          <w:p w14:paraId="0F852FD5" w14:textId="77777777" w:rsidR="0067262B" w:rsidRPr="00581E18" w:rsidRDefault="0067262B" w:rsidP="00CE62CD">
            <w:pPr>
              <w:spacing w:after="0"/>
              <w:jc w:val="center"/>
              <w:rPr>
                <w:rFonts w:eastAsia="Times New Roman" w:cs="Poppins"/>
                <w:bCs/>
                <w:color w:val="FFFFFF" w:themeColor="background1"/>
                <w:kern w:val="0"/>
                <w:lang w:eastAsia="es-CR"/>
                <w14:ligatures w14:val="none"/>
              </w:rPr>
            </w:pPr>
            <w:r w:rsidRPr="00581E18">
              <w:rPr>
                <w:rFonts w:eastAsia="Times New Roman" w:cs="Poppins"/>
                <w:bCs/>
                <w:color w:val="FFFFFF" w:themeColor="background1"/>
                <w:kern w:val="0"/>
                <w:lang w:eastAsia="es-CR"/>
                <w14:ligatures w14:val="none"/>
              </w:rPr>
              <w:t>Computación física y Robótica</w:t>
            </w:r>
          </w:p>
        </w:tc>
        <w:tc>
          <w:tcPr>
            <w:tcW w:w="21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noWrap/>
            <w:vAlign w:val="center"/>
            <w:hideMark/>
          </w:tcPr>
          <w:p w14:paraId="0388A75E" w14:textId="77777777" w:rsidR="0067262B" w:rsidRPr="0090677D" w:rsidRDefault="0067262B" w:rsidP="00CE62CD">
            <w:pPr>
              <w:spacing w:after="0"/>
              <w:jc w:val="center"/>
              <w:rPr>
                <w:rFonts w:eastAsia="Times New Roman" w:cs="Poppins"/>
                <w:bCs/>
                <w:color w:val="FFFFFF" w:themeColor="background1"/>
                <w:kern w:val="0"/>
                <w:lang w:val="pt-BR" w:eastAsia="es-CR"/>
                <w14:ligatures w14:val="none"/>
              </w:rPr>
            </w:pPr>
            <w:proofErr w:type="spellStart"/>
            <w:r w:rsidRPr="0090677D">
              <w:rPr>
                <w:rFonts w:eastAsia="Times New Roman" w:cs="Poppins"/>
                <w:bCs/>
                <w:color w:val="FFFFFF" w:themeColor="background1"/>
                <w:kern w:val="0"/>
                <w:lang w:val="pt-BR" w:eastAsia="es-CR"/>
                <w14:ligatures w14:val="none"/>
              </w:rPr>
              <w:t>Ciencia</w:t>
            </w:r>
            <w:proofErr w:type="spellEnd"/>
            <w:r w:rsidRPr="0090677D">
              <w:rPr>
                <w:rFonts w:eastAsia="Times New Roman" w:cs="Poppins"/>
                <w:bCs/>
                <w:color w:val="FFFFFF" w:themeColor="background1"/>
                <w:kern w:val="0"/>
                <w:lang w:val="pt-BR" w:eastAsia="es-CR"/>
                <w14:ligatures w14:val="none"/>
              </w:rPr>
              <w:t xml:space="preserve"> de </w:t>
            </w:r>
            <w:proofErr w:type="spellStart"/>
            <w:r w:rsidRPr="0090677D">
              <w:rPr>
                <w:rFonts w:eastAsia="Times New Roman" w:cs="Poppins"/>
                <w:bCs/>
                <w:color w:val="FFFFFF" w:themeColor="background1"/>
                <w:kern w:val="0"/>
                <w:lang w:val="pt-BR" w:eastAsia="es-CR"/>
                <w14:ligatures w14:val="none"/>
              </w:rPr>
              <w:t>datos</w:t>
            </w:r>
            <w:proofErr w:type="spellEnd"/>
            <w:r w:rsidRPr="0090677D">
              <w:rPr>
                <w:rFonts w:eastAsia="Times New Roman" w:cs="Poppins"/>
                <w:bCs/>
                <w:color w:val="FFFFFF" w:themeColor="background1"/>
                <w:kern w:val="0"/>
                <w:lang w:val="pt-BR" w:eastAsia="es-CR"/>
                <w14:ligatures w14:val="none"/>
              </w:rPr>
              <w:t xml:space="preserve"> e IA</w:t>
            </w:r>
          </w:p>
        </w:tc>
        <w:tc>
          <w:tcPr>
            <w:tcW w:w="2268"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2C898256" w14:textId="77777777" w:rsidR="0067262B" w:rsidRPr="0090677D" w:rsidRDefault="0067262B" w:rsidP="00CE62CD">
            <w:pPr>
              <w:spacing w:after="0"/>
              <w:jc w:val="center"/>
              <w:rPr>
                <w:rFonts w:eastAsia="Times New Roman" w:cs="Poppins"/>
                <w:b/>
                <w:color w:val="000000"/>
                <w:kern w:val="0"/>
                <w:lang w:val="pt-BR" w:eastAsia="es-CR"/>
                <w14:ligatures w14:val="none"/>
              </w:rPr>
            </w:pPr>
          </w:p>
        </w:tc>
        <w:tc>
          <w:tcPr>
            <w:tcW w:w="191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99"/>
            <w:vAlign w:val="center"/>
          </w:tcPr>
          <w:p w14:paraId="3259F822" w14:textId="77777777" w:rsidR="0067262B" w:rsidRPr="0090677D" w:rsidRDefault="0067262B" w:rsidP="00CE62CD">
            <w:pPr>
              <w:spacing w:after="0"/>
              <w:jc w:val="center"/>
              <w:rPr>
                <w:rFonts w:eastAsia="Times New Roman" w:cs="Poppins"/>
                <w:b/>
                <w:color w:val="000000"/>
                <w:kern w:val="0"/>
                <w:lang w:val="pt-BR" w:eastAsia="es-CR"/>
                <w14:ligatures w14:val="none"/>
              </w:rPr>
            </w:pPr>
          </w:p>
        </w:tc>
      </w:tr>
      <w:tr w:rsidR="0067262B" w:rsidRPr="00581E18" w14:paraId="3245A7DA" w14:textId="77777777" w:rsidTr="00CB4C92">
        <w:trPr>
          <w:cantSplit/>
          <w:trHeight w:val="1127"/>
        </w:trPr>
        <w:tc>
          <w:tcPr>
            <w:tcW w:w="1063" w:type="dxa"/>
            <w:shd w:val="clear" w:color="auto" w:fill="FFFFFF" w:themeFill="background1"/>
            <w:textDirection w:val="btLr"/>
          </w:tcPr>
          <w:p w14:paraId="1366D7D6" w14:textId="23BB63C8" w:rsidR="0067262B" w:rsidRPr="00581E18" w:rsidRDefault="0067262B" w:rsidP="002E63E8">
            <w:pPr>
              <w:ind w:left="113" w:right="113"/>
              <w:jc w:val="center"/>
              <w:rPr>
                <w:rFonts w:cs="Poppins"/>
              </w:rPr>
            </w:pPr>
            <w:r w:rsidRPr="00581E18">
              <w:rPr>
                <w:rFonts w:cs="Poppins"/>
              </w:rPr>
              <w:t xml:space="preserve">Módulo 1 </w:t>
            </w:r>
            <w:r w:rsidR="0039418D" w:rsidRPr="00581E18">
              <w:rPr>
                <w:rFonts w:cs="Poppins"/>
              </w:rPr>
              <w:t>–</w:t>
            </w:r>
            <w:r w:rsidRPr="00581E18">
              <w:rPr>
                <w:rFonts w:cs="Poppins"/>
              </w:rPr>
              <w:t xml:space="preserve"> I período</w:t>
            </w:r>
          </w:p>
          <w:p w14:paraId="6B72D9D9" w14:textId="77777777" w:rsidR="0067262B" w:rsidRPr="00581E18" w:rsidRDefault="0067262B" w:rsidP="00CE62CD">
            <w:pPr>
              <w:spacing w:after="0"/>
              <w:ind w:left="113" w:right="113"/>
              <w:jc w:val="center"/>
              <w:rPr>
                <w:rFonts w:cs="Poppins"/>
                <w:b/>
                <w:bCs/>
              </w:rPr>
            </w:pPr>
            <w:r w:rsidRPr="00581E18">
              <w:rPr>
                <w:rFonts w:cs="Poppins"/>
                <w:b/>
                <w:bCs/>
              </w:rPr>
              <w:t>Óptimo</w:t>
            </w:r>
          </w:p>
        </w:tc>
        <w:tc>
          <w:tcPr>
            <w:tcW w:w="2463" w:type="dxa"/>
            <w:tcBorders>
              <w:top w:val="single" w:sz="4" w:space="0" w:color="FFFFFF" w:themeColor="background1"/>
            </w:tcBorders>
            <w:shd w:val="clear" w:color="auto" w:fill="FFFFFF" w:themeFill="background1"/>
            <w:noWrap/>
          </w:tcPr>
          <w:p w14:paraId="301C4102" w14:textId="77777777" w:rsidR="0067262B" w:rsidRPr="00581E18" w:rsidRDefault="0067262B" w:rsidP="00CE62CD">
            <w:pPr>
              <w:pStyle w:val="ListParagraph"/>
              <w:numPr>
                <w:ilvl w:val="0"/>
                <w:numId w:val="5"/>
              </w:numPr>
              <w:spacing w:after="0"/>
              <w:ind w:left="217" w:hanging="217"/>
              <w:rPr>
                <w:rFonts w:ascii="Poppins" w:hAnsi="Poppins" w:cs="Poppins"/>
                <w:szCs w:val="22"/>
                <w:lang w:val="es-ES"/>
              </w:rPr>
            </w:pPr>
            <w:r w:rsidRPr="00581E18">
              <w:rPr>
                <w:rFonts w:ascii="Poppins" w:hAnsi="Poppins" w:cs="Poppins"/>
                <w:szCs w:val="22"/>
                <w:lang w:val="es-ES"/>
              </w:rPr>
              <w:t>Computadora.</w:t>
            </w:r>
          </w:p>
          <w:p w14:paraId="46F6C836" w14:textId="77777777" w:rsidR="0067262B" w:rsidRPr="00581E18" w:rsidRDefault="0067262B" w:rsidP="00CE62CD">
            <w:pPr>
              <w:pStyle w:val="ListParagraph"/>
              <w:numPr>
                <w:ilvl w:val="0"/>
                <w:numId w:val="5"/>
              </w:numPr>
              <w:spacing w:after="0"/>
              <w:ind w:left="217" w:hanging="217"/>
              <w:rPr>
                <w:rFonts w:ascii="Poppins" w:hAnsi="Poppins" w:cs="Poppins"/>
                <w:szCs w:val="22"/>
                <w:lang w:val="es-ES"/>
              </w:rPr>
            </w:pPr>
            <w:r w:rsidRPr="00581E18">
              <w:rPr>
                <w:rFonts w:ascii="Poppins" w:hAnsi="Poppins" w:cs="Poppins"/>
                <w:szCs w:val="22"/>
                <w:lang w:val="es-ES"/>
              </w:rPr>
              <w:t>Software.</w:t>
            </w:r>
          </w:p>
          <w:p w14:paraId="046B9B55" w14:textId="77777777" w:rsidR="0067262B" w:rsidRPr="00581E18" w:rsidRDefault="0067262B" w:rsidP="00CE62CD">
            <w:pPr>
              <w:pStyle w:val="ListParagraph"/>
              <w:numPr>
                <w:ilvl w:val="0"/>
                <w:numId w:val="5"/>
              </w:numPr>
              <w:spacing w:after="0"/>
              <w:ind w:left="217" w:hanging="217"/>
              <w:rPr>
                <w:rFonts w:ascii="Poppins" w:hAnsi="Poppins" w:cs="Poppins"/>
                <w:szCs w:val="22"/>
                <w:lang w:val="es-ES"/>
              </w:rPr>
            </w:pPr>
            <w:r w:rsidRPr="00581E18">
              <w:rPr>
                <w:rFonts w:ascii="Poppins" w:hAnsi="Poppins" w:cs="Poppins"/>
                <w:szCs w:val="22"/>
                <w:lang w:val="es-ES"/>
              </w:rPr>
              <w:t>Herramientas de creación de contenido multimedia.</w:t>
            </w:r>
          </w:p>
          <w:p w14:paraId="2F32CBF2" w14:textId="77777777" w:rsidR="0067262B" w:rsidRPr="00581E18" w:rsidRDefault="0067262B" w:rsidP="00CE62CD">
            <w:pPr>
              <w:pStyle w:val="ListParagraph"/>
              <w:numPr>
                <w:ilvl w:val="0"/>
                <w:numId w:val="5"/>
              </w:numPr>
              <w:spacing w:after="0"/>
              <w:ind w:left="217" w:hanging="217"/>
              <w:rPr>
                <w:rFonts w:ascii="Poppins" w:hAnsi="Poppins" w:cs="Poppins"/>
                <w:szCs w:val="22"/>
                <w:lang w:val="es-ES"/>
              </w:rPr>
            </w:pPr>
            <w:r w:rsidRPr="00581E18">
              <w:rPr>
                <w:rFonts w:ascii="Poppins" w:hAnsi="Poppins" w:cs="Poppins"/>
                <w:szCs w:val="22"/>
                <w:lang w:val="es-ES"/>
              </w:rPr>
              <w:t>Hardware.</w:t>
            </w:r>
          </w:p>
          <w:p w14:paraId="4AC6C201" w14:textId="4D0879C0" w:rsidR="0067262B" w:rsidRPr="00581E18" w:rsidRDefault="0067262B" w:rsidP="00CE62CD">
            <w:pPr>
              <w:numPr>
                <w:ilvl w:val="0"/>
                <w:numId w:val="5"/>
              </w:numPr>
              <w:spacing w:after="0"/>
              <w:ind w:left="217" w:hanging="217"/>
              <w:contextualSpacing/>
              <w:rPr>
                <w:rFonts w:eastAsia="Poppins" w:cs="Poppins"/>
                <w:color w:val="000000" w:themeColor="text1"/>
                <w:kern w:val="0"/>
                <w:szCs w:val="22"/>
                <w:lang w:eastAsia="es-CR"/>
                <w14:ligatures w14:val="none"/>
              </w:rPr>
            </w:pPr>
            <w:r w:rsidRPr="00581E18">
              <w:rPr>
                <w:rFonts w:cs="Poppins"/>
                <w:szCs w:val="22"/>
              </w:rPr>
              <w:t>Internet</w:t>
            </w:r>
            <w:r w:rsidR="00A84601" w:rsidRPr="00581E18">
              <w:rPr>
                <w:rFonts w:cs="Poppins"/>
                <w:szCs w:val="22"/>
              </w:rPr>
              <w:t>.</w:t>
            </w:r>
          </w:p>
        </w:tc>
        <w:tc>
          <w:tcPr>
            <w:tcW w:w="2108" w:type="dxa"/>
            <w:tcBorders>
              <w:top w:val="single" w:sz="4" w:space="0" w:color="FFFFFF" w:themeColor="background1"/>
            </w:tcBorders>
            <w:shd w:val="clear" w:color="auto" w:fill="FFFFFF" w:themeFill="background1"/>
            <w:noWrap/>
          </w:tcPr>
          <w:p w14:paraId="460D77F4" w14:textId="77777777" w:rsidR="0067262B" w:rsidRPr="00581E18" w:rsidRDefault="0067262B" w:rsidP="00CE62CD">
            <w:pPr>
              <w:pStyle w:val="ListParagraph"/>
              <w:numPr>
                <w:ilvl w:val="0"/>
                <w:numId w:val="5"/>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Entornos de programación iconográfico.</w:t>
            </w:r>
          </w:p>
          <w:p w14:paraId="0DBFB272" w14:textId="77777777" w:rsidR="0067262B" w:rsidRPr="00581E18" w:rsidRDefault="0067262B" w:rsidP="00CE62CD">
            <w:pPr>
              <w:pStyle w:val="ListParagraph"/>
              <w:numPr>
                <w:ilvl w:val="0"/>
                <w:numId w:val="5"/>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Lateralidad y orientación espacial.</w:t>
            </w:r>
          </w:p>
          <w:p w14:paraId="0E2D7AFC" w14:textId="77777777" w:rsidR="0067262B" w:rsidRPr="00581E18" w:rsidRDefault="0067262B" w:rsidP="00CE62CD">
            <w:pPr>
              <w:pStyle w:val="ListParagraph"/>
              <w:numPr>
                <w:ilvl w:val="0"/>
                <w:numId w:val="5"/>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Evento.</w:t>
            </w:r>
          </w:p>
        </w:tc>
        <w:tc>
          <w:tcPr>
            <w:tcW w:w="2108" w:type="dxa"/>
            <w:tcBorders>
              <w:top w:val="single" w:sz="4" w:space="0" w:color="FFFFFF" w:themeColor="background1"/>
            </w:tcBorders>
            <w:shd w:val="clear" w:color="auto" w:fill="FFFFFF" w:themeFill="background1"/>
            <w:noWrap/>
          </w:tcPr>
          <w:p w14:paraId="01D3D889" w14:textId="7ED10A17" w:rsidR="0067262B" w:rsidRPr="00581E18" w:rsidRDefault="00AF6F1D" w:rsidP="00CE62CD">
            <w:pPr>
              <w:spacing w:after="0"/>
              <w:contextualSpacing/>
              <w:rPr>
                <w:rFonts w:eastAsia="Poppins" w:cs="Poppins"/>
                <w:color w:val="000000" w:themeColor="text1"/>
                <w:szCs w:val="22"/>
                <w:lang w:eastAsia="es-CR"/>
              </w:rPr>
            </w:pPr>
            <w:r w:rsidRPr="00581E18">
              <w:rPr>
                <w:rFonts w:cs="Poppins"/>
                <w:szCs w:val="22"/>
              </w:rPr>
              <w:t>N/A</w:t>
            </w:r>
          </w:p>
        </w:tc>
        <w:tc>
          <w:tcPr>
            <w:tcW w:w="2109" w:type="dxa"/>
            <w:tcBorders>
              <w:top w:val="single" w:sz="4" w:space="0" w:color="FFFFFF" w:themeColor="background1"/>
            </w:tcBorders>
            <w:shd w:val="clear" w:color="auto" w:fill="FFFFFF" w:themeFill="background1"/>
            <w:noWrap/>
          </w:tcPr>
          <w:p w14:paraId="3726C215" w14:textId="0833CFA4" w:rsidR="0067262B" w:rsidRPr="00581E18" w:rsidRDefault="00AF6F1D" w:rsidP="00CE62CD">
            <w:pPr>
              <w:spacing w:after="0"/>
              <w:contextualSpacing/>
              <w:rPr>
                <w:rFonts w:cs="Poppins"/>
                <w:szCs w:val="22"/>
              </w:rPr>
            </w:pPr>
            <w:r w:rsidRPr="00581E18">
              <w:rPr>
                <w:rFonts w:cs="Poppins"/>
                <w:szCs w:val="22"/>
              </w:rPr>
              <w:t>N/A</w:t>
            </w:r>
          </w:p>
        </w:tc>
        <w:tc>
          <w:tcPr>
            <w:tcW w:w="2268" w:type="dxa"/>
            <w:vMerge w:val="restart"/>
            <w:tcBorders>
              <w:top w:val="single" w:sz="4" w:space="0" w:color="FFFFFF" w:themeColor="background1"/>
            </w:tcBorders>
            <w:shd w:val="clear" w:color="auto" w:fill="FFFFFF" w:themeFill="background1"/>
          </w:tcPr>
          <w:p w14:paraId="64F06FF4" w14:textId="77777777" w:rsidR="0067262B" w:rsidRPr="00581E18" w:rsidRDefault="0067262B" w:rsidP="0067262B">
            <w:pPr>
              <w:numPr>
                <w:ilvl w:val="0"/>
                <w:numId w:val="2"/>
              </w:numPr>
              <w:spacing w:after="0" w:line="256" w:lineRule="auto"/>
              <w:ind w:left="216"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Reconoce patrones.</w:t>
            </w:r>
          </w:p>
          <w:p w14:paraId="7703C9B1" w14:textId="77777777" w:rsidR="0067262B" w:rsidRPr="00581E18" w:rsidRDefault="0067262B" w:rsidP="0067262B">
            <w:pPr>
              <w:numPr>
                <w:ilvl w:val="0"/>
                <w:numId w:val="2"/>
              </w:numPr>
              <w:spacing w:after="0" w:line="256" w:lineRule="auto"/>
              <w:ind w:left="216"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Transfiere.</w:t>
            </w:r>
          </w:p>
          <w:p w14:paraId="675D7446" w14:textId="77777777" w:rsidR="0067262B" w:rsidRPr="00581E18" w:rsidRDefault="0067262B" w:rsidP="0067262B">
            <w:pPr>
              <w:numPr>
                <w:ilvl w:val="0"/>
                <w:numId w:val="2"/>
              </w:numPr>
              <w:spacing w:after="0" w:line="256" w:lineRule="auto"/>
              <w:ind w:left="216"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Programa.</w:t>
            </w:r>
          </w:p>
          <w:p w14:paraId="07428DB4" w14:textId="77777777" w:rsidR="0067262B" w:rsidRPr="00581E18" w:rsidRDefault="0067262B" w:rsidP="0067262B">
            <w:pPr>
              <w:numPr>
                <w:ilvl w:val="0"/>
                <w:numId w:val="2"/>
              </w:numPr>
              <w:spacing w:after="0" w:line="256" w:lineRule="auto"/>
              <w:ind w:left="216"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Comunica.</w:t>
            </w:r>
          </w:p>
          <w:p w14:paraId="1F42F7ED" w14:textId="77777777" w:rsidR="0067262B" w:rsidRPr="00581E18" w:rsidRDefault="0067262B" w:rsidP="0067262B">
            <w:pPr>
              <w:numPr>
                <w:ilvl w:val="0"/>
                <w:numId w:val="2"/>
              </w:numPr>
              <w:spacing w:after="0" w:line="256" w:lineRule="auto"/>
              <w:ind w:left="216"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Colabora.</w:t>
            </w:r>
          </w:p>
          <w:p w14:paraId="672E0827" w14:textId="77777777" w:rsidR="0067262B" w:rsidRPr="00581E18" w:rsidRDefault="0067262B" w:rsidP="0067262B">
            <w:pPr>
              <w:numPr>
                <w:ilvl w:val="0"/>
                <w:numId w:val="2"/>
              </w:numPr>
              <w:spacing w:after="0" w:line="256" w:lineRule="auto"/>
              <w:ind w:left="216" w:hanging="142"/>
              <w:contextualSpacing/>
              <w:rPr>
                <w:rFonts w:eastAsia="Poppins" w:cs="Poppins"/>
                <w:color w:val="000000" w:themeColor="text1"/>
                <w:szCs w:val="22"/>
                <w:lang w:eastAsia="es-CR"/>
              </w:rPr>
            </w:pPr>
            <w:r w:rsidRPr="00581E18">
              <w:rPr>
                <w:rFonts w:eastAsia="Times New Roman" w:cs="Poppins"/>
                <w:color w:val="000000"/>
                <w:kern w:val="0"/>
                <w:szCs w:val="22"/>
                <w:lang w:eastAsia="es-CR"/>
                <w14:ligatures w14:val="none"/>
              </w:rPr>
              <w:t>Piensa de forma creativa.</w:t>
            </w:r>
          </w:p>
        </w:tc>
        <w:tc>
          <w:tcPr>
            <w:tcW w:w="1915" w:type="dxa"/>
            <w:vMerge w:val="restart"/>
            <w:tcBorders>
              <w:top w:val="single" w:sz="4" w:space="0" w:color="FFFFFF" w:themeColor="background1"/>
            </w:tcBorders>
            <w:shd w:val="clear" w:color="auto" w:fill="FFFFFF" w:themeFill="background1"/>
          </w:tcPr>
          <w:p w14:paraId="6BFB9DD3" w14:textId="77777777" w:rsidR="0067262B" w:rsidRPr="00581E18" w:rsidRDefault="0067262B" w:rsidP="0067262B">
            <w:pPr>
              <w:numPr>
                <w:ilvl w:val="0"/>
                <w:numId w:val="2"/>
              </w:numPr>
              <w:spacing w:after="0" w:line="256" w:lineRule="auto"/>
              <w:ind w:left="70"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Aprender del error.</w:t>
            </w:r>
          </w:p>
          <w:p w14:paraId="2EE2A9CE" w14:textId="77777777" w:rsidR="0067262B" w:rsidRPr="00581E18" w:rsidRDefault="0067262B" w:rsidP="0067262B">
            <w:pPr>
              <w:numPr>
                <w:ilvl w:val="0"/>
                <w:numId w:val="2"/>
              </w:numPr>
              <w:spacing w:after="0" w:line="256" w:lineRule="auto"/>
              <w:ind w:left="70"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Flexibilidad para manejar</w:t>
            </w:r>
            <w:r w:rsidRPr="00581E18">
              <w:rPr>
                <w:rFonts w:eastAsia="Times New Roman" w:cs="Poppins"/>
                <w:color w:val="000000"/>
                <w:kern w:val="0"/>
                <w:szCs w:val="22"/>
                <w:lang w:eastAsia="es-CR"/>
                <w14:ligatures w14:val="none"/>
              </w:rPr>
              <w:br/>
              <w:t>problemas.</w:t>
            </w:r>
          </w:p>
          <w:p w14:paraId="48990AF1" w14:textId="77777777" w:rsidR="0067262B" w:rsidRPr="00581E18" w:rsidRDefault="0067262B" w:rsidP="0067262B">
            <w:pPr>
              <w:numPr>
                <w:ilvl w:val="0"/>
                <w:numId w:val="2"/>
              </w:numPr>
              <w:spacing w:after="0" w:line="256" w:lineRule="auto"/>
              <w:ind w:left="70" w:hanging="142"/>
              <w:contextualSpacing/>
              <w:rPr>
                <w:rFonts w:eastAsia="Times New Roman" w:cs="Poppins"/>
                <w:color w:val="000000"/>
                <w:kern w:val="0"/>
                <w:szCs w:val="22"/>
                <w:lang w:eastAsia="es-CR"/>
                <w14:ligatures w14:val="none"/>
              </w:rPr>
            </w:pPr>
            <w:r w:rsidRPr="00581E18">
              <w:rPr>
                <w:rFonts w:eastAsia="Times New Roman" w:cs="Poppins"/>
                <w:color w:val="000000"/>
                <w:kern w:val="0"/>
                <w:szCs w:val="22"/>
                <w:lang w:eastAsia="es-CR"/>
                <w14:ligatures w14:val="none"/>
              </w:rPr>
              <w:t>Tolerancia a la frustración.</w:t>
            </w:r>
          </w:p>
        </w:tc>
      </w:tr>
      <w:tr w:rsidR="0067262B" w:rsidRPr="00581E18" w14:paraId="3E1D8200" w14:textId="77777777" w:rsidTr="00CB4C92">
        <w:trPr>
          <w:cantSplit/>
          <w:trHeight w:val="2668"/>
        </w:trPr>
        <w:tc>
          <w:tcPr>
            <w:tcW w:w="1063" w:type="dxa"/>
            <w:shd w:val="clear" w:color="auto" w:fill="FFFFFF" w:themeFill="background1"/>
            <w:textDirection w:val="btLr"/>
          </w:tcPr>
          <w:p w14:paraId="35452A0B" w14:textId="47BB96F3" w:rsidR="0067262B" w:rsidRPr="00581E18" w:rsidRDefault="0067262B" w:rsidP="002E63E8">
            <w:pPr>
              <w:ind w:left="113" w:right="113"/>
              <w:jc w:val="center"/>
              <w:rPr>
                <w:rFonts w:cs="Poppins"/>
              </w:rPr>
            </w:pPr>
            <w:r w:rsidRPr="00581E18">
              <w:rPr>
                <w:rFonts w:cs="Poppins"/>
              </w:rPr>
              <w:t xml:space="preserve"> Módulo 2 </w:t>
            </w:r>
            <w:r w:rsidR="0039418D" w:rsidRPr="00581E18">
              <w:rPr>
                <w:rFonts w:cs="Poppins"/>
              </w:rPr>
              <w:t>–</w:t>
            </w:r>
            <w:r w:rsidR="002E63E8" w:rsidRPr="00581E18">
              <w:rPr>
                <w:rFonts w:cs="Poppins"/>
              </w:rPr>
              <w:t xml:space="preserve"> </w:t>
            </w:r>
            <w:r w:rsidRPr="00581E18">
              <w:rPr>
                <w:rFonts w:cs="Poppins"/>
              </w:rPr>
              <w:t>II período</w:t>
            </w:r>
          </w:p>
          <w:p w14:paraId="396AA54A" w14:textId="77777777" w:rsidR="0067262B" w:rsidRPr="00581E18" w:rsidRDefault="0067262B" w:rsidP="00CE62CD">
            <w:pPr>
              <w:spacing w:after="0"/>
              <w:ind w:left="113" w:right="113"/>
              <w:jc w:val="center"/>
              <w:rPr>
                <w:rFonts w:cs="Poppins"/>
                <w:b/>
                <w:bCs/>
              </w:rPr>
            </w:pPr>
            <w:r w:rsidRPr="00581E18">
              <w:rPr>
                <w:rFonts w:cs="Poppins"/>
                <w:b/>
                <w:bCs/>
              </w:rPr>
              <w:t>Óptimo</w:t>
            </w:r>
          </w:p>
        </w:tc>
        <w:tc>
          <w:tcPr>
            <w:tcW w:w="2463" w:type="dxa"/>
            <w:shd w:val="clear" w:color="auto" w:fill="FFFFFF" w:themeFill="background1"/>
            <w:noWrap/>
          </w:tcPr>
          <w:p w14:paraId="4B53D1B0" w14:textId="77777777" w:rsidR="0067262B" w:rsidRPr="00581E18" w:rsidRDefault="0067262B" w:rsidP="0067262B">
            <w:pPr>
              <w:pStyle w:val="ListParagraph"/>
              <w:numPr>
                <w:ilvl w:val="0"/>
                <w:numId w:val="2"/>
              </w:numPr>
              <w:spacing w:after="0"/>
              <w:ind w:left="217" w:hanging="217"/>
              <w:rPr>
                <w:rFonts w:ascii="Poppins" w:hAnsi="Poppins" w:cs="Poppins"/>
                <w:szCs w:val="22"/>
                <w:lang w:val="es-ES"/>
              </w:rPr>
            </w:pPr>
            <w:r w:rsidRPr="00581E18">
              <w:rPr>
                <w:rFonts w:ascii="Poppins" w:hAnsi="Poppins" w:cs="Poppins"/>
                <w:szCs w:val="22"/>
                <w:lang w:val="es-ES"/>
              </w:rPr>
              <w:t>Conexión entre dispositivos.</w:t>
            </w:r>
          </w:p>
        </w:tc>
        <w:tc>
          <w:tcPr>
            <w:tcW w:w="2108" w:type="dxa"/>
            <w:shd w:val="clear" w:color="auto" w:fill="FFFFFF" w:themeFill="background1"/>
            <w:noWrap/>
          </w:tcPr>
          <w:p w14:paraId="69A0238D" w14:textId="77777777" w:rsidR="0067262B" w:rsidRPr="00581E18" w:rsidRDefault="0067262B" w:rsidP="0067262B">
            <w:pPr>
              <w:pStyle w:val="ListParagraph"/>
              <w:numPr>
                <w:ilvl w:val="0"/>
                <w:numId w:val="2"/>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Estado.</w:t>
            </w:r>
          </w:p>
          <w:p w14:paraId="3F80D787" w14:textId="77777777" w:rsidR="0067262B" w:rsidRPr="00581E18" w:rsidRDefault="0067262B" w:rsidP="0067262B">
            <w:pPr>
              <w:pStyle w:val="ListParagraph"/>
              <w:numPr>
                <w:ilvl w:val="0"/>
                <w:numId w:val="2"/>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Algoritmo.</w:t>
            </w:r>
          </w:p>
          <w:p w14:paraId="4CD920D2" w14:textId="77777777" w:rsidR="0067262B" w:rsidRPr="00581E18" w:rsidRDefault="0067262B" w:rsidP="0067262B">
            <w:pPr>
              <w:pStyle w:val="ListParagraph"/>
              <w:numPr>
                <w:ilvl w:val="0"/>
                <w:numId w:val="2"/>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 xml:space="preserve">Dato </w:t>
            </w:r>
            <w:r w:rsidRPr="00581E18">
              <w:rPr>
                <w:rFonts w:ascii="Poppins" w:hAnsi="Poppins" w:cs="Poppins"/>
                <w:i/>
                <w:iCs/>
                <w:sz w:val="20"/>
                <w:szCs w:val="20"/>
                <w:lang w:val="es-ES"/>
              </w:rPr>
              <w:t>(programación).</w:t>
            </w:r>
          </w:p>
          <w:p w14:paraId="40CCFCC5" w14:textId="77777777" w:rsidR="0067262B" w:rsidRPr="00581E18" w:rsidRDefault="0067262B" w:rsidP="0067262B">
            <w:pPr>
              <w:pStyle w:val="ListParagraph"/>
              <w:numPr>
                <w:ilvl w:val="0"/>
                <w:numId w:val="2"/>
              </w:numPr>
              <w:tabs>
                <w:tab w:val="left" w:pos="603"/>
              </w:tabs>
              <w:spacing w:after="0"/>
              <w:ind w:left="214" w:hanging="214"/>
              <w:rPr>
                <w:rFonts w:ascii="Poppins" w:hAnsi="Poppins" w:cs="Poppins"/>
                <w:szCs w:val="22"/>
                <w:lang w:val="es-ES"/>
              </w:rPr>
            </w:pPr>
            <w:r w:rsidRPr="00581E18">
              <w:rPr>
                <w:rFonts w:ascii="Poppins" w:hAnsi="Poppins" w:cs="Poppins"/>
                <w:szCs w:val="22"/>
                <w:lang w:val="es-ES"/>
              </w:rPr>
              <w:t>Estructuras repetitivas.</w:t>
            </w:r>
          </w:p>
        </w:tc>
        <w:tc>
          <w:tcPr>
            <w:tcW w:w="2108" w:type="dxa"/>
            <w:shd w:val="clear" w:color="auto" w:fill="FFFFFF" w:themeFill="background1"/>
            <w:noWrap/>
          </w:tcPr>
          <w:p w14:paraId="1309DB4D" w14:textId="77777777" w:rsidR="0067262B" w:rsidRPr="00581E18" w:rsidRDefault="0067262B" w:rsidP="0067262B">
            <w:pPr>
              <w:pStyle w:val="ListParagraph"/>
              <w:numPr>
                <w:ilvl w:val="0"/>
                <w:numId w:val="2"/>
              </w:numPr>
              <w:spacing w:after="0"/>
              <w:ind w:left="158" w:hanging="158"/>
              <w:rPr>
                <w:rFonts w:ascii="Poppins" w:hAnsi="Poppins" w:cs="Poppins"/>
                <w:szCs w:val="22"/>
                <w:lang w:val="es-ES"/>
              </w:rPr>
            </w:pPr>
            <w:r w:rsidRPr="00581E18">
              <w:rPr>
                <w:rFonts w:ascii="Poppins" w:hAnsi="Poppins" w:cs="Poppins"/>
                <w:szCs w:val="22"/>
                <w:lang w:val="es-ES"/>
              </w:rPr>
              <w:t>Robot.</w:t>
            </w:r>
          </w:p>
          <w:p w14:paraId="7C2EC241" w14:textId="77777777" w:rsidR="0067262B" w:rsidRPr="00581E18" w:rsidRDefault="0067262B" w:rsidP="00CE62CD">
            <w:pPr>
              <w:spacing w:after="0"/>
              <w:rPr>
                <w:rFonts w:cs="Poppins"/>
                <w:szCs w:val="22"/>
              </w:rPr>
            </w:pPr>
          </w:p>
        </w:tc>
        <w:tc>
          <w:tcPr>
            <w:tcW w:w="2109" w:type="dxa"/>
            <w:shd w:val="clear" w:color="auto" w:fill="FFFFFF" w:themeFill="background1"/>
            <w:noWrap/>
          </w:tcPr>
          <w:p w14:paraId="28DF3B0A" w14:textId="1767F698" w:rsidR="0067262B" w:rsidRPr="00581E18" w:rsidRDefault="0067262B" w:rsidP="0067262B">
            <w:pPr>
              <w:numPr>
                <w:ilvl w:val="0"/>
                <w:numId w:val="4"/>
              </w:numPr>
              <w:spacing w:after="0"/>
              <w:ind w:left="221" w:hanging="139"/>
              <w:rPr>
                <w:rFonts w:cs="Poppins"/>
                <w:szCs w:val="22"/>
              </w:rPr>
            </w:pPr>
            <w:r w:rsidRPr="00581E18">
              <w:rPr>
                <w:rFonts w:cs="Poppins"/>
                <w:szCs w:val="22"/>
              </w:rPr>
              <w:t xml:space="preserve">Dato </w:t>
            </w:r>
            <w:r w:rsidRPr="00581E18">
              <w:rPr>
                <w:rFonts w:cs="Poppins"/>
                <w:i/>
                <w:iCs/>
                <w:sz w:val="20"/>
                <w:szCs w:val="20"/>
              </w:rPr>
              <w:t>(</w:t>
            </w:r>
            <w:r w:rsidR="00017153" w:rsidRPr="00581E18">
              <w:rPr>
                <w:rFonts w:cs="Poppins"/>
                <w:i/>
                <w:iCs/>
                <w:sz w:val="20"/>
                <w:szCs w:val="20"/>
              </w:rPr>
              <w:t>c</w:t>
            </w:r>
            <w:r w:rsidRPr="00581E18">
              <w:rPr>
                <w:rFonts w:cs="Poppins"/>
                <w:i/>
                <w:iCs/>
                <w:sz w:val="20"/>
                <w:szCs w:val="20"/>
              </w:rPr>
              <w:t>iencias de datos).</w:t>
            </w:r>
          </w:p>
          <w:p w14:paraId="16E8B930" w14:textId="77777777" w:rsidR="0067262B" w:rsidRPr="00581E18" w:rsidRDefault="0067262B" w:rsidP="0067262B">
            <w:pPr>
              <w:pStyle w:val="ListParagraph"/>
              <w:numPr>
                <w:ilvl w:val="0"/>
                <w:numId w:val="4"/>
              </w:numPr>
              <w:spacing w:after="0"/>
              <w:ind w:left="221" w:hanging="139"/>
              <w:rPr>
                <w:rFonts w:ascii="Poppins" w:hAnsi="Poppins" w:cs="Poppins"/>
                <w:szCs w:val="22"/>
                <w:lang w:val="es-ES"/>
              </w:rPr>
            </w:pPr>
            <w:r w:rsidRPr="00581E18">
              <w:rPr>
                <w:rFonts w:ascii="Poppins" w:hAnsi="Poppins" w:cs="Poppins"/>
                <w:szCs w:val="22"/>
                <w:lang w:val="es-ES"/>
              </w:rPr>
              <w:t>Estrategias para presentar datos.</w:t>
            </w:r>
          </w:p>
          <w:p w14:paraId="79153602" w14:textId="77777777" w:rsidR="0067262B" w:rsidRPr="00581E18" w:rsidRDefault="0067262B" w:rsidP="0067262B">
            <w:pPr>
              <w:pStyle w:val="ListParagraph"/>
              <w:numPr>
                <w:ilvl w:val="0"/>
                <w:numId w:val="4"/>
              </w:numPr>
              <w:spacing w:after="0"/>
              <w:ind w:left="221" w:hanging="139"/>
              <w:rPr>
                <w:rFonts w:ascii="Poppins" w:hAnsi="Poppins" w:cs="Poppins"/>
                <w:szCs w:val="22"/>
                <w:lang w:val="es-ES"/>
              </w:rPr>
            </w:pPr>
            <w:r w:rsidRPr="00581E18">
              <w:rPr>
                <w:rFonts w:ascii="Poppins" w:hAnsi="Poppins" w:cs="Poppins"/>
                <w:szCs w:val="22"/>
                <w:lang w:val="es-ES"/>
              </w:rPr>
              <w:t>Visualización de datos.</w:t>
            </w:r>
          </w:p>
          <w:p w14:paraId="3DC5E72F" w14:textId="77777777" w:rsidR="0067262B" w:rsidRPr="00581E18" w:rsidRDefault="0067262B" w:rsidP="0067262B">
            <w:pPr>
              <w:pStyle w:val="ListParagraph"/>
              <w:numPr>
                <w:ilvl w:val="0"/>
                <w:numId w:val="4"/>
              </w:numPr>
              <w:spacing w:after="0"/>
              <w:ind w:left="221" w:hanging="139"/>
              <w:rPr>
                <w:rFonts w:ascii="Poppins" w:hAnsi="Poppins" w:cs="Poppins"/>
                <w:szCs w:val="22"/>
                <w:lang w:val="es-ES"/>
              </w:rPr>
            </w:pPr>
            <w:r w:rsidRPr="00581E18">
              <w:rPr>
                <w:rFonts w:ascii="Poppins" w:hAnsi="Poppins" w:cs="Poppins"/>
                <w:szCs w:val="22"/>
                <w:lang w:val="es-ES"/>
              </w:rPr>
              <w:t>Realidad aumentada.</w:t>
            </w:r>
          </w:p>
        </w:tc>
        <w:tc>
          <w:tcPr>
            <w:tcW w:w="2268" w:type="dxa"/>
            <w:vMerge/>
            <w:shd w:val="clear" w:color="auto" w:fill="FFFFFF" w:themeFill="background1"/>
          </w:tcPr>
          <w:p w14:paraId="6C42C4AC" w14:textId="77777777" w:rsidR="0067262B" w:rsidRPr="00581E18" w:rsidRDefault="0067262B" w:rsidP="0067262B">
            <w:pPr>
              <w:numPr>
                <w:ilvl w:val="0"/>
                <w:numId w:val="4"/>
              </w:numPr>
              <w:spacing w:after="0"/>
              <w:contextualSpacing/>
              <w:rPr>
                <w:rFonts w:eastAsia="Poppins" w:cs="Poppins"/>
                <w:color w:val="000000" w:themeColor="text1"/>
                <w:sz w:val="20"/>
                <w:szCs w:val="20"/>
                <w:lang w:eastAsia="es-CR"/>
              </w:rPr>
            </w:pPr>
          </w:p>
        </w:tc>
        <w:tc>
          <w:tcPr>
            <w:tcW w:w="1915" w:type="dxa"/>
            <w:vMerge/>
            <w:shd w:val="clear" w:color="auto" w:fill="FFFFFF" w:themeFill="background1"/>
          </w:tcPr>
          <w:p w14:paraId="587FE914" w14:textId="77777777" w:rsidR="0067262B" w:rsidRPr="00581E18" w:rsidRDefault="0067262B" w:rsidP="0067262B">
            <w:pPr>
              <w:numPr>
                <w:ilvl w:val="0"/>
                <w:numId w:val="4"/>
              </w:numPr>
              <w:spacing w:after="0"/>
              <w:contextualSpacing/>
              <w:rPr>
                <w:rFonts w:eastAsia="Poppins" w:cs="Poppins"/>
                <w:color w:val="000000" w:themeColor="text1"/>
                <w:sz w:val="20"/>
                <w:szCs w:val="20"/>
                <w:lang w:eastAsia="es-CR"/>
              </w:rPr>
            </w:pPr>
          </w:p>
        </w:tc>
      </w:tr>
    </w:tbl>
    <w:p w14:paraId="0D111CC2" w14:textId="21D5E341" w:rsidR="0067262B" w:rsidRPr="00581E18" w:rsidRDefault="0067262B" w:rsidP="0067262B">
      <w:pPr>
        <w:spacing w:line="256" w:lineRule="auto"/>
        <w:rPr>
          <w:rFonts w:eastAsia="Aptos" w:cs="Poppins"/>
          <w:b/>
          <w:bCs/>
        </w:rPr>
      </w:pPr>
      <w:r w:rsidRPr="00581E18">
        <w:rPr>
          <w:rFonts w:eastAsia="Aptos" w:cs="Poppins"/>
          <w:b/>
          <w:bCs/>
        </w:rPr>
        <w:t>Total:  18 saberes conceptuales</w:t>
      </w:r>
      <w:r w:rsidR="005D5930" w:rsidRPr="00581E18">
        <w:rPr>
          <w:rFonts w:eastAsia="Aptos" w:cs="Poppins"/>
          <w:b/>
          <w:bCs/>
        </w:rPr>
        <w:t xml:space="preserve"> anuales</w:t>
      </w:r>
    </w:p>
    <w:p w14:paraId="103CA646" w14:textId="1C705D25" w:rsidR="00862BDA" w:rsidRPr="00581E18" w:rsidRDefault="0067262B" w:rsidP="00163D4B">
      <w:pPr>
        <w:pStyle w:val="Heading2"/>
        <w:rPr>
          <w:rFonts w:cs="Poppins"/>
        </w:rPr>
      </w:pPr>
      <w:r w:rsidRPr="00581E18">
        <w:rPr>
          <w:rFonts w:cs="Poppins"/>
        </w:rPr>
        <w:br w:type="page"/>
      </w:r>
      <w:r w:rsidR="006B7C0E" w:rsidRPr="00581E18">
        <w:rPr>
          <w:rFonts w:cs="Poppins"/>
        </w:rPr>
        <w:t xml:space="preserve"> </w:t>
      </w:r>
      <w:bookmarkStart w:id="21" w:name="_Toc207780757"/>
      <w:bookmarkStart w:id="22" w:name="_Toc215054737"/>
      <w:r w:rsidR="00862BDA" w:rsidRPr="00581E18">
        <w:t xml:space="preserve">Descripción módulo 1 – </w:t>
      </w:r>
      <w:r w:rsidR="00862BDA" w:rsidRPr="00581E18">
        <w:rPr>
          <w:color w:val="09B7AE"/>
        </w:rPr>
        <w:t xml:space="preserve">Óptimo: </w:t>
      </w:r>
      <w:r w:rsidR="00862BDA" w:rsidRPr="00581E18">
        <w:t xml:space="preserve">Nivel Educación </w:t>
      </w:r>
      <w:r w:rsidR="00862BDA" w:rsidRPr="00581E18">
        <w:rPr>
          <w:spacing w:val="-2"/>
        </w:rPr>
        <w:t>Preescolar</w:t>
      </w:r>
      <w:bookmarkEnd w:id="21"/>
      <w:bookmarkEnd w:id="22"/>
    </w:p>
    <w:p w14:paraId="01C38162" w14:textId="77777777" w:rsidR="00862BDA" w:rsidRPr="00581E18" w:rsidRDefault="00862BDA" w:rsidP="00862BDA">
      <w:pPr>
        <w:rPr>
          <w:rFonts w:cs="Poppins"/>
        </w:rPr>
      </w:pPr>
      <w:r w:rsidRPr="00581E18">
        <w:rPr>
          <w:rFonts w:cs="Poppins"/>
        </w:rPr>
        <w:t>Este módulo pretende profundizar la apropiación tecnológica y digital mediante experiencias lúdicas, creativas y guiadas que amplían la comprensión funcional de los dispositivos y entornos digitales.</w:t>
      </w:r>
    </w:p>
    <w:p w14:paraId="444737AF" w14:textId="77777777" w:rsidR="00862BDA" w:rsidRPr="00581E18" w:rsidRDefault="00862BDA" w:rsidP="00862BDA">
      <w:pPr>
        <w:rPr>
          <w:rFonts w:cs="Poppins"/>
        </w:rPr>
      </w:pPr>
      <w:r w:rsidRPr="00581E18">
        <w:rPr>
          <w:rFonts w:cs="Poppins"/>
        </w:rPr>
        <w:t>En un ejemplo de actividades didácticas que integran los diferentes saberes, los estudiantes pueden explorar qué es una computadora y sus características operativas, reconociendo su utilidad en diversas situaciones cotidianas. Luego, se fomenta la interacción con elementos más complejos del software, como la barra de tareas, los botones de control de ventana y el área de trabajo, fortaleciendo la familiaridad con la interfaz de usuario. Al mismo tiempo, se abordan los componentes básicos del hardware, permitiendo que los estudiantes describan dispositivos de entrada y salida, reconociendo su función en actividades prácticas como encender, manipular y utilizar la computadora.</w:t>
      </w:r>
    </w:p>
    <w:p w14:paraId="7B301F6C" w14:textId="77777777" w:rsidR="00862BDA" w:rsidRPr="00581E18" w:rsidRDefault="00862BDA" w:rsidP="00862BDA">
      <w:pPr>
        <w:rPr>
          <w:rFonts w:cs="Poppins"/>
        </w:rPr>
      </w:pPr>
      <w:r w:rsidRPr="00581E18">
        <w:rPr>
          <w:rFonts w:cs="Poppins"/>
        </w:rPr>
        <w:t>Los estudiantes tienen la oportunidad de seleccionar herramientas multimedia según su propósito, como editores gráficos y grabadoras de audio o video, para crear contenidos digitales en respuesta a consignas escolares. También se introduce el concepto de Internet como red de conexión, explorando sus requerimientos básicos y su presencia en el entorno cotidiano.</w:t>
      </w:r>
    </w:p>
    <w:p w14:paraId="003263D4" w14:textId="77777777" w:rsidR="00862BDA" w:rsidRPr="00581E18" w:rsidRDefault="00862BDA" w:rsidP="00862BDA">
      <w:pPr>
        <w:rPr>
          <w:rFonts w:cs="Poppins"/>
        </w:rPr>
      </w:pPr>
      <w:r w:rsidRPr="00581E18">
        <w:rPr>
          <w:rFonts w:cs="Poppins"/>
        </w:rPr>
        <w:t>Al integrar la programación, se amplía el uso de entornos iconográficos, incorporando bloques que representan acciones como desplazamiento, orientación, apariencia, sonido, eventos y control. Estas experiencias les permiten construir secuencias lógicas más complejas, integrando nociones de lateralidad, orientación espacial y causa-efecto. Así se promueve la comprensión del evento como desencadenante de acciones digitales, fortaleciendo el pensamiento computacional.</w:t>
      </w:r>
    </w:p>
    <w:p w14:paraId="282C7D94" w14:textId="77777777" w:rsidR="00862BDA" w:rsidRPr="00581E18" w:rsidRDefault="00862BDA" w:rsidP="00862BDA">
      <w:pPr>
        <w:rPr>
          <w:rFonts w:cs="Poppins"/>
        </w:rPr>
      </w:pPr>
      <w:r w:rsidRPr="00581E18">
        <w:rPr>
          <w:rFonts w:cs="Poppins"/>
        </w:rPr>
        <w:t>Siempre procure que el proceso se desarrolle en un ambiente seguro, colaborativo y significativo, mediado por metodologías activas que favorecen el desarrollo de saberes procedimentales, actitudinales y socioemocionales.</w:t>
      </w:r>
    </w:p>
    <w:p w14:paraId="4DDA6E22" w14:textId="77777777" w:rsidR="00862BDA" w:rsidRPr="00581E18" w:rsidRDefault="00862BDA" w:rsidP="00862BDA">
      <w:pPr>
        <w:rPr>
          <w:rFonts w:cs="Poppins"/>
        </w:rPr>
      </w:pPr>
    </w:p>
    <w:p w14:paraId="4FBFEEA2" w14:textId="77777777" w:rsidR="00862BDA" w:rsidRPr="00581E18" w:rsidRDefault="00862BDA" w:rsidP="00862BDA">
      <w:pPr>
        <w:rPr>
          <w:rFonts w:cs="Poppins"/>
        </w:rPr>
      </w:pPr>
    </w:p>
    <w:p w14:paraId="1132A65B" w14:textId="77777777" w:rsidR="00862BDA" w:rsidRPr="00581E18" w:rsidRDefault="00862BDA" w:rsidP="00862BDA">
      <w:pPr>
        <w:rPr>
          <w:rFonts w:cs="Poppins"/>
        </w:rPr>
      </w:pPr>
    </w:p>
    <w:p w14:paraId="5F249AF1" w14:textId="77777777" w:rsidR="00862BDA" w:rsidRPr="00581E18" w:rsidRDefault="00862BDA" w:rsidP="00163D4B">
      <w:pPr>
        <w:pStyle w:val="Heading2"/>
      </w:pPr>
      <w:bookmarkStart w:id="23" w:name="_Toc207780758"/>
      <w:bookmarkStart w:id="24" w:name="_Toc215054738"/>
      <w:r w:rsidRPr="00581E18">
        <w:t xml:space="preserve">Módulo 1 – </w:t>
      </w:r>
      <w:r w:rsidRPr="00581E18">
        <w:rPr>
          <w:color w:val="09B7AE"/>
        </w:rPr>
        <w:t>Óptimo</w:t>
      </w:r>
      <w:r w:rsidRPr="00581E18">
        <w:t>: Nivel Educación Preescolar</w:t>
      </w:r>
      <w:bookmarkEnd w:id="23"/>
      <w:bookmarkEnd w:id="24"/>
    </w:p>
    <w:tbl>
      <w:tblPr>
        <w:tblStyle w:val="TableGrid"/>
        <w:tblpPr w:leftFromText="141" w:rightFromText="141" w:vertAnchor="text" w:horzAnchor="margin" w:tblpY="107"/>
        <w:tblW w:w="1360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1834"/>
        <w:gridCol w:w="3973"/>
        <w:gridCol w:w="2852"/>
        <w:gridCol w:w="2472"/>
        <w:gridCol w:w="2472"/>
      </w:tblGrid>
      <w:tr w:rsidR="00862BDA" w:rsidRPr="00581E18" w14:paraId="35326053" w14:textId="77777777" w:rsidTr="00154565">
        <w:trPr>
          <w:tblHeader/>
        </w:trPr>
        <w:tc>
          <w:tcPr>
            <w:tcW w:w="1360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A58FDFF" w14:textId="77777777" w:rsidR="00862BDA" w:rsidRPr="00581E18" w:rsidRDefault="00862BDA" w:rsidP="00B90398">
            <w:pPr>
              <w:spacing w:after="0"/>
              <w:rPr>
                <w:rFonts w:cs="Poppins"/>
                <w:b/>
                <w:color w:val="FFFFFF" w:themeColor="background1"/>
                <w:sz w:val="24"/>
                <w:szCs w:val="24"/>
              </w:rPr>
            </w:pPr>
            <w:r w:rsidRPr="00581E18">
              <w:rPr>
                <w:rFonts w:cs="Poppins"/>
                <w:b/>
                <w:color w:val="FFFFFF" w:themeColor="background1"/>
                <w:sz w:val="24"/>
                <w:szCs w:val="24"/>
              </w:rPr>
              <w:t xml:space="preserve">Módulo: </w:t>
            </w:r>
            <w:r w:rsidRPr="00581E18">
              <w:rPr>
                <w:rFonts w:cs="Poppins"/>
                <w:color w:val="FFFFFF" w:themeColor="background1"/>
                <w:sz w:val="24"/>
                <w:szCs w:val="24"/>
              </w:rPr>
              <w:t>1 óptimo</w:t>
            </w:r>
          </w:p>
          <w:p w14:paraId="6314EF6F" w14:textId="32D643CD" w:rsidR="00862BDA" w:rsidRPr="00581E18" w:rsidRDefault="00862BDA" w:rsidP="00B90398">
            <w:pPr>
              <w:spacing w:after="0"/>
              <w:rPr>
                <w:rFonts w:cs="Poppins"/>
                <w:b/>
                <w:color w:val="FFFFFF" w:themeColor="background1"/>
                <w:sz w:val="24"/>
                <w:szCs w:val="24"/>
              </w:rPr>
            </w:pPr>
            <w:r w:rsidRPr="00581E18">
              <w:rPr>
                <w:rFonts w:cs="Poppins"/>
                <w:b/>
                <w:color w:val="FFFFFF" w:themeColor="background1"/>
                <w:sz w:val="24"/>
                <w:szCs w:val="24"/>
              </w:rPr>
              <w:t xml:space="preserve">Ciclo: </w:t>
            </w:r>
            <w:r w:rsidRPr="00581E18">
              <w:rPr>
                <w:rFonts w:cs="Poppins"/>
                <w:b/>
                <w:i/>
                <w:color w:val="FFFFFF" w:themeColor="background1"/>
                <w:sz w:val="24"/>
              </w:rPr>
              <w:t xml:space="preserve"> </w:t>
            </w:r>
            <w:r w:rsidRPr="00581E18">
              <w:rPr>
                <w:rFonts w:cs="Poppins"/>
                <w:color w:val="FFFFFF" w:themeColor="background1"/>
                <w:sz w:val="24"/>
                <w:szCs w:val="24"/>
              </w:rPr>
              <w:t>Materno Infantil (Grupo Interactivo II) y Transición</w:t>
            </w:r>
            <w:r w:rsidRPr="00581E18">
              <w:rPr>
                <w:rFonts w:cs="Poppins"/>
                <w:i/>
                <w:color w:val="FFFFFF" w:themeColor="background1"/>
                <w:sz w:val="24"/>
              </w:rPr>
              <w:t xml:space="preserve">                                  </w:t>
            </w:r>
            <w:r w:rsidRPr="00581E18">
              <w:rPr>
                <w:rFonts w:cs="Poppins"/>
                <w:b/>
                <w:color w:val="FFFFFF" w:themeColor="background1"/>
                <w:sz w:val="24"/>
                <w:szCs w:val="24"/>
              </w:rPr>
              <w:t xml:space="preserve">Nivel: </w:t>
            </w:r>
            <w:r w:rsidRPr="00581E18">
              <w:rPr>
                <w:rFonts w:cs="Poppins"/>
                <w:bCs/>
                <w:color w:val="FFFFFF" w:themeColor="background1"/>
                <w:sz w:val="24"/>
                <w:szCs w:val="24"/>
              </w:rPr>
              <w:t xml:space="preserve">Educación </w:t>
            </w:r>
            <w:r w:rsidRPr="00581E18">
              <w:rPr>
                <w:rFonts w:cs="Poppins"/>
                <w:color w:val="FFFFFF" w:themeColor="background1"/>
                <w:sz w:val="24"/>
                <w:szCs w:val="24"/>
              </w:rPr>
              <w:t>Preescolar</w:t>
            </w:r>
          </w:p>
        </w:tc>
      </w:tr>
      <w:tr w:rsidR="0034315E" w:rsidRPr="00581E18" w14:paraId="3A9EB4ED" w14:textId="77777777" w:rsidTr="00154565">
        <w:trPr>
          <w:tblHeader/>
        </w:trPr>
        <w:tc>
          <w:tcPr>
            <w:tcW w:w="18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68A61250"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Área de conocimiento</w:t>
            </w:r>
          </w:p>
        </w:tc>
        <w:tc>
          <w:tcPr>
            <w:tcW w:w="397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46196FD0" w14:textId="77777777" w:rsidR="00862BDA" w:rsidRPr="00581E18" w:rsidRDefault="00862BDA" w:rsidP="00B90398">
            <w:pPr>
              <w:spacing w:after="0"/>
              <w:jc w:val="center"/>
              <w:rPr>
                <w:rFonts w:cs="Poppins"/>
                <w:b/>
                <w:color w:val="FFFFFF" w:themeColor="background1"/>
              </w:rPr>
            </w:pPr>
            <w:proofErr w:type="spellStart"/>
            <w:r w:rsidRPr="00581E18">
              <w:rPr>
                <w:rFonts w:cs="Poppins"/>
                <w:b/>
                <w:color w:val="FFFFFF" w:themeColor="background1"/>
              </w:rPr>
              <w:t>RdA</w:t>
            </w:r>
            <w:proofErr w:type="spellEnd"/>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58E355DA"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conceptual</w:t>
            </w:r>
          </w:p>
          <w:p w14:paraId="24617D7D"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w:t>
            </w:r>
          </w:p>
        </w:tc>
        <w:tc>
          <w:tcPr>
            <w:tcW w:w="24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4B17F076"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procedimental</w:t>
            </w:r>
          </w:p>
          <w:p w14:paraId="7070C6B7"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hacer)</w:t>
            </w:r>
          </w:p>
        </w:tc>
        <w:tc>
          <w:tcPr>
            <w:tcW w:w="24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3184513E"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actitudinal</w:t>
            </w:r>
          </w:p>
          <w:p w14:paraId="3C2D8D9E"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ser)</w:t>
            </w:r>
          </w:p>
        </w:tc>
      </w:tr>
      <w:tr w:rsidR="0034315E" w:rsidRPr="00581E18" w14:paraId="70EF2A7A" w14:textId="77777777" w:rsidTr="00154565">
        <w:trPr>
          <w:trHeight w:val="2101"/>
        </w:trPr>
        <w:tc>
          <w:tcPr>
            <w:tcW w:w="1834" w:type="dxa"/>
            <w:tcBorders>
              <w:top w:val="single" w:sz="4" w:space="0" w:color="FFFFFF" w:themeColor="background1"/>
            </w:tcBorders>
          </w:tcPr>
          <w:p w14:paraId="758FA95B" w14:textId="77777777" w:rsidR="00862BDA" w:rsidRPr="00581E18" w:rsidRDefault="00862BDA" w:rsidP="00CE62CD">
            <w:pPr>
              <w:rPr>
                <w:rFonts w:cs="Poppins"/>
              </w:rPr>
            </w:pPr>
            <w:r w:rsidRPr="00581E18">
              <w:rPr>
                <w:rFonts w:cs="Poppins"/>
              </w:rPr>
              <w:t xml:space="preserve">Apropiación tecnológica y Digital </w:t>
            </w:r>
          </w:p>
        </w:tc>
        <w:tc>
          <w:tcPr>
            <w:tcW w:w="3973" w:type="dxa"/>
            <w:tcBorders>
              <w:top w:val="single" w:sz="4" w:space="0" w:color="FFFFFF" w:themeColor="background1"/>
            </w:tcBorders>
          </w:tcPr>
          <w:p w14:paraId="23611048" w14:textId="77777777" w:rsidR="00862BDA" w:rsidRPr="00581E18" w:rsidRDefault="00862BDA" w:rsidP="00CE62CD">
            <w:pPr>
              <w:ind w:right="-104"/>
              <w:rPr>
                <w:rFonts w:cs="Poppins"/>
              </w:rPr>
            </w:pPr>
            <w:r w:rsidRPr="00581E18">
              <w:rPr>
                <w:rFonts w:cs="Poppins"/>
                <w:color w:val="231F20"/>
              </w:rPr>
              <w:t xml:space="preserve">Identifica los </w:t>
            </w:r>
            <w:r w:rsidRPr="00581E18">
              <w:rPr>
                <w:rFonts w:cs="Poppins"/>
                <w:color w:val="231F20"/>
                <w:spacing w:val="-2"/>
              </w:rPr>
              <w:t xml:space="preserve">dispositivos digitales considerando características funcionales, experimentando </w:t>
            </w:r>
            <w:r w:rsidRPr="00581E18">
              <w:rPr>
                <w:rFonts w:cs="Poppins"/>
                <w:color w:val="231F20"/>
              </w:rPr>
              <w:t>su utilidad y reconociendo</w:t>
            </w:r>
            <w:r w:rsidRPr="00581E18">
              <w:rPr>
                <w:rFonts w:cs="Poppins"/>
                <w:color w:val="231F20"/>
                <w:spacing w:val="-4"/>
              </w:rPr>
              <w:t xml:space="preserve"> </w:t>
            </w:r>
            <w:r w:rsidRPr="00581E18">
              <w:rPr>
                <w:rFonts w:cs="Poppins"/>
                <w:color w:val="231F20"/>
              </w:rPr>
              <w:t xml:space="preserve">la autoría, durante la accesibilidad, interacción y </w:t>
            </w:r>
            <w:r w:rsidRPr="00581E18">
              <w:rPr>
                <w:rFonts w:cs="Poppins"/>
                <w:color w:val="231F20"/>
                <w:spacing w:val="-2"/>
              </w:rPr>
              <w:t xml:space="preserve">comunicación </w:t>
            </w:r>
            <w:r w:rsidRPr="00581E18">
              <w:rPr>
                <w:rFonts w:cs="Poppins"/>
                <w:color w:val="231F20"/>
              </w:rPr>
              <w:t xml:space="preserve">en la creación de recursos </w:t>
            </w:r>
            <w:r w:rsidRPr="00581E18">
              <w:rPr>
                <w:rFonts w:cs="Poppins"/>
                <w:color w:val="231F20"/>
                <w:spacing w:val="-2"/>
              </w:rPr>
              <w:t>digitales.</w:t>
            </w:r>
          </w:p>
        </w:tc>
        <w:tc>
          <w:tcPr>
            <w:tcW w:w="2852" w:type="dxa"/>
            <w:tcBorders>
              <w:top w:val="single" w:sz="4" w:space="0" w:color="FFFFFF" w:themeColor="background1"/>
            </w:tcBorders>
          </w:tcPr>
          <w:p w14:paraId="5DBA5652" w14:textId="77777777" w:rsidR="00862BDA" w:rsidRPr="00581E18" w:rsidRDefault="00862BDA" w:rsidP="00862BDA">
            <w:pPr>
              <w:pStyle w:val="ListParagraph"/>
              <w:numPr>
                <w:ilvl w:val="0"/>
                <w:numId w:val="10"/>
              </w:numPr>
              <w:ind w:left="174" w:hanging="174"/>
              <w:rPr>
                <w:rFonts w:ascii="Poppins" w:hAnsi="Poppins" w:cs="Poppins"/>
                <w:lang w:val="es-ES"/>
              </w:rPr>
            </w:pPr>
            <w:r w:rsidRPr="00581E18">
              <w:rPr>
                <w:rFonts w:ascii="Poppins" w:hAnsi="Poppins" w:cs="Poppins"/>
                <w:lang w:val="es-ES"/>
              </w:rPr>
              <w:t>Computadora.</w:t>
            </w:r>
          </w:p>
          <w:p w14:paraId="508E8285" w14:textId="77777777" w:rsidR="00862BDA" w:rsidRPr="00581E18" w:rsidRDefault="00862BDA" w:rsidP="00862BDA">
            <w:pPr>
              <w:pStyle w:val="ListParagraph"/>
              <w:numPr>
                <w:ilvl w:val="0"/>
                <w:numId w:val="10"/>
              </w:numPr>
              <w:ind w:left="174" w:hanging="174"/>
              <w:rPr>
                <w:rFonts w:ascii="Poppins" w:hAnsi="Poppins" w:cs="Poppins"/>
                <w:lang w:val="es-ES"/>
              </w:rPr>
            </w:pPr>
            <w:r w:rsidRPr="00581E18">
              <w:rPr>
                <w:rFonts w:ascii="Poppins" w:hAnsi="Poppins" w:cs="Poppins"/>
                <w:lang w:val="es-ES"/>
              </w:rPr>
              <w:t>Software.</w:t>
            </w:r>
          </w:p>
          <w:p w14:paraId="06321664" w14:textId="77777777" w:rsidR="00862BDA" w:rsidRPr="00581E18" w:rsidRDefault="00862BDA" w:rsidP="00862BDA">
            <w:pPr>
              <w:pStyle w:val="ListParagraph"/>
              <w:numPr>
                <w:ilvl w:val="0"/>
                <w:numId w:val="10"/>
              </w:numPr>
              <w:ind w:left="174" w:hanging="174"/>
              <w:rPr>
                <w:rFonts w:ascii="Poppins" w:hAnsi="Poppins" w:cs="Poppins"/>
                <w:lang w:val="es-ES"/>
              </w:rPr>
            </w:pPr>
            <w:r w:rsidRPr="00581E18">
              <w:rPr>
                <w:rFonts w:ascii="Poppins" w:hAnsi="Poppins" w:cs="Poppins"/>
                <w:lang w:val="es-ES"/>
              </w:rPr>
              <w:t>Herramientas de creación de contenido multimedia.</w:t>
            </w:r>
          </w:p>
          <w:p w14:paraId="4A91A749" w14:textId="30E66645" w:rsidR="00862BDA" w:rsidRPr="00581E18" w:rsidRDefault="00862BDA" w:rsidP="00862BDA">
            <w:pPr>
              <w:pStyle w:val="ListParagraph"/>
              <w:numPr>
                <w:ilvl w:val="0"/>
                <w:numId w:val="10"/>
              </w:numPr>
              <w:ind w:left="174" w:hanging="174"/>
              <w:rPr>
                <w:rFonts w:ascii="Poppins" w:hAnsi="Poppins" w:cs="Poppins"/>
                <w:lang w:val="es-ES"/>
              </w:rPr>
            </w:pPr>
            <w:r w:rsidRPr="00581E18">
              <w:rPr>
                <w:rFonts w:ascii="Poppins" w:hAnsi="Poppins" w:cs="Poppins"/>
                <w:lang w:val="es-ES"/>
              </w:rPr>
              <w:t>Hardware</w:t>
            </w:r>
            <w:r w:rsidR="00E06E49" w:rsidRPr="00581E18">
              <w:rPr>
                <w:rFonts w:ascii="Poppins" w:hAnsi="Poppins" w:cs="Poppins"/>
                <w:lang w:val="es-ES"/>
              </w:rPr>
              <w:t>.</w:t>
            </w:r>
          </w:p>
          <w:p w14:paraId="284B1D21" w14:textId="11EE43B4" w:rsidR="00862BDA" w:rsidRPr="00581E18" w:rsidRDefault="00862BDA" w:rsidP="00941174">
            <w:pPr>
              <w:pStyle w:val="ListParagraph"/>
              <w:numPr>
                <w:ilvl w:val="0"/>
                <w:numId w:val="10"/>
              </w:numPr>
              <w:ind w:left="174" w:hanging="174"/>
              <w:rPr>
                <w:rFonts w:ascii="Poppins" w:hAnsi="Poppins" w:cs="Poppins"/>
                <w:lang w:val="es-ES"/>
              </w:rPr>
            </w:pPr>
            <w:r w:rsidRPr="00581E18">
              <w:rPr>
                <w:rFonts w:ascii="Poppins" w:hAnsi="Poppins" w:cs="Poppins"/>
                <w:lang w:val="es-ES"/>
              </w:rPr>
              <w:t>Internet</w:t>
            </w:r>
            <w:r w:rsidR="00E06E49" w:rsidRPr="00581E18">
              <w:rPr>
                <w:rFonts w:ascii="Poppins" w:hAnsi="Poppins" w:cs="Poppins"/>
                <w:lang w:val="es-ES"/>
              </w:rPr>
              <w:t>.</w:t>
            </w:r>
          </w:p>
        </w:tc>
        <w:tc>
          <w:tcPr>
            <w:tcW w:w="2472" w:type="dxa"/>
            <w:vMerge w:val="restart"/>
            <w:tcBorders>
              <w:top w:val="single" w:sz="4" w:space="0" w:color="FFFFFF" w:themeColor="background1"/>
            </w:tcBorders>
          </w:tcPr>
          <w:p w14:paraId="64A94EFB"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Reconoce patrones.</w:t>
            </w:r>
          </w:p>
          <w:p w14:paraId="4E47E4C6"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Transfiere.</w:t>
            </w:r>
          </w:p>
          <w:p w14:paraId="372067DB" w14:textId="7CA813AC"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Programa</w:t>
            </w:r>
            <w:r w:rsidR="00E06E49" w:rsidRPr="00581E18">
              <w:rPr>
                <w:rFonts w:ascii="Poppins" w:hAnsi="Poppins" w:cs="Poppins"/>
                <w:lang w:val="es-ES"/>
              </w:rPr>
              <w:t>.</w:t>
            </w:r>
            <w:r w:rsidRPr="00581E18">
              <w:rPr>
                <w:rFonts w:ascii="Poppins" w:hAnsi="Poppins" w:cs="Poppins"/>
                <w:lang w:val="es-ES"/>
              </w:rPr>
              <w:t xml:space="preserve"> </w:t>
            </w:r>
          </w:p>
          <w:p w14:paraId="713D13EC" w14:textId="5707B208"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Comunica</w:t>
            </w:r>
            <w:r w:rsidR="00E06E49" w:rsidRPr="00581E18">
              <w:rPr>
                <w:rFonts w:ascii="Poppins" w:hAnsi="Poppins" w:cs="Poppins"/>
                <w:lang w:val="es-ES"/>
              </w:rPr>
              <w:t>.</w:t>
            </w:r>
            <w:r w:rsidRPr="00581E18">
              <w:rPr>
                <w:rFonts w:ascii="Poppins" w:hAnsi="Poppins" w:cs="Poppins"/>
                <w:lang w:val="es-ES"/>
              </w:rPr>
              <w:t xml:space="preserve"> </w:t>
            </w:r>
          </w:p>
          <w:p w14:paraId="4F323CFE" w14:textId="5D45C32F"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Colabora</w:t>
            </w:r>
            <w:r w:rsidR="00E06E49" w:rsidRPr="00581E18">
              <w:rPr>
                <w:rFonts w:ascii="Poppins" w:hAnsi="Poppins" w:cs="Poppins"/>
                <w:lang w:val="es-ES"/>
              </w:rPr>
              <w:t>.</w:t>
            </w:r>
            <w:r w:rsidRPr="00581E18">
              <w:rPr>
                <w:rFonts w:ascii="Poppins" w:hAnsi="Poppins" w:cs="Poppins"/>
                <w:lang w:val="es-ES"/>
              </w:rPr>
              <w:t xml:space="preserve"> </w:t>
            </w:r>
          </w:p>
          <w:p w14:paraId="555ACAA4"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 xml:space="preserve">Piensa de forma creativa. </w:t>
            </w:r>
          </w:p>
        </w:tc>
        <w:tc>
          <w:tcPr>
            <w:tcW w:w="2472" w:type="dxa"/>
            <w:vMerge w:val="restart"/>
            <w:tcBorders>
              <w:top w:val="single" w:sz="4" w:space="0" w:color="FFFFFF" w:themeColor="background1"/>
            </w:tcBorders>
          </w:tcPr>
          <w:p w14:paraId="171CE4C6" w14:textId="77777777" w:rsidR="00862BDA" w:rsidRPr="00581E18" w:rsidRDefault="00862BDA" w:rsidP="00862BDA">
            <w:pPr>
              <w:pStyle w:val="ListParagraph"/>
              <w:numPr>
                <w:ilvl w:val="0"/>
                <w:numId w:val="6"/>
              </w:numPr>
              <w:ind w:left="79" w:hanging="136"/>
              <w:rPr>
                <w:rFonts w:ascii="Poppins" w:hAnsi="Poppins" w:cs="Poppins"/>
                <w:lang w:val="es-ES"/>
              </w:rPr>
            </w:pPr>
            <w:r w:rsidRPr="00581E18">
              <w:rPr>
                <w:rFonts w:ascii="Poppins" w:hAnsi="Poppins" w:cs="Poppins"/>
                <w:lang w:val="es-ES"/>
              </w:rPr>
              <w:t>Aprender del error.</w:t>
            </w:r>
          </w:p>
          <w:p w14:paraId="4A8148AF" w14:textId="77777777" w:rsidR="00862BDA" w:rsidRPr="00581E18" w:rsidRDefault="00862BDA" w:rsidP="00862BDA">
            <w:pPr>
              <w:pStyle w:val="ListParagraph"/>
              <w:numPr>
                <w:ilvl w:val="0"/>
                <w:numId w:val="6"/>
              </w:numPr>
              <w:ind w:left="79" w:hanging="136"/>
              <w:rPr>
                <w:rFonts w:ascii="Poppins" w:hAnsi="Poppins" w:cs="Poppins"/>
                <w:lang w:val="es-ES"/>
              </w:rPr>
            </w:pPr>
            <w:r w:rsidRPr="00581E18">
              <w:rPr>
                <w:rFonts w:ascii="Poppins" w:hAnsi="Poppins" w:cs="Poppins"/>
                <w:lang w:val="es-ES"/>
              </w:rPr>
              <w:t>Flexibilidad para manejar</w:t>
            </w:r>
            <w:r w:rsidRPr="00581E18">
              <w:rPr>
                <w:rFonts w:ascii="Poppins" w:hAnsi="Poppins" w:cs="Poppins"/>
                <w:lang w:val="es-ES"/>
              </w:rPr>
              <w:br/>
              <w:t>problemas.</w:t>
            </w:r>
          </w:p>
          <w:p w14:paraId="5CCE49B9" w14:textId="77777777" w:rsidR="00862BDA" w:rsidRPr="00581E18" w:rsidRDefault="00862BDA" w:rsidP="00862BDA">
            <w:pPr>
              <w:pStyle w:val="ListParagraph"/>
              <w:numPr>
                <w:ilvl w:val="0"/>
                <w:numId w:val="6"/>
              </w:numPr>
              <w:ind w:left="79" w:hanging="136"/>
              <w:rPr>
                <w:rFonts w:ascii="Poppins" w:hAnsi="Poppins" w:cs="Poppins"/>
                <w:lang w:val="es-ES"/>
              </w:rPr>
            </w:pPr>
            <w:r w:rsidRPr="00581E18">
              <w:rPr>
                <w:rFonts w:ascii="Poppins" w:hAnsi="Poppins" w:cs="Poppins"/>
                <w:lang w:val="es-ES"/>
              </w:rPr>
              <w:t>Tolerancia a la frustración.</w:t>
            </w:r>
          </w:p>
        </w:tc>
      </w:tr>
      <w:tr w:rsidR="0034315E" w:rsidRPr="00581E18" w14:paraId="3FC0C049" w14:textId="77777777" w:rsidTr="00154565">
        <w:trPr>
          <w:trHeight w:val="1268"/>
        </w:trPr>
        <w:tc>
          <w:tcPr>
            <w:tcW w:w="1834" w:type="dxa"/>
          </w:tcPr>
          <w:p w14:paraId="223D7638" w14:textId="77777777" w:rsidR="00862BDA" w:rsidRPr="00581E18" w:rsidRDefault="00862BDA" w:rsidP="00CE62CD">
            <w:pPr>
              <w:rPr>
                <w:rFonts w:cs="Poppins"/>
              </w:rPr>
            </w:pPr>
            <w:r w:rsidRPr="00581E18">
              <w:rPr>
                <w:rFonts w:cs="Poppins"/>
              </w:rPr>
              <w:t>Programación y Algoritmos</w:t>
            </w:r>
          </w:p>
        </w:tc>
        <w:tc>
          <w:tcPr>
            <w:tcW w:w="3973" w:type="dxa"/>
          </w:tcPr>
          <w:p w14:paraId="0C42B945" w14:textId="6440D26B" w:rsidR="00862BDA" w:rsidRPr="00581E18" w:rsidRDefault="00862BDA" w:rsidP="00941174">
            <w:pPr>
              <w:ind w:right="-104"/>
              <w:rPr>
                <w:rFonts w:cs="Poppins"/>
                <w:color w:val="231F20"/>
              </w:rPr>
            </w:pPr>
            <w:r w:rsidRPr="00581E18">
              <w:rPr>
                <w:rFonts w:cs="Poppins"/>
                <w:color w:val="231F20"/>
              </w:rPr>
              <w:t>Ordena secuencias integrando conceptos de programación como dato, evento, estado, ciclos, así como nociones de lateralidad y orientación espacial, en</w:t>
            </w:r>
            <w:r w:rsidR="00A84601" w:rsidRPr="00581E18">
              <w:rPr>
                <w:rFonts w:cs="Poppins"/>
                <w:color w:val="231F20"/>
              </w:rPr>
              <w:t xml:space="preserve"> </w:t>
            </w:r>
            <w:r w:rsidRPr="00581E18">
              <w:rPr>
                <w:rFonts w:cs="Poppins"/>
                <w:color w:val="231F20"/>
              </w:rPr>
              <w:t>la solución de desafíos propuestos, utilizando la</w:t>
            </w:r>
            <w:r w:rsidR="00941174" w:rsidRPr="00581E18">
              <w:rPr>
                <w:rFonts w:cs="Poppins"/>
                <w:color w:val="231F20"/>
              </w:rPr>
              <w:t xml:space="preserve"> </w:t>
            </w:r>
            <w:r w:rsidRPr="00581E18">
              <w:rPr>
                <w:rFonts w:cs="Poppins"/>
                <w:color w:val="231F20"/>
              </w:rPr>
              <w:t>programación iconográfica por bloques.</w:t>
            </w:r>
          </w:p>
        </w:tc>
        <w:tc>
          <w:tcPr>
            <w:tcW w:w="2852" w:type="dxa"/>
          </w:tcPr>
          <w:p w14:paraId="76CA5318" w14:textId="585DB997" w:rsidR="00862BDA" w:rsidRPr="00581E18" w:rsidRDefault="00862BDA" w:rsidP="00862BDA">
            <w:pPr>
              <w:pStyle w:val="ListParagraph"/>
              <w:numPr>
                <w:ilvl w:val="0"/>
                <w:numId w:val="11"/>
              </w:numPr>
              <w:tabs>
                <w:tab w:val="left" w:pos="603"/>
              </w:tabs>
              <w:ind w:left="174" w:hanging="174"/>
              <w:rPr>
                <w:rFonts w:ascii="Poppins" w:hAnsi="Poppins" w:cs="Poppins"/>
                <w:lang w:val="es-ES"/>
              </w:rPr>
            </w:pPr>
            <w:r w:rsidRPr="00581E18">
              <w:rPr>
                <w:rFonts w:ascii="Poppins" w:hAnsi="Poppins" w:cs="Poppins"/>
                <w:lang w:val="es-ES"/>
              </w:rPr>
              <w:t>Entornos de programación iconográfico</w:t>
            </w:r>
            <w:r w:rsidR="00E06E49" w:rsidRPr="00581E18">
              <w:rPr>
                <w:rFonts w:ascii="Poppins" w:hAnsi="Poppins" w:cs="Poppins"/>
                <w:lang w:val="es-ES"/>
              </w:rPr>
              <w:t>.</w:t>
            </w:r>
          </w:p>
          <w:p w14:paraId="4AE2C76A" w14:textId="1EA5B5B1" w:rsidR="00862BDA" w:rsidRPr="00581E18" w:rsidRDefault="00862BDA" w:rsidP="00862BDA">
            <w:pPr>
              <w:pStyle w:val="ListParagraph"/>
              <w:numPr>
                <w:ilvl w:val="0"/>
                <w:numId w:val="11"/>
              </w:numPr>
              <w:tabs>
                <w:tab w:val="left" w:pos="603"/>
              </w:tabs>
              <w:ind w:left="174" w:hanging="174"/>
              <w:rPr>
                <w:rFonts w:ascii="Poppins" w:hAnsi="Poppins" w:cs="Poppins"/>
                <w:lang w:val="es-ES"/>
              </w:rPr>
            </w:pPr>
            <w:r w:rsidRPr="00581E18">
              <w:rPr>
                <w:rFonts w:ascii="Poppins" w:hAnsi="Poppins" w:cs="Poppins"/>
                <w:lang w:val="es-ES"/>
              </w:rPr>
              <w:t>Lateralidad y orientación espacial</w:t>
            </w:r>
            <w:r w:rsidR="00E06E49" w:rsidRPr="00581E18">
              <w:rPr>
                <w:rFonts w:ascii="Poppins" w:hAnsi="Poppins" w:cs="Poppins"/>
                <w:lang w:val="es-ES"/>
              </w:rPr>
              <w:t>.</w:t>
            </w:r>
          </w:p>
          <w:p w14:paraId="6A26B61B" w14:textId="563806FD" w:rsidR="00862BDA" w:rsidRPr="00581E18" w:rsidRDefault="00862BDA" w:rsidP="00941174">
            <w:pPr>
              <w:pStyle w:val="ListParagraph"/>
              <w:numPr>
                <w:ilvl w:val="0"/>
                <w:numId w:val="11"/>
              </w:numPr>
              <w:tabs>
                <w:tab w:val="left" w:pos="603"/>
              </w:tabs>
              <w:ind w:left="174" w:hanging="174"/>
              <w:rPr>
                <w:rFonts w:ascii="Poppins" w:hAnsi="Poppins" w:cs="Poppins"/>
                <w:lang w:val="es-ES"/>
              </w:rPr>
            </w:pPr>
            <w:r w:rsidRPr="00581E18">
              <w:rPr>
                <w:rFonts w:ascii="Poppins" w:hAnsi="Poppins" w:cs="Poppins"/>
                <w:lang w:val="es-ES"/>
              </w:rPr>
              <w:t>Event</w:t>
            </w:r>
            <w:r w:rsidR="00941174" w:rsidRPr="00581E18">
              <w:rPr>
                <w:rFonts w:ascii="Poppins" w:hAnsi="Poppins" w:cs="Poppins"/>
                <w:lang w:val="es-ES"/>
              </w:rPr>
              <w:t>o</w:t>
            </w:r>
            <w:r w:rsidR="00E06E49" w:rsidRPr="00581E18">
              <w:rPr>
                <w:rFonts w:ascii="Poppins" w:hAnsi="Poppins" w:cs="Poppins"/>
                <w:lang w:val="es-ES"/>
              </w:rPr>
              <w:t>.</w:t>
            </w:r>
          </w:p>
        </w:tc>
        <w:tc>
          <w:tcPr>
            <w:tcW w:w="2472" w:type="dxa"/>
            <w:vMerge/>
          </w:tcPr>
          <w:p w14:paraId="6A251986" w14:textId="77777777" w:rsidR="00862BDA" w:rsidRPr="00581E18" w:rsidRDefault="00862BDA" w:rsidP="00CE62CD">
            <w:pPr>
              <w:rPr>
                <w:rFonts w:cs="Poppins"/>
              </w:rPr>
            </w:pPr>
          </w:p>
        </w:tc>
        <w:tc>
          <w:tcPr>
            <w:tcW w:w="2472" w:type="dxa"/>
            <w:vMerge/>
          </w:tcPr>
          <w:p w14:paraId="2C512337" w14:textId="77777777" w:rsidR="00862BDA" w:rsidRPr="00581E18" w:rsidRDefault="00862BDA" w:rsidP="00CE62CD">
            <w:pPr>
              <w:rPr>
                <w:rFonts w:cs="Poppins"/>
              </w:rPr>
            </w:pPr>
          </w:p>
        </w:tc>
      </w:tr>
    </w:tbl>
    <w:p w14:paraId="609D790C" w14:textId="5D2CA72E" w:rsidR="00862BDA" w:rsidRPr="00581E18" w:rsidRDefault="00862BDA" w:rsidP="00862BDA">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594"/>
        <w:gridCol w:w="11122"/>
      </w:tblGrid>
      <w:tr w:rsidR="00862BDA" w:rsidRPr="00581E18" w14:paraId="2D50708F" w14:textId="77777777" w:rsidTr="00154565">
        <w:trPr>
          <w:tblHeader/>
        </w:trPr>
        <w:tc>
          <w:tcPr>
            <w:tcW w:w="25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439BAF9" w14:textId="77777777" w:rsidR="00862BDA" w:rsidRPr="00581E18" w:rsidRDefault="00862BDA" w:rsidP="00B90398">
            <w:pPr>
              <w:spacing w:after="0"/>
              <w:jc w:val="center"/>
              <w:rPr>
                <w:rFonts w:cs="Poppins"/>
                <w:b/>
                <w:color w:val="FFFFFF" w:themeColor="background1"/>
                <w:sz w:val="24"/>
                <w:szCs w:val="24"/>
              </w:rPr>
            </w:pPr>
            <w:r w:rsidRPr="00581E18">
              <w:rPr>
                <w:rFonts w:cs="Poppins"/>
                <w:b/>
                <w:color w:val="FFFFFF" w:themeColor="background1"/>
                <w:sz w:val="24"/>
                <w:szCs w:val="24"/>
              </w:rPr>
              <w:t>Saber conceptual</w:t>
            </w:r>
          </w:p>
        </w:tc>
        <w:tc>
          <w:tcPr>
            <w:tcW w:w="11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5C68E5E" w14:textId="77777777" w:rsidR="00862BDA" w:rsidRPr="00581E18" w:rsidRDefault="00862BDA" w:rsidP="00B90398">
            <w:pPr>
              <w:spacing w:after="0"/>
              <w:jc w:val="center"/>
              <w:rPr>
                <w:rFonts w:cs="Poppins"/>
                <w:b/>
                <w:color w:val="FFFFFF" w:themeColor="background1"/>
                <w:sz w:val="24"/>
                <w:szCs w:val="24"/>
              </w:rPr>
            </w:pPr>
            <w:r w:rsidRPr="00581E18">
              <w:rPr>
                <w:rFonts w:cs="Poppins"/>
                <w:b/>
                <w:color w:val="FFFFFF" w:themeColor="background1"/>
                <w:sz w:val="24"/>
                <w:szCs w:val="24"/>
              </w:rPr>
              <w:t>Indicador de logro</w:t>
            </w:r>
          </w:p>
        </w:tc>
      </w:tr>
      <w:tr w:rsidR="00862BDA" w:rsidRPr="00581E18" w14:paraId="3DB2E78E" w14:textId="77777777" w:rsidTr="00154565">
        <w:tc>
          <w:tcPr>
            <w:tcW w:w="2594" w:type="dxa"/>
            <w:tcBorders>
              <w:top w:val="single" w:sz="4" w:space="0" w:color="FFFFFF" w:themeColor="background1"/>
            </w:tcBorders>
          </w:tcPr>
          <w:p w14:paraId="01FAF193" w14:textId="77777777" w:rsidR="00862BDA" w:rsidRPr="00581E18" w:rsidRDefault="00862BDA" w:rsidP="00CE62CD">
            <w:pPr>
              <w:ind w:left="-65"/>
              <w:rPr>
                <w:rFonts w:cs="Poppins"/>
              </w:rPr>
            </w:pPr>
            <w:r w:rsidRPr="00581E18">
              <w:rPr>
                <w:rFonts w:eastAsia="Times New Roman" w:cs="Poppins"/>
                <w:color w:val="000000" w:themeColor="text1"/>
                <w:kern w:val="0"/>
                <w:lang w:eastAsia="es-CR"/>
                <w14:ligatures w14:val="none"/>
              </w:rPr>
              <w:t>Computadora.</w:t>
            </w:r>
          </w:p>
        </w:tc>
        <w:tc>
          <w:tcPr>
            <w:tcW w:w="11122" w:type="dxa"/>
            <w:tcBorders>
              <w:top w:val="single" w:sz="4" w:space="0" w:color="FFFFFF" w:themeColor="background1"/>
            </w:tcBorders>
          </w:tcPr>
          <w:p w14:paraId="13123CCB" w14:textId="77777777" w:rsidR="00862BDA" w:rsidRPr="00581E18" w:rsidRDefault="00862BDA" w:rsidP="00CE62CD">
            <w:pPr>
              <w:rPr>
                <w:rFonts w:cs="Poppins"/>
              </w:rPr>
            </w:pPr>
            <w:r w:rsidRPr="00581E18">
              <w:rPr>
                <w:rFonts w:cs="Poppins"/>
              </w:rPr>
              <w:t xml:space="preserve">Identificar qué es una </w:t>
            </w:r>
            <w:r w:rsidRPr="00581E18">
              <w:rPr>
                <w:rFonts w:cs="Poppins"/>
                <w:b/>
                <w:bCs/>
              </w:rPr>
              <w:t>computadora</w:t>
            </w:r>
            <w:r w:rsidRPr="00581E18">
              <w:rPr>
                <w:rFonts w:cs="Poppins"/>
              </w:rPr>
              <w:t xml:space="preserve"> y sus características funcionales, explorando su utilidad al interactuar con diversos dispositivos digitales. </w:t>
            </w:r>
          </w:p>
        </w:tc>
      </w:tr>
      <w:tr w:rsidR="00862BDA" w:rsidRPr="00581E18" w14:paraId="7B40FE35" w14:textId="77777777" w:rsidTr="00154565">
        <w:tc>
          <w:tcPr>
            <w:tcW w:w="2594" w:type="dxa"/>
          </w:tcPr>
          <w:p w14:paraId="1369F8B9" w14:textId="77777777" w:rsidR="00862BDA" w:rsidRPr="00581E18" w:rsidRDefault="00862BDA" w:rsidP="00CE62CD">
            <w:pPr>
              <w:ind w:left="-65"/>
              <w:rPr>
                <w:rFonts w:cs="Poppins"/>
              </w:rPr>
            </w:pPr>
            <w:r w:rsidRPr="00581E18">
              <w:rPr>
                <w:rFonts w:eastAsia="Times New Roman" w:cs="Poppins"/>
                <w:color w:val="000000" w:themeColor="text1"/>
                <w:kern w:val="0"/>
                <w:lang w:eastAsia="es-CR"/>
                <w14:ligatures w14:val="none"/>
              </w:rPr>
              <w:t>Hardware.</w:t>
            </w:r>
          </w:p>
        </w:tc>
        <w:tc>
          <w:tcPr>
            <w:tcW w:w="11122" w:type="dxa"/>
          </w:tcPr>
          <w:p w14:paraId="63778548" w14:textId="77777777" w:rsidR="00862BDA" w:rsidRPr="00581E18" w:rsidRDefault="00862BDA" w:rsidP="00CE62CD">
            <w:pPr>
              <w:rPr>
                <w:rFonts w:cs="Poppins"/>
              </w:rPr>
            </w:pPr>
            <w:r w:rsidRPr="00581E18">
              <w:rPr>
                <w:rFonts w:cs="Poppins"/>
              </w:rPr>
              <w:t xml:space="preserve">Reconocer componentes básicos del </w:t>
            </w:r>
            <w:r w:rsidRPr="00581E18">
              <w:rPr>
                <w:rFonts w:cs="Poppins"/>
                <w:b/>
                <w:bCs/>
              </w:rPr>
              <w:t>hardware</w:t>
            </w:r>
            <w:r w:rsidRPr="00581E18">
              <w:rPr>
                <w:rFonts w:cs="Poppins"/>
              </w:rPr>
              <w:t>, como dispositivos de entrada y salida de datos, explorando su función al encender, usar o interactuar con la computadora en actividades cotidianas. </w:t>
            </w:r>
          </w:p>
        </w:tc>
      </w:tr>
      <w:tr w:rsidR="00862BDA" w:rsidRPr="00581E18" w14:paraId="75B3A563" w14:textId="77777777" w:rsidTr="00154565">
        <w:tc>
          <w:tcPr>
            <w:tcW w:w="2594" w:type="dxa"/>
          </w:tcPr>
          <w:p w14:paraId="07653C68" w14:textId="77777777" w:rsidR="00862BDA" w:rsidRPr="00581E18" w:rsidRDefault="00862BDA" w:rsidP="00CE62CD">
            <w:pPr>
              <w:ind w:left="-65"/>
              <w:rPr>
                <w:rFonts w:cs="Poppins"/>
              </w:rPr>
            </w:pPr>
            <w:r w:rsidRPr="00581E18">
              <w:rPr>
                <w:rFonts w:eastAsia="Times New Roman" w:cs="Poppins"/>
                <w:color w:val="000000" w:themeColor="text1"/>
                <w:kern w:val="0"/>
                <w:lang w:eastAsia="es-CR"/>
                <w14:ligatures w14:val="none"/>
              </w:rPr>
              <w:t>Software.</w:t>
            </w:r>
          </w:p>
        </w:tc>
        <w:tc>
          <w:tcPr>
            <w:tcW w:w="11122" w:type="dxa"/>
          </w:tcPr>
          <w:p w14:paraId="51CB0CB7" w14:textId="77777777" w:rsidR="00862BDA" w:rsidRPr="00581E18" w:rsidRDefault="00862BDA" w:rsidP="00CE62CD">
            <w:pPr>
              <w:rPr>
                <w:rFonts w:cs="Poppins"/>
              </w:rPr>
            </w:pPr>
            <w:r w:rsidRPr="00581E18">
              <w:rPr>
                <w:rFonts w:cs="Poppins"/>
              </w:rPr>
              <w:t xml:space="preserve">Reconocer elementos del </w:t>
            </w:r>
            <w:r w:rsidRPr="00581E18">
              <w:rPr>
                <w:rFonts w:cs="Poppins"/>
                <w:b/>
                <w:bCs/>
              </w:rPr>
              <w:t>software</w:t>
            </w:r>
            <w:r w:rsidRPr="00581E18">
              <w:rPr>
                <w:rFonts w:cs="Poppins"/>
              </w:rPr>
              <w:t xml:space="preserve"> relacionados con la interfaz de usuario, como iconos, botones de minimizar, maximizar y cerrar, barra de tareas y área de trabajo, interactuando con ellos mediante el uso de dispositivos digitales.</w:t>
            </w:r>
          </w:p>
        </w:tc>
      </w:tr>
      <w:tr w:rsidR="00862BDA" w:rsidRPr="00581E18" w14:paraId="22512F63" w14:textId="77777777" w:rsidTr="00154565">
        <w:tc>
          <w:tcPr>
            <w:tcW w:w="2594" w:type="dxa"/>
          </w:tcPr>
          <w:p w14:paraId="07DCD02A" w14:textId="77777777" w:rsidR="00862BDA" w:rsidRPr="00581E18" w:rsidRDefault="00862BDA" w:rsidP="00CE62CD">
            <w:pPr>
              <w:ind w:left="-65"/>
              <w:rPr>
                <w:rFonts w:cs="Poppins"/>
              </w:rPr>
            </w:pPr>
            <w:r w:rsidRPr="00581E18">
              <w:rPr>
                <w:rStyle w:val="normaltextrun"/>
                <w:rFonts w:cs="Poppins"/>
                <w:color w:val="000000"/>
              </w:rPr>
              <w:t>Herramientas de creación de contenido multimedia.</w:t>
            </w:r>
            <w:r w:rsidRPr="00581E18">
              <w:rPr>
                <w:rStyle w:val="eop"/>
                <w:rFonts w:cs="Poppins"/>
                <w:color w:val="000000"/>
              </w:rPr>
              <w:t> </w:t>
            </w:r>
          </w:p>
        </w:tc>
        <w:tc>
          <w:tcPr>
            <w:tcW w:w="11122" w:type="dxa"/>
          </w:tcPr>
          <w:p w14:paraId="3D2A7ED9" w14:textId="77777777" w:rsidR="00862BDA" w:rsidRPr="00581E18" w:rsidRDefault="00862BDA" w:rsidP="00CE62CD">
            <w:pPr>
              <w:rPr>
                <w:rFonts w:cs="Poppins"/>
              </w:rPr>
            </w:pPr>
            <w:r w:rsidRPr="00581E18">
              <w:rPr>
                <w:rStyle w:val="normaltextrun"/>
                <w:rFonts w:cs="Poppins"/>
              </w:rPr>
              <w:t xml:space="preserve">Seleccionar las </w:t>
            </w:r>
            <w:r w:rsidRPr="00581E18">
              <w:rPr>
                <w:rStyle w:val="normaltextrun"/>
                <w:rFonts w:cs="Poppins"/>
                <w:b/>
                <w:bCs/>
              </w:rPr>
              <w:t xml:space="preserve">herramientas de creación de contenido multimedia </w:t>
            </w:r>
            <w:r w:rsidRPr="00581E18">
              <w:rPr>
                <w:rStyle w:val="normaltextrun"/>
                <w:rFonts w:cs="Poppins"/>
              </w:rPr>
              <w:t>según su utilidad: editor gráfico, grabadora de audio y video en la creación de recursos digitales.</w:t>
            </w:r>
            <w:r w:rsidRPr="00581E18">
              <w:rPr>
                <w:rStyle w:val="eop"/>
                <w:rFonts w:cs="Poppins"/>
              </w:rPr>
              <w:t> </w:t>
            </w:r>
          </w:p>
        </w:tc>
      </w:tr>
      <w:tr w:rsidR="00862BDA" w:rsidRPr="00581E18" w14:paraId="07CE1FF5" w14:textId="77777777" w:rsidTr="00154565">
        <w:tc>
          <w:tcPr>
            <w:tcW w:w="2594" w:type="dxa"/>
          </w:tcPr>
          <w:p w14:paraId="1F93B9AA" w14:textId="77777777" w:rsidR="00862BDA" w:rsidRPr="00581E18" w:rsidRDefault="00862BDA" w:rsidP="00CE62CD">
            <w:pPr>
              <w:rPr>
                <w:rFonts w:cs="Poppins"/>
              </w:rPr>
            </w:pPr>
            <w:r w:rsidRPr="00581E18">
              <w:rPr>
                <w:rFonts w:eastAsia="Times New Roman" w:cs="Poppins"/>
                <w:color w:val="000000" w:themeColor="text1"/>
                <w:kern w:val="0"/>
                <w:lang w:eastAsia="es-CR"/>
                <w14:ligatures w14:val="none"/>
              </w:rPr>
              <w:t>Internet. </w:t>
            </w:r>
          </w:p>
        </w:tc>
        <w:tc>
          <w:tcPr>
            <w:tcW w:w="11122" w:type="dxa"/>
          </w:tcPr>
          <w:p w14:paraId="01467A4A" w14:textId="77777777" w:rsidR="00862BDA" w:rsidRPr="00581E18" w:rsidRDefault="00862BDA" w:rsidP="00CE62CD">
            <w:pPr>
              <w:rPr>
                <w:rFonts w:cs="Poppins"/>
              </w:rPr>
            </w:pPr>
            <w:r w:rsidRPr="00581E18">
              <w:rPr>
                <w:rFonts w:eastAsia="Times New Roman" w:cs="Poppins"/>
                <w:bCs/>
                <w:color w:val="000000"/>
                <w:kern w:val="0"/>
                <w:lang w:eastAsia="es-CR"/>
                <w14:ligatures w14:val="none"/>
              </w:rPr>
              <w:t xml:space="preserve">Reconocer qué es </w:t>
            </w:r>
            <w:r w:rsidRPr="00581E18">
              <w:rPr>
                <w:rFonts w:eastAsia="Times New Roman" w:cs="Poppins"/>
                <w:b/>
                <w:bCs/>
                <w:color w:val="000000"/>
                <w:kern w:val="0"/>
                <w:lang w:eastAsia="es-CR"/>
                <w14:ligatures w14:val="none"/>
              </w:rPr>
              <w:t>Internet</w:t>
            </w:r>
            <w:r w:rsidRPr="00581E18">
              <w:rPr>
                <w:rFonts w:eastAsia="Times New Roman" w:cs="Poppins"/>
                <w:bCs/>
                <w:color w:val="000000"/>
                <w:kern w:val="0"/>
                <w:lang w:eastAsia="es-CR"/>
                <w14:ligatures w14:val="none"/>
              </w:rPr>
              <w:t xml:space="preserve"> y los requerimientos de un dispositivo para conectarse a Internet, realizando una exploración dirigida.</w:t>
            </w:r>
            <w:r w:rsidRPr="00581E18">
              <w:rPr>
                <w:rFonts w:ascii="Times New Roman" w:eastAsia="Times New Roman" w:hAnsi="Times New Roman" w:cs="Times New Roman"/>
                <w:b/>
                <w:bCs/>
                <w:color w:val="000000"/>
                <w:kern w:val="0"/>
                <w:lang w:eastAsia="es-CR"/>
                <w14:ligatures w14:val="none"/>
              </w:rPr>
              <w:t> </w:t>
            </w:r>
            <w:r w:rsidRPr="00581E18">
              <w:rPr>
                <w:rFonts w:eastAsia="Times New Roman" w:cs="Poppins"/>
                <w:bCs/>
                <w:color w:val="000000"/>
                <w:kern w:val="0"/>
                <w:lang w:eastAsia="es-CR"/>
                <w14:ligatures w14:val="none"/>
              </w:rPr>
              <w:t> </w:t>
            </w:r>
          </w:p>
        </w:tc>
      </w:tr>
      <w:tr w:rsidR="00862BDA" w:rsidRPr="00581E18" w14:paraId="5337EF47" w14:textId="77777777" w:rsidTr="00154565">
        <w:tc>
          <w:tcPr>
            <w:tcW w:w="2594" w:type="dxa"/>
          </w:tcPr>
          <w:p w14:paraId="09ACC0E4" w14:textId="257BF74D" w:rsidR="00862BDA" w:rsidRPr="00581E18" w:rsidRDefault="00862BDA" w:rsidP="00CE62CD">
            <w:pPr>
              <w:ind w:left="-65"/>
              <w:rPr>
                <w:rFonts w:cs="Poppins"/>
              </w:rPr>
            </w:pPr>
            <w:r w:rsidRPr="00581E18">
              <w:rPr>
                <w:rFonts w:eastAsia="Times New Roman" w:cs="Poppins"/>
                <w:color w:val="000000" w:themeColor="text1"/>
                <w:kern w:val="0"/>
                <w:lang w:eastAsia="es-CR"/>
                <w14:ligatures w14:val="none"/>
              </w:rPr>
              <w:t>Entorno de programación iconográfico</w:t>
            </w:r>
            <w:r w:rsidR="005D5930" w:rsidRPr="00581E18">
              <w:rPr>
                <w:rFonts w:eastAsia="Times New Roman" w:cs="Poppins"/>
                <w:color w:val="000000" w:themeColor="text1"/>
                <w:kern w:val="0"/>
                <w:lang w:eastAsia="es-CR"/>
                <w14:ligatures w14:val="none"/>
              </w:rPr>
              <w:t>.</w:t>
            </w:r>
          </w:p>
        </w:tc>
        <w:tc>
          <w:tcPr>
            <w:tcW w:w="11122" w:type="dxa"/>
          </w:tcPr>
          <w:p w14:paraId="4370A35D" w14:textId="77777777" w:rsidR="00862BDA" w:rsidRPr="00581E18" w:rsidRDefault="00862BDA" w:rsidP="00CE62CD">
            <w:pPr>
              <w:ind w:left="-65"/>
              <w:rPr>
                <w:rFonts w:cs="Poppins"/>
              </w:rPr>
            </w:pPr>
            <w:r w:rsidRPr="00581E18">
              <w:rPr>
                <w:rFonts w:cs="Poppins"/>
              </w:rPr>
              <w:t xml:space="preserve">Reconocer el </w:t>
            </w:r>
            <w:r w:rsidRPr="00581E18">
              <w:rPr>
                <w:rFonts w:cs="Poppins"/>
                <w:b/>
                <w:bCs/>
              </w:rPr>
              <w:t>entorno de programación iconográfico</w:t>
            </w:r>
            <w:r w:rsidRPr="00581E18">
              <w:rPr>
                <w:rFonts w:cs="Poppins"/>
              </w:rPr>
              <w:t>, según su función con bloques de la interfaz, como desplazamiento, orientación, apariencia, evento, sonido y control, en actividades de creación digital guiada. </w:t>
            </w:r>
          </w:p>
        </w:tc>
      </w:tr>
      <w:tr w:rsidR="00862BDA" w:rsidRPr="00581E18" w14:paraId="47FC82D7" w14:textId="77777777" w:rsidTr="00154565">
        <w:tc>
          <w:tcPr>
            <w:tcW w:w="2594" w:type="dxa"/>
          </w:tcPr>
          <w:p w14:paraId="23E359B3" w14:textId="77777777" w:rsidR="00862BDA" w:rsidRPr="00581E18" w:rsidRDefault="00862BDA" w:rsidP="00CE62CD">
            <w:pPr>
              <w:ind w:left="-65"/>
              <w:rPr>
                <w:rFonts w:cs="Poppins"/>
              </w:rPr>
            </w:pPr>
            <w:r w:rsidRPr="00581E18">
              <w:rPr>
                <w:rStyle w:val="normaltextrun"/>
                <w:rFonts w:cs="Poppins"/>
                <w:color w:val="000000"/>
              </w:rPr>
              <w:t>Lateralidad y orientación espacial.</w:t>
            </w:r>
            <w:r w:rsidRPr="00581E18">
              <w:rPr>
                <w:rStyle w:val="eop"/>
                <w:rFonts w:cs="Poppins"/>
                <w:color w:val="000000"/>
              </w:rPr>
              <w:t> </w:t>
            </w:r>
          </w:p>
        </w:tc>
        <w:tc>
          <w:tcPr>
            <w:tcW w:w="11122" w:type="dxa"/>
          </w:tcPr>
          <w:p w14:paraId="63F4F8E0" w14:textId="77777777" w:rsidR="00862BDA" w:rsidRPr="00581E18" w:rsidRDefault="00862BDA" w:rsidP="00CE62CD">
            <w:pPr>
              <w:ind w:left="-65"/>
              <w:rPr>
                <w:rFonts w:cs="Poppins"/>
              </w:rPr>
            </w:pPr>
            <w:r w:rsidRPr="00581E18">
              <w:rPr>
                <w:rStyle w:val="normaltextrun"/>
                <w:rFonts w:cs="Poppins"/>
              </w:rPr>
              <w:t xml:space="preserve">Reconocer los conceptos de </w:t>
            </w:r>
            <w:r w:rsidRPr="00581E18">
              <w:rPr>
                <w:rStyle w:val="normaltextrun"/>
                <w:rFonts w:cs="Poppins"/>
                <w:b/>
                <w:bCs/>
              </w:rPr>
              <w:t>lateralidad y orientación espacial</w:t>
            </w:r>
            <w:r w:rsidRPr="00581E18">
              <w:rPr>
                <w:rStyle w:val="normaltextrun"/>
                <w:rFonts w:cs="Poppins"/>
              </w:rPr>
              <w:t xml:space="preserve"> en la construcción de secuencias de acciones para la solución de retos de programación.</w:t>
            </w:r>
            <w:r w:rsidRPr="00581E18">
              <w:rPr>
                <w:rStyle w:val="eop"/>
                <w:rFonts w:cs="Poppins"/>
              </w:rPr>
              <w:t> </w:t>
            </w:r>
          </w:p>
        </w:tc>
      </w:tr>
      <w:tr w:rsidR="00862BDA" w:rsidRPr="00581E18" w14:paraId="2E7632A9" w14:textId="77777777" w:rsidTr="00154565">
        <w:tc>
          <w:tcPr>
            <w:tcW w:w="2594" w:type="dxa"/>
          </w:tcPr>
          <w:p w14:paraId="3D34474D" w14:textId="5B635536" w:rsidR="00862BDA" w:rsidRPr="00581E18" w:rsidRDefault="00862BDA" w:rsidP="00CE62CD">
            <w:pPr>
              <w:ind w:left="-65"/>
              <w:rPr>
                <w:rFonts w:cs="Poppins"/>
              </w:rPr>
            </w:pPr>
            <w:r w:rsidRPr="00581E18">
              <w:rPr>
                <w:rStyle w:val="normaltextrun"/>
                <w:rFonts w:cs="Poppins"/>
                <w:color w:val="000000"/>
              </w:rPr>
              <w:t>Evento</w:t>
            </w:r>
            <w:r w:rsidR="005D5930" w:rsidRPr="00581E18">
              <w:rPr>
                <w:rStyle w:val="normaltextrun"/>
                <w:rFonts w:cs="Poppins"/>
                <w:color w:val="000000"/>
              </w:rPr>
              <w:t>.</w:t>
            </w:r>
            <w:r w:rsidRPr="00581E18">
              <w:rPr>
                <w:rStyle w:val="eop"/>
                <w:rFonts w:cs="Poppins"/>
                <w:color w:val="000000"/>
              </w:rPr>
              <w:t> </w:t>
            </w:r>
          </w:p>
        </w:tc>
        <w:tc>
          <w:tcPr>
            <w:tcW w:w="11122" w:type="dxa"/>
          </w:tcPr>
          <w:p w14:paraId="19A01C9B" w14:textId="77777777" w:rsidR="00862BDA" w:rsidRPr="00581E18" w:rsidRDefault="00862BDA" w:rsidP="00CE62CD">
            <w:pPr>
              <w:ind w:left="-65"/>
              <w:rPr>
                <w:rFonts w:cs="Poppins"/>
              </w:rPr>
            </w:pPr>
            <w:r w:rsidRPr="00581E18">
              <w:rPr>
                <w:rStyle w:val="normaltextrun"/>
                <w:rFonts w:cs="Poppins"/>
              </w:rPr>
              <w:t xml:space="preserve">Reconocer que un </w:t>
            </w:r>
            <w:r w:rsidRPr="00581E18">
              <w:rPr>
                <w:rStyle w:val="normaltextrun"/>
                <w:rFonts w:cs="Poppins"/>
                <w:b/>
              </w:rPr>
              <w:t>evento</w:t>
            </w:r>
            <w:r w:rsidRPr="00581E18">
              <w:rPr>
                <w:rStyle w:val="normaltextrun"/>
                <w:rFonts w:cs="Poppins"/>
              </w:rPr>
              <w:t xml:space="preserve"> desencadena una acción, identificando la relación de causa y efecto en juegos o actividades.</w:t>
            </w:r>
            <w:r w:rsidRPr="00581E18">
              <w:rPr>
                <w:rStyle w:val="eop"/>
                <w:rFonts w:cs="Poppins"/>
              </w:rPr>
              <w:t> </w:t>
            </w:r>
          </w:p>
        </w:tc>
      </w:tr>
    </w:tbl>
    <w:p w14:paraId="07825AC2" w14:textId="77777777" w:rsidR="00862BDA" w:rsidRPr="00581E18" w:rsidRDefault="00862BDA" w:rsidP="00862BDA">
      <w:pPr>
        <w:rPr>
          <w:rFonts w:cs="Poppins"/>
        </w:rPr>
      </w:pPr>
    </w:p>
    <w:p w14:paraId="2EE08464" w14:textId="77777777" w:rsidR="00862BDA" w:rsidRPr="00581E18" w:rsidRDefault="00862BDA" w:rsidP="00862BDA">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689"/>
        <w:gridCol w:w="11027"/>
      </w:tblGrid>
      <w:tr w:rsidR="00862BDA" w:rsidRPr="00581E18" w14:paraId="2156894E" w14:textId="77777777" w:rsidTr="00154565">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643C7D7" w14:textId="77777777" w:rsidR="00862BDA" w:rsidRPr="00581E18" w:rsidRDefault="00862BDA" w:rsidP="00B90398">
            <w:pPr>
              <w:spacing w:after="0"/>
              <w:jc w:val="center"/>
              <w:rPr>
                <w:rFonts w:cs="Poppins"/>
                <w:b/>
                <w:color w:val="FFFFFF" w:themeColor="background1"/>
                <w:sz w:val="24"/>
                <w:szCs w:val="24"/>
              </w:rPr>
            </w:pPr>
            <w:r w:rsidRPr="00581E18">
              <w:rPr>
                <w:rFonts w:cs="Poppins"/>
                <w:b/>
                <w:color w:val="FFFFFF" w:themeColor="background1"/>
                <w:sz w:val="24"/>
                <w:szCs w:val="24"/>
              </w:rPr>
              <w:t>Durante el desarrollo de las estrategias de mediación que proponga, asegure que el estudiante:</w:t>
            </w:r>
          </w:p>
        </w:tc>
      </w:tr>
      <w:tr w:rsidR="00862BDA" w:rsidRPr="00581E18" w14:paraId="77AFFE41" w14:textId="77777777" w:rsidTr="00154565">
        <w:trPr>
          <w:tblHeader/>
        </w:trPr>
        <w:tc>
          <w:tcPr>
            <w:tcW w:w="2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FDE351A"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procedimental</w:t>
            </w:r>
          </w:p>
        </w:tc>
        <w:tc>
          <w:tcPr>
            <w:tcW w:w="110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AA7F006" w14:textId="04A69B93" w:rsidR="00862BDA" w:rsidRPr="00581E18" w:rsidRDefault="00395404" w:rsidP="00B90398">
            <w:pPr>
              <w:spacing w:after="0"/>
              <w:jc w:val="center"/>
              <w:rPr>
                <w:rFonts w:cs="Poppins"/>
                <w:b/>
                <w:color w:val="FFFFFF" w:themeColor="background1"/>
              </w:rPr>
            </w:pPr>
            <w:r w:rsidRPr="00581E18">
              <w:rPr>
                <w:rFonts w:cs="Poppins"/>
                <w:b/>
                <w:bCs/>
                <w:color w:val="FFFFFF" w:themeColor="background1"/>
              </w:rPr>
              <w:t>Prácticas del pensador computacional observables </w:t>
            </w:r>
          </w:p>
        </w:tc>
      </w:tr>
      <w:tr w:rsidR="00862BDA" w:rsidRPr="00581E18" w14:paraId="22E35A3A" w14:textId="77777777" w:rsidTr="00154565">
        <w:tc>
          <w:tcPr>
            <w:tcW w:w="2689" w:type="dxa"/>
            <w:tcBorders>
              <w:top w:val="single" w:sz="4" w:space="0" w:color="FFFFFF" w:themeColor="background1"/>
            </w:tcBorders>
          </w:tcPr>
          <w:p w14:paraId="35B9E8EB" w14:textId="77777777" w:rsidR="00862BDA" w:rsidRPr="00581E18" w:rsidRDefault="00862BDA" w:rsidP="00CE62CD">
            <w:pPr>
              <w:rPr>
                <w:rFonts w:cs="Poppins"/>
              </w:rPr>
            </w:pPr>
            <w:r w:rsidRPr="00581E18">
              <w:rPr>
                <w:rFonts w:cs="Poppins"/>
              </w:rPr>
              <w:t>Reconoce patrones.</w:t>
            </w:r>
          </w:p>
        </w:tc>
        <w:tc>
          <w:tcPr>
            <w:tcW w:w="11027" w:type="dxa"/>
            <w:tcBorders>
              <w:top w:val="single" w:sz="4" w:space="0" w:color="FFFFFF" w:themeColor="background1"/>
            </w:tcBorders>
          </w:tcPr>
          <w:p w14:paraId="38294907" w14:textId="77777777" w:rsidR="00862BDA" w:rsidRPr="00581E18" w:rsidRDefault="00862BDA" w:rsidP="00CE62CD">
            <w:pPr>
              <w:rPr>
                <w:rFonts w:cs="Poppins"/>
              </w:rPr>
            </w:pPr>
            <w:r w:rsidRPr="00581E18">
              <w:rPr>
                <w:rFonts w:cs="Poppins"/>
              </w:rPr>
              <w:t>Predice a partir de las regularidades, similitudes o características comunes de un conjunto de datos o situaciones, patrones que pueda aplicar en la solución a un problema o situación.</w:t>
            </w:r>
          </w:p>
        </w:tc>
      </w:tr>
      <w:tr w:rsidR="00862BDA" w:rsidRPr="00581E18" w14:paraId="57052614" w14:textId="77777777" w:rsidTr="00154565">
        <w:tc>
          <w:tcPr>
            <w:tcW w:w="2689" w:type="dxa"/>
          </w:tcPr>
          <w:p w14:paraId="07091DE5" w14:textId="77777777" w:rsidR="00862BDA" w:rsidRPr="00581E18" w:rsidRDefault="00862BDA" w:rsidP="00CE62CD">
            <w:pPr>
              <w:rPr>
                <w:rFonts w:cs="Poppins"/>
              </w:rPr>
            </w:pPr>
            <w:r w:rsidRPr="00581E18">
              <w:rPr>
                <w:rFonts w:cs="Poppins"/>
              </w:rPr>
              <w:t>Transfiere.</w:t>
            </w:r>
          </w:p>
        </w:tc>
        <w:tc>
          <w:tcPr>
            <w:tcW w:w="11027" w:type="dxa"/>
          </w:tcPr>
          <w:p w14:paraId="03CC7DDC" w14:textId="77777777" w:rsidR="00862BDA" w:rsidRPr="00581E18" w:rsidRDefault="00862BDA" w:rsidP="00CE62CD">
            <w:pPr>
              <w:rPr>
                <w:rFonts w:cs="Poppins"/>
              </w:rPr>
            </w:pPr>
            <w:r w:rsidRPr="00581E18">
              <w:rPr>
                <w:rFonts w:cs="Poppins"/>
              </w:rPr>
              <w:t>Transfiere conocimientos, habilidades y estrategias aprendidas previamente en un contexto específico, a situaciones diferentes y nuevas al resolver un problema o situación.</w:t>
            </w:r>
          </w:p>
        </w:tc>
      </w:tr>
      <w:tr w:rsidR="00862BDA" w:rsidRPr="00581E18" w14:paraId="23A24186" w14:textId="77777777" w:rsidTr="00154565">
        <w:tc>
          <w:tcPr>
            <w:tcW w:w="2689" w:type="dxa"/>
          </w:tcPr>
          <w:p w14:paraId="7B92C034" w14:textId="0CC8D262" w:rsidR="00862BDA" w:rsidRPr="00581E18" w:rsidRDefault="00862BDA" w:rsidP="00CE62CD">
            <w:pPr>
              <w:rPr>
                <w:rFonts w:cs="Poppins"/>
              </w:rPr>
            </w:pPr>
            <w:r w:rsidRPr="00581E18">
              <w:rPr>
                <w:rFonts w:cs="Poppins"/>
              </w:rPr>
              <w:t>Programa</w:t>
            </w:r>
            <w:r w:rsidR="005D5930" w:rsidRPr="00581E18">
              <w:rPr>
                <w:rFonts w:cs="Poppins"/>
              </w:rPr>
              <w:t>.</w:t>
            </w:r>
            <w:r w:rsidRPr="00581E18">
              <w:rPr>
                <w:rFonts w:cs="Poppins"/>
              </w:rPr>
              <w:t xml:space="preserve"> </w:t>
            </w:r>
          </w:p>
        </w:tc>
        <w:tc>
          <w:tcPr>
            <w:tcW w:w="11027" w:type="dxa"/>
          </w:tcPr>
          <w:p w14:paraId="47E47D28" w14:textId="77777777" w:rsidR="00862BDA" w:rsidRPr="00581E18" w:rsidRDefault="00862BDA" w:rsidP="00CE62CD">
            <w:pPr>
              <w:rPr>
                <w:rFonts w:cs="Poppins"/>
              </w:rPr>
            </w:pPr>
            <w:r w:rsidRPr="00581E18">
              <w:rPr>
                <w:rFonts w:cs="Poppins"/>
              </w:rPr>
              <w:t xml:space="preserve">Programa mediante un entorno o IDE de programación para resolver un problema o situación. </w:t>
            </w:r>
          </w:p>
        </w:tc>
      </w:tr>
      <w:tr w:rsidR="00862BDA" w:rsidRPr="00581E18" w14:paraId="27505ADD" w14:textId="77777777" w:rsidTr="00154565">
        <w:tc>
          <w:tcPr>
            <w:tcW w:w="2689" w:type="dxa"/>
          </w:tcPr>
          <w:p w14:paraId="22B86AED" w14:textId="02E6C1DA" w:rsidR="00862BDA" w:rsidRPr="00581E18" w:rsidRDefault="00862BDA" w:rsidP="00CE62CD">
            <w:pPr>
              <w:rPr>
                <w:rFonts w:cs="Poppins"/>
              </w:rPr>
            </w:pPr>
            <w:r w:rsidRPr="00581E18">
              <w:rPr>
                <w:rFonts w:cs="Poppins"/>
              </w:rPr>
              <w:t>Comunica</w:t>
            </w:r>
            <w:r w:rsidR="005D5930" w:rsidRPr="00581E18">
              <w:rPr>
                <w:rFonts w:cs="Poppins"/>
              </w:rPr>
              <w:t>.</w:t>
            </w:r>
          </w:p>
        </w:tc>
        <w:tc>
          <w:tcPr>
            <w:tcW w:w="11027" w:type="dxa"/>
          </w:tcPr>
          <w:p w14:paraId="17EAD73F" w14:textId="77777777" w:rsidR="00862BDA" w:rsidRPr="00581E18" w:rsidRDefault="00862BDA" w:rsidP="00CE62CD">
            <w:pPr>
              <w:rPr>
                <w:rFonts w:cs="Poppins"/>
              </w:rPr>
            </w:pPr>
            <w:r w:rsidRPr="00581E18">
              <w:rPr>
                <w:rFonts w:cs="Poppins"/>
              </w:rPr>
              <w:t xml:space="preserve">Comunica ideas o soluciones a problemas o situaciones de manera creativa, coherente y comprensible, compartiendo conocimientos con otros al resolver un problema o situación. </w:t>
            </w:r>
          </w:p>
        </w:tc>
      </w:tr>
      <w:tr w:rsidR="00862BDA" w:rsidRPr="00581E18" w14:paraId="1C4D1AD6" w14:textId="77777777" w:rsidTr="00154565">
        <w:tc>
          <w:tcPr>
            <w:tcW w:w="2689" w:type="dxa"/>
          </w:tcPr>
          <w:p w14:paraId="50BA94FE" w14:textId="69A76FAE" w:rsidR="00862BDA" w:rsidRPr="00581E18" w:rsidRDefault="00862BDA" w:rsidP="00CE62CD">
            <w:pPr>
              <w:rPr>
                <w:rFonts w:cs="Poppins"/>
              </w:rPr>
            </w:pPr>
            <w:r w:rsidRPr="00581E18">
              <w:rPr>
                <w:rFonts w:cs="Poppins"/>
              </w:rPr>
              <w:t>Colabora</w:t>
            </w:r>
            <w:r w:rsidR="005D5930" w:rsidRPr="00581E18">
              <w:rPr>
                <w:rFonts w:cs="Poppins"/>
              </w:rPr>
              <w:t>.</w:t>
            </w:r>
            <w:r w:rsidRPr="00581E18">
              <w:rPr>
                <w:rFonts w:cs="Poppins"/>
              </w:rPr>
              <w:t xml:space="preserve"> </w:t>
            </w:r>
          </w:p>
        </w:tc>
        <w:tc>
          <w:tcPr>
            <w:tcW w:w="11027" w:type="dxa"/>
          </w:tcPr>
          <w:p w14:paraId="20F2C3C5" w14:textId="77777777" w:rsidR="00862BDA" w:rsidRPr="00581E18" w:rsidRDefault="00862BDA" w:rsidP="00CE62CD">
            <w:pPr>
              <w:rPr>
                <w:rFonts w:cs="Poppins"/>
              </w:rPr>
            </w:pPr>
            <w:r w:rsidRPr="00581E18">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00862BDA" w:rsidRPr="00581E18" w14:paraId="30354104" w14:textId="77777777" w:rsidTr="00154565">
        <w:tc>
          <w:tcPr>
            <w:tcW w:w="2689" w:type="dxa"/>
          </w:tcPr>
          <w:p w14:paraId="550B350B" w14:textId="57745BD9" w:rsidR="00862BDA" w:rsidRPr="00581E18" w:rsidRDefault="00862BDA" w:rsidP="00CE62CD">
            <w:pPr>
              <w:rPr>
                <w:rFonts w:cs="Poppins"/>
              </w:rPr>
            </w:pPr>
            <w:r w:rsidRPr="00581E18">
              <w:rPr>
                <w:rFonts w:cs="Poppins"/>
              </w:rPr>
              <w:t>Piensa de forma creativa</w:t>
            </w:r>
            <w:r w:rsidR="005D5930" w:rsidRPr="00581E18">
              <w:rPr>
                <w:rFonts w:cs="Poppins"/>
              </w:rPr>
              <w:t>.</w:t>
            </w:r>
            <w:r w:rsidRPr="00581E18">
              <w:rPr>
                <w:rFonts w:cs="Poppins"/>
              </w:rPr>
              <w:t xml:space="preserve"> </w:t>
            </w:r>
          </w:p>
        </w:tc>
        <w:tc>
          <w:tcPr>
            <w:tcW w:w="11027" w:type="dxa"/>
          </w:tcPr>
          <w:p w14:paraId="29FED4C5" w14:textId="77777777" w:rsidR="00862BDA" w:rsidRPr="00581E18" w:rsidRDefault="00862BDA" w:rsidP="00CE62CD">
            <w:pPr>
              <w:rPr>
                <w:rFonts w:cs="Poppins"/>
              </w:rPr>
            </w:pPr>
            <w:r w:rsidRPr="00581E18">
              <w:rPr>
                <w:rFonts w:cs="Poppins"/>
              </w:rPr>
              <w:t xml:space="preserve">Desarrolla soluciones ingeniosas, innovadoras, originales con enfoques no convencionales, al resolver un problema o situación. </w:t>
            </w:r>
          </w:p>
        </w:tc>
      </w:tr>
    </w:tbl>
    <w:p w14:paraId="060BF9D1" w14:textId="77777777" w:rsidR="00862BDA" w:rsidRPr="00581E18" w:rsidRDefault="00862BDA" w:rsidP="00862BDA">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830"/>
        <w:gridCol w:w="10886"/>
      </w:tblGrid>
      <w:tr w:rsidR="00862BDA" w:rsidRPr="00581E18" w14:paraId="61C59F8F" w14:textId="77777777" w:rsidTr="00154565">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47B85B8" w14:textId="77777777" w:rsidR="00862BDA" w:rsidRPr="00581E18" w:rsidRDefault="00862BDA" w:rsidP="00B90398">
            <w:pPr>
              <w:spacing w:after="0"/>
              <w:jc w:val="center"/>
              <w:rPr>
                <w:rFonts w:cs="Poppins"/>
                <w:b/>
                <w:sz w:val="20"/>
                <w:szCs w:val="20"/>
              </w:rPr>
            </w:pPr>
            <w:r w:rsidRPr="00581E18">
              <w:rPr>
                <w:rFonts w:cs="Poppins"/>
                <w:b/>
                <w:color w:val="FFFFFF" w:themeColor="background1"/>
                <w:sz w:val="24"/>
                <w:szCs w:val="24"/>
              </w:rPr>
              <w:t>Durante el desarrollo de las estrategias de mediación que proponga, asegure que el estudiante:</w:t>
            </w:r>
          </w:p>
        </w:tc>
      </w:tr>
      <w:tr w:rsidR="00862BDA" w:rsidRPr="00581E18" w14:paraId="18A1B695" w14:textId="77777777" w:rsidTr="00154565">
        <w:trPr>
          <w:tblHeader/>
        </w:trPr>
        <w:tc>
          <w:tcPr>
            <w:tcW w:w="283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587283B" w14:textId="2FD1462A" w:rsidR="00862BDA" w:rsidRPr="00581E18" w:rsidRDefault="00FE470E" w:rsidP="00B90398">
            <w:pPr>
              <w:spacing w:after="0"/>
              <w:rPr>
                <w:rFonts w:cs="Poppins"/>
                <w:sz w:val="20"/>
                <w:szCs w:val="20"/>
              </w:rPr>
            </w:pPr>
            <w:r w:rsidRPr="00581E18">
              <w:rPr>
                <w:rFonts w:cs="Poppins"/>
                <w:b/>
                <w:color w:val="FFFFFF" w:themeColor="background1"/>
              </w:rPr>
              <w:t>Saber actitudinal</w:t>
            </w:r>
          </w:p>
        </w:tc>
        <w:tc>
          <w:tcPr>
            <w:tcW w:w="1088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D1F663A" w14:textId="1D305314" w:rsidR="00862BDA" w:rsidRPr="00581E18" w:rsidRDefault="00395404" w:rsidP="00B90398">
            <w:pPr>
              <w:spacing w:after="0"/>
              <w:jc w:val="center"/>
              <w:rPr>
                <w:rFonts w:cs="Poppins"/>
              </w:rPr>
            </w:pPr>
            <w:r w:rsidRPr="00581E18">
              <w:rPr>
                <w:rFonts w:cs="Poppins"/>
                <w:b/>
                <w:bCs/>
                <w:color w:val="FFFFFF" w:themeColor="background1"/>
              </w:rPr>
              <w:t>Actitudes del pensador computacional observables </w:t>
            </w:r>
          </w:p>
        </w:tc>
      </w:tr>
      <w:tr w:rsidR="00862BDA" w:rsidRPr="00581E18" w14:paraId="1EE25073" w14:textId="77777777" w:rsidTr="00154565">
        <w:tc>
          <w:tcPr>
            <w:tcW w:w="2830" w:type="dxa"/>
            <w:tcBorders>
              <w:top w:val="single" w:sz="4" w:space="0" w:color="FFFFFF" w:themeColor="background1"/>
            </w:tcBorders>
          </w:tcPr>
          <w:p w14:paraId="0EE6411B" w14:textId="77777777" w:rsidR="00862BDA" w:rsidRPr="00581E18" w:rsidRDefault="00862BDA" w:rsidP="00CE62CD">
            <w:pPr>
              <w:rPr>
                <w:rFonts w:cs="Poppins"/>
              </w:rPr>
            </w:pPr>
            <w:r w:rsidRPr="00581E18">
              <w:rPr>
                <w:rFonts w:cs="Poppins"/>
              </w:rPr>
              <w:t>Aprender del error.</w:t>
            </w:r>
          </w:p>
        </w:tc>
        <w:tc>
          <w:tcPr>
            <w:tcW w:w="10886" w:type="dxa"/>
            <w:tcBorders>
              <w:top w:val="single" w:sz="4" w:space="0" w:color="FFFFFF" w:themeColor="background1"/>
            </w:tcBorders>
          </w:tcPr>
          <w:p w14:paraId="325C6D85" w14:textId="77777777" w:rsidR="00862BDA" w:rsidRPr="00581E18" w:rsidRDefault="00862BDA" w:rsidP="00CE62CD">
            <w:pPr>
              <w:rPr>
                <w:rFonts w:cs="Poppins"/>
              </w:rPr>
            </w:pPr>
            <w:r w:rsidRPr="00581E18">
              <w:rPr>
                <w:rFonts w:cs="Poppins"/>
              </w:rPr>
              <w:t>Demuestra ante los errores un comportamiento que le permita ganar experiencia a partir de lecciones aprendidas producto de los errores, convirtiendo los desaciertos en oportunidades de aprendizaje.</w:t>
            </w:r>
          </w:p>
        </w:tc>
      </w:tr>
      <w:tr w:rsidR="00862BDA" w:rsidRPr="00581E18" w14:paraId="60FE8450" w14:textId="77777777" w:rsidTr="00154565">
        <w:tc>
          <w:tcPr>
            <w:tcW w:w="2830" w:type="dxa"/>
          </w:tcPr>
          <w:p w14:paraId="6B350A0A" w14:textId="77777777" w:rsidR="00862BDA" w:rsidRPr="00581E18" w:rsidRDefault="00862BDA" w:rsidP="00CE62CD">
            <w:pPr>
              <w:rPr>
                <w:rFonts w:cs="Poppins"/>
              </w:rPr>
            </w:pPr>
            <w:r w:rsidRPr="00581E18">
              <w:rPr>
                <w:rFonts w:cs="Poppins"/>
              </w:rPr>
              <w:t>Flexibilidad para manejar</w:t>
            </w:r>
            <w:r w:rsidRPr="00581E18">
              <w:rPr>
                <w:rFonts w:cs="Poppins"/>
              </w:rPr>
              <w:br/>
              <w:t>problemas.</w:t>
            </w:r>
          </w:p>
        </w:tc>
        <w:tc>
          <w:tcPr>
            <w:tcW w:w="10886" w:type="dxa"/>
          </w:tcPr>
          <w:p w14:paraId="6CCF1FA9" w14:textId="77777777" w:rsidR="00862BDA" w:rsidRPr="00581E18" w:rsidRDefault="00862BDA" w:rsidP="00CE62CD">
            <w:pPr>
              <w:rPr>
                <w:rFonts w:cs="Poppins"/>
              </w:rPr>
            </w:pPr>
            <w:r w:rsidRPr="00581E18">
              <w:rPr>
                <w:rFonts w:cs="Poppins"/>
              </w:rPr>
              <w:t>Demuestra un comportamiento hacia la adaptabilidad, flexibilidad y resiliencia ante los desafíos o situaciones imprevistas producto del entorno, la interacción con otros, o bien, con los recursos.</w:t>
            </w:r>
          </w:p>
        </w:tc>
      </w:tr>
      <w:tr w:rsidR="00862BDA" w:rsidRPr="00581E18" w14:paraId="3672AD01" w14:textId="77777777" w:rsidTr="00154565">
        <w:tc>
          <w:tcPr>
            <w:tcW w:w="2830" w:type="dxa"/>
          </w:tcPr>
          <w:p w14:paraId="1F26DCE3" w14:textId="77777777" w:rsidR="00862BDA" w:rsidRPr="00581E18" w:rsidRDefault="00862BDA" w:rsidP="00CE62CD">
            <w:pPr>
              <w:rPr>
                <w:rFonts w:cs="Poppins"/>
              </w:rPr>
            </w:pPr>
            <w:r w:rsidRPr="00581E18">
              <w:rPr>
                <w:rFonts w:cs="Poppins"/>
              </w:rPr>
              <w:t>Tolerancia a la frustración.</w:t>
            </w:r>
          </w:p>
        </w:tc>
        <w:tc>
          <w:tcPr>
            <w:tcW w:w="10886" w:type="dxa"/>
          </w:tcPr>
          <w:p w14:paraId="30F4B28E" w14:textId="77777777" w:rsidR="00862BDA" w:rsidRPr="00581E18" w:rsidRDefault="00862BDA" w:rsidP="00CE62CD">
            <w:pPr>
              <w:rPr>
                <w:rFonts w:cs="Poppins"/>
              </w:rPr>
            </w:pPr>
            <w:r w:rsidRPr="00581E18">
              <w:rPr>
                <w:rFonts w:cs="Poppins"/>
              </w:rPr>
              <w:t>Demuestra ante los desafíos, un comportamiento hacia la búsqueda de la autoconfianza, motivación, autocontrol, paciencia y persistencia.</w:t>
            </w:r>
          </w:p>
        </w:tc>
      </w:tr>
    </w:tbl>
    <w:p w14:paraId="6863DAC6" w14:textId="77777777" w:rsidR="00862BDA" w:rsidRPr="00581E18" w:rsidRDefault="00862BDA" w:rsidP="00862BDA">
      <w:pPr>
        <w:rPr>
          <w:rFonts w:cs="Poppins"/>
          <w:sz w:val="24"/>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862BDA" w:rsidRPr="00581E18" w14:paraId="31EE38E7" w14:textId="77777777" w:rsidTr="0015456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9CCCED8" w14:textId="77777777" w:rsidR="00862BDA" w:rsidRPr="00581E18" w:rsidRDefault="00862BDA" w:rsidP="00CE62CD">
            <w:pPr>
              <w:rPr>
                <w:rFonts w:cs="Poppins"/>
                <w:b/>
                <w:color w:val="FFFFFF" w:themeColor="background1"/>
                <w:sz w:val="24"/>
                <w:szCs w:val="24"/>
              </w:rPr>
            </w:pPr>
            <w:r w:rsidRPr="00581E18">
              <w:rPr>
                <w:rFonts w:cs="Poppins"/>
                <w:b/>
                <w:color w:val="FFFFFF" w:themeColor="background1"/>
                <w:sz w:val="24"/>
                <w:szCs w:val="24"/>
              </w:rPr>
              <w:t>Metodología</w:t>
            </w:r>
          </w:p>
        </w:tc>
        <w:tc>
          <w:tcPr>
            <w:tcW w:w="11605" w:type="dxa"/>
            <w:tcBorders>
              <w:left w:val="single" w:sz="4" w:space="0" w:color="FFFFFF" w:themeColor="background1"/>
            </w:tcBorders>
          </w:tcPr>
          <w:p w14:paraId="21282A68" w14:textId="77777777" w:rsidR="00862BDA" w:rsidRPr="00581E18" w:rsidRDefault="00862BDA" w:rsidP="00CE62CD">
            <w:pPr>
              <w:rPr>
                <w:rFonts w:cs="Poppins"/>
              </w:rPr>
            </w:pPr>
            <w:r w:rsidRPr="00581E18">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1CEFADE0" w14:textId="77777777" w:rsidR="00862BDA" w:rsidRPr="00581E18" w:rsidRDefault="00862BDA" w:rsidP="00CE62CD">
            <w:pPr>
              <w:rPr>
                <w:rFonts w:cs="Poppins"/>
              </w:rPr>
            </w:pPr>
            <w:r w:rsidRPr="00581E18">
              <w:rPr>
                <w:rFonts w:cs="Poppin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862BDA" w:rsidRPr="00581E18" w14:paraId="50713A0E" w14:textId="77777777" w:rsidTr="0015456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B09B72F" w14:textId="77777777" w:rsidR="00862BDA" w:rsidRPr="00581E18" w:rsidRDefault="00862BDA" w:rsidP="00CE62CD">
            <w:pPr>
              <w:rPr>
                <w:rFonts w:cs="Poppins"/>
                <w:b/>
                <w:color w:val="FFFFFF" w:themeColor="background1"/>
                <w:sz w:val="24"/>
                <w:szCs w:val="24"/>
              </w:rPr>
            </w:pPr>
            <w:r w:rsidRPr="00581E18">
              <w:rPr>
                <w:rFonts w:cs="Poppins"/>
                <w:b/>
                <w:color w:val="FFFFFF" w:themeColor="background1"/>
                <w:sz w:val="24"/>
                <w:szCs w:val="24"/>
              </w:rPr>
              <w:t>Evaluación</w:t>
            </w:r>
          </w:p>
        </w:tc>
        <w:tc>
          <w:tcPr>
            <w:tcW w:w="11605" w:type="dxa"/>
            <w:tcBorders>
              <w:left w:val="single" w:sz="4" w:space="0" w:color="FFFFFF" w:themeColor="background1"/>
            </w:tcBorders>
          </w:tcPr>
          <w:p w14:paraId="5EC54191" w14:textId="77777777" w:rsidR="00862BDA" w:rsidRPr="00581E18" w:rsidRDefault="00862BDA" w:rsidP="00CE62CD">
            <w:pPr>
              <w:rPr>
                <w:rFonts w:cs="Poppins"/>
              </w:rPr>
            </w:pPr>
            <w:r w:rsidRPr="00581E18">
              <w:rPr>
                <w:rFonts w:cs="Poppins"/>
              </w:rPr>
              <w:t>La evaluación se llevará a cabo de acuerdo con lo descrito para esta asignatura en la Reglamento de Evaluación de los Aprendizajes.</w:t>
            </w:r>
          </w:p>
        </w:tc>
      </w:tr>
    </w:tbl>
    <w:p w14:paraId="3C854268" w14:textId="77777777" w:rsidR="00FF6FCC" w:rsidRDefault="00FF6FCC">
      <w:r>
        <w:br w:type="page"/>
      </w:r>
    </w:p>
    <w:p w14:paraId="4E1A8F4A" w14:textId="77777777" w:rsidR="00FF6FCC" w:rsidRDefault="00FF6FCC"/>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862BDA" w:rsidRPr="00581E18" w14:paraId="37EDAFBF" w14:textId="77777777" w:rsidTr="0015456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22CD17E2" w14:textId="381C9B79" w:rsidR="00862BDA" w:rsidRPr="00581E18" w:rsidRDefault="007D0E67" w:rsidP="00CE62CD">
            <w:pPr>
              <w:rPr>
                <w:rFonts w:cs="Poppins"/>
                <w:b/>
                <w:color w:val="FFFFFF" w:themeColor="background1"/>
                <w:sz w:val="24"/>
                <w:szCs w:val="24"/>
              </w:rPr>
            </w:pPr>
            <w:r w:rsidRPr="00581E18">
              <w:rPr>
                <w:rFonts w:cs="Poppins"/>
                <w:b/>
                <w:color w:val="FFFFFF" w:themeColor="background1"/>
                <w:sz w:val="24"/>
                <w:szCs w:val="24"/>
              </w:rPr>
              <w:t>Aspectos a considerar</w:t>
            </w:r>
          </w:p>
          <w:p w14:paraId="311A090D" w14:textId="77777777" w:rsidR="00862BDA" w:rsidRPr="00581E18" w:rsidRDefault="00862BDA" w:rsidP="00CE62CD">
            <w:pPr>
              <w:rPr>
                <w:rFonts w:cs="Poppins"/>
                <w:b/>
                <w:color w:val="FFFFFF" w:themeColor="background1"/>
                <w:sz w:val="24"/>
                <w:szCs w:val="24"/>
              </w:rPr>
            </w:pPr>
          </w:p>
        </w:tc>
        <w:tc>
          <w:tcPr>
            <w:tcW w:w="11605" w:type="dxa"/>
            <w:tcBorders>
              <w:left w:val="single" w:sz="4" w:space="0" w:color="FFFFFF" w:themeColor="background1"/>
            </w:tcBorders>
          </w:tcPr>
          <w:p w14:paraId="4EDA0A4B" w14:textId="77777777" w:rsidR="00862BDA" w:rsidRPr="00581E18" w:rsidRDefault="00862BDA" w:rsidP="00990029">
            <w:pPr>
              <w:pStyle w:val="ListParagraph"/>
              <w:numPr>
                <w:ilvl w:val="0"/>
                <w:numId w:val="14"/>
              </w:numPr>
              <w:ind w:left="448" w:hanging="284"/>
              <w:rPr>
                <w:rFonts w:ascii="Poppins" w:hAnsi="Poppins" w:cs="Poppins"/>
                <w:bCs/>
                <w:lang w:val="es-ES"/>
              </w:rPr>
            </w:pPr>
            <w:r w:rsidRPr="00581E18">
              <w:rPr>
                <w:rFonts w:ascii="Poppins" w:hAnsi="Poppins" w:cs="Poppins"/>
                <w:bCs/>
                <w:lang w:val="es-ES"/>
              </w:rPr>
              <w:t>El docente, tiene la responsabilidad y libertad de diseñar estrategias de mediación contextualizadas integrando saberes que favorezcan el desarrollo de habilidades en los estudiantes valorando el tiempo efectivo por periodo.</w:t>
            </w:r>
          </w:p>
          <w:p w14:paraId="1DC9BF88" w14:textId="77777777" w:rsidR="00862BDA" w:rsidRPr="00581E18" w:rsidRDefault="00862BDA" w:rsidP="00990029">
            <w:pPr>
              <w:pStyle w:val="ListParagraph"/>
              <w:numPr>
                <w:ilvl w:val="0"/>
                <w:numId w:val="14"/>
              </w:numPr>
              <w:ind w:left="448" w:hanging="284"/>
              <w:rPr>
                <w:rFonts w:ascii="Poppins" w:hAnsi="Poppins" w:cs="Poppins"/>
                <w:bCs/>
                <w:lang w:val="es-ES"/>
              </w:rPr>
            </w:pPr>
            <w:r w:rsidRPr="00581E18">
              <w:rPr>
                <w:rFonts w:ascii="Poppins" w:hAnsi="Poppins" w:cs="Poppins"/>
                <w:bCs/>
                <w:lang w:val="es-ES"/>
              </w:rPr>
              <w:t>Se recomienda que, al planificar estrategias de mediación, se articulen actividades desconectadas con propuestas tecnológicas, atendiendo al desarrollo del estudiante y favoreciendo experiencias de aprendizaje significativas.</w:t>
            </w:r>
          </w:p>
          <w:p w14:paraId="5FC5878A" w14:textId="77777777" w:rsidR="00862BDA" w:rsidRPr="00581E18" w:rsidRDefault="00862BDA" w:rsidP="00990029">
            <w:pPr>
              <w:pStyle w:val="ListParagraph"/>
              <w:numPr>
                <w:ilvl w:val="0"/>
                <w:numId w:val="14"/>
              </w:numPr>
              <w:ind w:left="448" w:hanging="284"/>
              <w:rPr>
                <w:rFonts w:ascii="Poppins" w:hAnsi="Poppins" w:cs="Poppins"/>
                <w:b/>
                <w:lang w:val="es-ES"/>
              </w:rPr>
            </w:pPr>
            <w:r w:rsidRPr="00581E18">
              <w:rPr>
                <w:rFonts w:ascii="Poppins" w:hAnsi="Poppins" w:cs="Poppins"/>
                <w:bCs/>
                <w:lang w:val="es-ES"/>
              </w:rPr>
              <w:t>Al realizar el abordaje de la herramienta de creación de contenido multimedia, seleccione software diseñado específicamente para editar gráficos, audio o imagen según las disponibles en el equipamiento. </w:t>
            </w:r>
          </w:p>
        </w:tc>
      </w:tr>
    </w:tbl>
    <w:p w14:paraId="347BFA78" w14:textId="77777777" w:rsidR="00862BDA" w:rsidRPr="00581E18" w:rsidRDefault="00862BDA" w:rsidP="00862BDA">
      <w:pPr>
        <w:rPr>
          <w:rFonts w:cs="Poppins"/>
          <w:b/>
          <w:i/>
          <w:color w:val="00516C"/>
          <w:spacing w:val="-2"/>
          <w:sz w:val="24"/>
        </w:rPr>
      </w:pPr>
    </w:p>
    <w:p w14:paraId="2BB361C7" w14:textId="77777777" w:rsidR="00990029" w:rsidRPr="00581E18" w:rsidRDefault="00990029">
      <w:pPr>
        <w:spacing w:after="0"/>
        <w:rPr>
          <w:rFonts w:eastAsiaTheme="majorEastAsia" w:cstheme="majorBidi"/>
          <w:b/>
          <w:color w:val="000000" w:themeColor="text1"/>
          <w:sz w:val="28"/>
          <w:szCs w:val="26"/>
        </w:rPr>
      </w:pPr>
      <w:bookmarkStart w:id="25" w:name="_Toc207780761"/>
      <w:r w:rsidRPr="00581E18">
        <w:br w:type="page"/>
      </w:r>
    </w:p>
    <w:p w14:paraId="3E5FFB11" w14:textId="03CEB2F0" w:rsidR="00862BDA" w:rsidRPr="00581E18" w:rsidRDefault="00862BDA" w:rsidP="00163D4B">
      <w:pPr>
        <w:pStyle w:val="Heading2"/>
      </w:pPr>
      <w:bookmarkStart w:id="26" w:name="_Toc215054739"/>
      <w:r w:rsidRPr="00581E18">
        <w:t xml:space="preserve">Descripción módulo 2 – </w:t>
      </w:r>
      <w:r w:rsidRPr="00581E18">
        <w:rPr>
          <w:color w:val="09B7AE"/>
        </w:rPr>
        <w:t xml:space="preserve">Óptimo: </w:t>
      </w:r>
      <w:r w:rsidRPr="00581E18">
        <w:t xml:space="preserve">Nivel Educación </w:t>
      </w:r>
      <w:r w:rsidRPr="00581E18">
        <w:rPr>
          <w:spacing w:val="-2"/>
        </w:rPr>
        <w:t>Preescolar</w:t>
      </w:r>
      <w:bookmarkEnd w:id="25"/>
      <w:bookmarkEnd w:id="26"/>
    </w:p>
    <w:p w14:paraId="032F9000" w14:textId="77777777" w:rsidR="00862BDA" w:rsidRPr="00581E18" w:rsidRDefault="00862BDA" w:rsidP="00862BDA">
      <w:pPr>
        <w:rPr>
          <w:rFonts w:cs="Poppins"/>
          <w:szCs w:val="22"/>
        </w:rPr>
      </w:pPr>
      <w:r w:rsidRPr="00581E18">
        <w:rPr>
          <w:rFonts w:cs="Poppins"/>
          <w:szCs w:val="22"/>
        </w:rPr>
        <w:t xml:space="preserve">Este módulo busca profundizar la comprensión de la tecnología digital mediante experiencias lúdicas, sensoriales y exploratorias que permiten a los estudiantes interactuar con conceptos clave de conectividad, robótica, programación y ciencia de datos. </w:t>
      </w:r>
      <w:r w:rsidRPr="00581E18">
        <w:rPr>
          <w:rFonts w:ascii="Times New Roman" w:hAnsi="Times New Roman" w:cs="Times New Roman"/>
          <w:szCs w:val="22"/>
        </w:rPr>
        <w:t>​</w:t>
      </w:r>
    </w:p>
    <w:p w14:paraId="52B3F4CA" w14:textId="77777777" w:rsidR="00862BDA" w:rsidRPr="00581E18" w:rsidRDefault="00862BDA" w:rsidP="00862BDA">
      <w:pPr>
        <w:rPr>
          <w:rFonts w:cs="Poppins"/>
          <w:szCs w:val="22"/>
        </w:rPr>
      </w:pPr>
      <w:r w:rsidRPr="00581E18">
        <w:rPr>
          <w:rFonts w:cs="Poppins"/>
          <w:szCs w:val="22"/>
        </w:rPr>
        <w:t>Un ejemplo de abordaje integrando los diferentes saberes, puede llevar a los estudiantes a explorar diversas formas de conexión entre dispositivos, como bluetooth y wifi, reconociendo sus requerimientos funcionales a través de actividades guiadas que estimulen la curiosidad y la observación. A nivel de la robótica, introducir el concepto de robot, sus componentes y usos, mediante dinámicas que combinan juego físico y digital, favoreciendo la comprensión de su funcionamiento.</w:t>
      </w:r>
      <w:r w:rsidRPr="00581E18">
        <w:rPr>
          <w:rFonts w:ascii="Times New Roman" w:hAnsi="Times New Roman" w:cs="Times New Roman"/>
          <w:szCs w:val="22"/>
        </w:rPr>
        <w:t>​</w:t>
      </w:r>
    </w:p>
    <w:p w14:paraId="5CC2CA57" w14:textId="77777777" w:rsidR="00862BDA" w:rsidRPr="00581E18" w:rsidRDefault="00862BDA" w:rsidP="00862BDA">
      <w:pPr>
        <w:rPr>
          <w:rFonts w:cs="Poppins"/>
          <w:szCs w:val="22"/>
        </w:rPr>
      </w:pPr>
      <w:r w:rsidRPr="00581E18">
        <w:rPr>
          <w:rFonts w:cs="Poppins"/>
          <w:szCs w:val="22"/>
        </w:rPr>
        <w:t>Al integrar la programación, profundizar en el concepto de estado, observando cómo los objetos digitales modifican sus propiedades de orientación, dirección y tamaño, características que pueden ser consideradas al construir algoritmos como secuencias de acciones lógicas y ordenadas, que facilitan el reconocimiento de patrones de repetición que desencadenen la definición de estructuras cíclicas finitas e infinitas. Toda esta experiencia sin lugar a duda se vincula con valorar el dato como elemento esencial en la resolución de problemas, tanto en contextos físicos como digitales.</w:t>
      </w:r>
      <w:r w:rsidRPr="00581E18">
        <w:rPr>
          <w:rFonts w:ascii="Times New Roman" w:hAnsi="Times New Roman" w:cs="Times New Roman"/>
          <w:szCs w:val="22"/>
        </w:rPr>
        <w:t>​</w:t>
      </w:r>
    </w:p>
    <w:p w14:paraId="37D95E19" w14:textId="77777777" w:rsidR="00862BDA" w:rsidRPr="00581E18" w:rsidRDefault="00862BDA" w:rsidP="00862BDA">
      <w:pPr>
        <w:rPr>
          <w:rFonts w:cs="Poppins"/>
          <w:szCs w:val="22"/>
        </w:rPr>
      </w:pPr>
      <w:r w:rsidRPr="00581E18">
        <w:rPr>
          <w:rFonts w:cs="Poppins"/>
          <w:szCs w:val="22"/>
        </w:rPr>
        <w:t>A partir de esa experiencia se introduce en los saberes del área de conocimiento de la ciencia de datos e inteligencia artificial, para permitirle que reconozca los diferentes tipos de datos y su importancia en la organización de información. Luego participando de actividades lúdicas, los estudiantes crean e interpretan gráficos pictóricos, desarrollando habilidades de análisis y pensamiento crítico. Ya hacia el cierre del módulo, se puede introducir la realidad aumentada como experiencia sensorial que amplía la comprensión del entorno, fortaleciendo la conexión entre lo físico y lo digital.</w:t>
      </w:r>
      <w:r w:rsidRPr="00581E18">
        <w:rPr>
          <w:rFonts w:ascii="Times New Roman" w:hAnsi="Times New Roman" w:cs="Times New Roman"/>
          <w:szCs w:val="22"/>
        </w:rPr>
        <w:t>​</w:t>
      </w:r>
    </w:p>
    <w:p w14:paraId="28FBAD8A" w14:textId="77777777" w:rsidR="00862BDA" w:rsidRPr="00581E18" w:rsidRDefault="00862BDA" w:rsidP="00862BDA">
      <w:pPr>
        <w:rPr>
          <w:rFonts w:cs="Poppins"/>
          <w:szCs w:val="22"/>
        </w:rPr>
      </w:pPr>
      <w:r w:rsidRPr="00581E18">
        <w:rPr>
          <w:rFonts w:cs="Poppins"/>
          <w:szCs w:val="22"/>
        </w:rPr>
        <w:t>Lo descrito anteriormente solo pretende ser un ejemplo, el docente, como mediador activo, tiene la libertad de diseñar experiencias significativas que favorecen el desarrollo integral de los estudiantes, integrando saberes mediante metodologías activas que estimulan la autonomía, la exploración y el aprendizaje socioemocional.</w:t>
      </w:r>
      <w:r w:rsidRPr="00581E18">
        <w:rPr>
          <w:rFonts w:ascii="Times New Roman" w:hAnsi="Times New Roman" w:cs="Times New Roman"/>
          <w:szCs w:val="22"/>
        </w:rPr>
        <w:t>​</w:t>
      </w:r>
    </w:p>
    <w:p w14:paraId="3F9BA72B" w14:textId="4ACAC131" w:rsidR="00862BDA" w:rsidRPr="00581E18" w:rsidRDefault="00862BDA" w:rsidP="00163D4B">
      <w:pPr>
        <w:pStyle w:val="Heading2"/>
        <w:rPr>
          <w:spacing w:val="-2"/>
        </w:rPr>
      </w:pPr>
      <w:bookmarkStart w:id="27" w:name="_Toc207780762"/>
      <w:bookmarkStart w:id="28" w:name="_Toc215054740"/>
      <w:r w:rsidRPr="00581E18">
        <w:t xml:space="preserve">Módulo 2- </w:t>
      </w:r>
      <w:r w:rsidRPr="00581E18">
        <w:rPr>
          <w:color w:val="09B7AE"/>
        </w:rPr>
        <w:t xml:space="preserve">Óptimo: </w:t>
      </w:r>
      <w:r w:rsidRPr="00581E18">
        <w:t xml:space="preserve">Nivel Educación </w:t>
      </w:r>
      <w:r w:rsidRPr="00581E18">
        <w:rPr>
          <w:spacing w:val="-2"/>
        </w:rPr>
        <w:t>Preescolar</w:t>
      </w:r>
      <w:bookmarkEnd w:id="27"/>
      <w:bookmarkEnd w:id="28"/>
    </w:p>
    <w:tbl>
      <w:tblPr>
        <w:tblStyle w:val="TableGrid"/>
        <w:tblpPr w:leftFromText="141" w:rightFromText="141" w:vertAnchor="text" w:horzAnchor="margin" w:tblpY="107"/>
        <w:tblW w:w="1360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1980"/>
        <w:gridCol w:w="3406"/>
        <w:gridCol w:w="2264"/>
        <w:gridCol w:w="2693"/>
        <w:gridCol w:w="3260"/>
      </w:tblGrid>
      <w:tr w:rsidR="00862BDA" w:rsidRPr="00581E18" w14:paraId="6D564975" w14:textId="77777777" w:rsidTr="00FF6FCC">
        <w:trPr>
          <w:tblHeader/>
        </w:trPr>
        <w:tc>
          <w:tcPr>
            <w:tcW w:w="13603"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168F3C3" w14:textId="77777777" w:rsidR="00862BDA" w:rsidRPr="00581E18" w:rsidRDefault="00862BDA" w:rsidP="00B90398">
            <w:pPr>
              <w:spacing w:after="0"/>
              <w:rPr>
                <w:rFonts w:cs="Poppins"/>
                <w:b/>
                <w:color w:val="FFFFFF" w:themeColor="background1"/>
                <w:sz w:val="24"/>
                <w:szCs w:val="24"/>
              </w:rPr>
            </w:pPr>
            <w:r w:rsidRPr="00581E18">
              <w:rPr>
                <w:rFonts w:cs="Poppins"/>
                <w:b/>
                <w:color w:val="FFFFFF" w:themeColor="background1"/>
                <w:sz w:val="24"/>
                <w:szCs w:val="24"/>
              </w:rPr>
              <w:t>Módulo: 2 óptimo</w:t>
            </w:r>
          </w:p>
          <w:p w14:paraId="425C6332" w14:textId="77777777" w:rsidR="00862BDA" w:rsidRPr="00581E18" w:rsidRDefault="00862BDA" w:rsidP="00B90398">
            <w:pPr>
              <w:spacing w:after="0"/>
              <w:rPr>
                <w:rFonts w:cs="Poppins"/>
                <w:b/>
                <w:color w:val="FFFFFF" w:themeColor="background1"/>
                <w:sz w:val="24"/>
                <w:szCs w:val="24"/>
              </w:rPr>
            </w:pPr>
            <w:r w:rsidRPr="00581E18">
              <w:rPr>
                <w:rFonts w:cs="Poppins"/>
                <w:b/>
                <w:color w:val="FFFFFF" w:themeColor="background1"/>
                <w:sz w:val="24"/>
                <w:szCs w:val="24"/>
              </w:rPr>
              <w:t xml:space="preserve">Ciclos: </w:t>
            </w:r>
            <w:r w:rsidRPr="00581E18">
              <w:rPr>
                <w:rFonts w:cs="Poppins"/>
                <w:b/>
                <w:i/>
                <w:color w:val="FFFFFF" w:themeColor="background1"/>
                <w:sz w:val="24"/>
              </w:rPr>
              <w:t xml:space="preserve"> </w:t>
            </w:r>
            <w:r w:rsidRPr="00581E18">
              <w:rPr>
                <w:rFonts w:cs="Poppins"/>
                <w:color w:val="FFFFFF" w:themeColor="background1"/>
                <w:sz w:val="24"/>
                <w:szCs w:val="24"/>
              </w:rPr>
              <w:t>Materno Infantil (Grupo Interactivo II) y Transición</w:t>
            </w:r>
            <w:r w:rsidRPr="00581E18">
              <w:rPr>
                <w:rFonts w:cs="Poppins"/>
                <w:i/>
                <w:color w:val="FFFFFF" w:themeColor="background1"/>
                <w:sz w:val="24"/>
              </w:rPr>
              <w:t xml:space="preserve">                             </w:t>
            </w:r>
            <w:r w:rsidRPr="00581E18">
              <w:rPr>
                <w:rFonts w:cs="Poppins"/>
                <w:b/>
                <w:color w:val="FFFFFF" w:themeColor="background1"/>
                <w:sz w:val="24"/>
                <w:szCs w:val="24"/>
              </w:rPr>
              <w:t xml:space="preserve">Nivel:  </w:t>
            </w:r>
            <w:r w:rsidRPr="00581E18">
              <w:rPr>
                <w:rFonts w:cs="Poppins"/>
                <w:bCs/>
                <w:color w:val="FFFFFF" w:themeColor="background1"/>
                <w:sz w:val="24"/>
                <w:szCs w:val="24"/>
              </w:rPr>
              <w:t xml:space="preserve">Educación </w:t>
            </w:r>
            <w:r w:rsidRPr="00581E18">
              <w:rPr>
                <w:rFonts w:cs="Poppins"/>
                <w:color w:val="FFFFFF" w:themeColor="background1"/>
                <w:sz w:val="24"/>
                <w:szCs w:val="24"/>
              </w:rPr>
              <w:t>Preescolar</w:t>
            </w:r>
          </w:p>
        </w:tc>
      </w:tr>
      <w:tr w:rsidR="00862BDA" w:rsidRPr="00581E18" w14:paraId="508054B0" w14:textId="77777777" w:rsidTr="00FF6FCC">
        <w:trPr>
          <w:tblHeader/>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224CF49B"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Área de conocimiento</w:t>
            </w:r>
          </w:p>
        </w:tc>
        <w:tc>
          <w:tcPr>
            <w:tcW w:w="34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7D50B5BF" w14:textId="77777777" w:rsidR="00862BDA" w:rsidRPr="00581E18" w:rsidRDefault="00862BDA" w:rsidP="00B90398">
            <w:pPr>
              <w:spacing w:after="0"/>
              <w:jc w:val="center"/>
              <w:rPr>
                <w:rFonts w:cs="Poppins"/>
                <w:b/>
                <w:color w:val="FFFFFF" w:themeColor="background1"/>
              </w:rPr>
            </w:pPr>
            <w:proofErr w:type="spellStart"/>
            <w:r w:rsidRPr="00581E18">
              <w:rPr>
                <w:rFonts w:cs="Poppins"/>
                <w:b/>
                <w:color w:val="FFFFFF" w:themeColor="background1"/>
              </w:rPr>
              <w:t>RdA</w:t>
            </w:r>
            <w:proofErr w:type="spellEnd"/>
          </w:p>
        </w:tc>
        <w:tc>
          <w:tcPr>
            <w:tcW w:w="226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1C595F9E"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conceptual</w:t>
            </w:r>
          </w:p>
          <w:p w14:paraId="2BB5F45C"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w:t>
            </w:r>
          </w:p>
        </w:tc>
        <w:tc>
          <w:tcPr>
            <w:tcW w:w="26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7E6C3D97"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procedimental</w:t>
            </w:r>
          </w:p>
          <w:p w14:paraId="1983D7B3"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hacer)</w:t>
            </w:r>
          </w:p>
        </w:tc>
        <w:tc>
          <w:tcPr>
            <w:tcW w:w="32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vAlign w:val="center"/>
          </w:tcPr>
          <w:p w14:paraId="71F69BA8"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actitudinal</w:t>
            </w:r>
          </w:p>
          <w:p w14:paraId="1CBE6DA0"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ser)</w:t>
            </w:r>
          </w:p>
        </w:tc>
      </w:tr>
      <w:tr w:rsidR="00862BDA" w:rsidRPr="00581E18" w14:paraId="2D8BE98F" w14:textId="77777777" w:rsidTr="00FF6FCC">
        <w:trPr>
          <w:trHeight w:val="1267"/>
        </w:trPr>
        <w:tc>
          <w:tcPr>
            <w:tcW w:w="1980" w:type="dxa"/>
            <w:tcBorders>
              <w:top w:val="single" w:sz="4" w:space="0" w:color="FFFFFF" w:themeColor="background1"/>
            </w:tcBorders>
          </w:tcPr>
          <w:p w14:paraId="663DBB4D" w14:textId="77777777" w:rsidR="00862BDA" w:rsidRPr="00581E18" w:rsidRDefault="00862BDA" w:rsidP="00CE62CD">
            <w:pPr>
              <w:rPr>
                <w:rFonts w:cs="Poppins"/>
              </w:rPr>
            </w:pPr>
            <w:r w:rsidRPr="00581E18">
              <w:rPr>
                <w:rFonts w:cs="Poppins"/>
              </w:rPr>
              <w:t xml:space="preserve">Apropiación tecnológica y Digital </w:t>
            </w:r>
          </w:p>
        </w:tc>
        <w:tc>
          <w:tcPr>
            <w:tcW w:w="3406" w:type="dxa"/>
            <w:tcBorders>
              <w:top w:val="single" w:sz="4" w:space="0" w:color="FFFFFF" w:themeColor="background1"/>
            </w:tcBorders>
          </w:tcPr>
          <w:p w14:paraId="6947713B" w14:textId="77777777" w:rsidR="00862BDA" w:rsidRPr="00581E18" w:rsidRDefault="00862BDA" w:rsidP="00CE62CD">
            <w:pPr>
              <w:ind w:right="-104"/>
              <w:rPr>
                <w:rFonts w:cs="Poppins"/>
              </w:rPr>
            </w:pPr>
            <w:r w:rsidRPr="00581E18">
              <w:rPr>
                <w:rFonts w:cs="Poppins"/>
                <w:color w:val="231F20"/>
              </w:rPr>
              <w:t xml:space="preserve">Identifica los </w:t>
            </w:r>
            <w:r w:rsidRPr="00581E18">
              <w:rPr>
                <w:rFonts w:cs="Poppins"/>
                <w:color w:val="231F20"/>
                <w:spacing w:val="-2"/>
              </w:rPr>
              <w:t xml:space="preserve">dispositivos digitales considerando características funcionales, experimentando </w:t>
            </w:r>
            <w:r w:rsidRPr="00581E18">
              <w:rPr>
                <w:rFonts w:cs="Poppins"/>
                <w:color w:val="231F20"/>
              </w:rPr>
              <w:t>su utilidad y reconociendo</w:t>
            </w:r>
            <w:r w:rsidRPr="00581E18">
              <w:rPr>
                <w:rFonts w:cs="Poppins"/>
                <w:color w:val="231F20"/>
                <w:spacing w:val="-4"/>
              </w:rPr>
              <w:t xml:space="preserve"> </w:t>
            </w:r>
            <w:r w:rsidRPr="00581E18">
              <w:rPr>
                <w:rFonts w:cs="Poppins"/>
                <w:color w:val="231F20"/>
              </w:rPr>
              <w:t xml:space="preserve">la autoría, durante la accesibilidad, interacción y </w:t>
            </w:r>
            <w:r w:rsidRPr="00581E18">
              <w:rPr>
                <w:rFonts w:cs="Poppins"/>
                <w:color w:val="231F20"/>
                <w:spacing w:val="-2"/>
              </w:rPr>
              <w:t xml:space="preserve">comunicación </w:t>
            </w:r>
            <w:r w:rsidRPr="00581E18">
              <w:rPr>
                <w:rFonts w:cs="Poppins"/>
                <w:color w:val="231F20"/>
              </w:rPr>
              <w:t xml:space="preserve">en la creación de recursos </w:t>
            </w:r>
            <w:r w:rsidRPr="00581E18">
              <w:rPr>
                <w:rFonts w:cs="Poppins"/>
                <w:color w:val="231F20"/>
                <w:spacing w:val="-2"/>
              </w:rPr>
              <w:t>digitales.</w:t>
            </w:r>
          </w:p>
        </w:tc>
        <w:tc>
          <w:tcPr>
            <w:tcW w:w="2264" w:type="dxa"/>
            <w:tcBorders>
              <w:top w:val="single" w:sz="4" w:space="0" w:color="FFFFFF" w:themeColor="background1"/>
            </w:tcBorders>
          </w:tcPr>
          <w:p w14:paraId="74CFD2BA" w14:textId="77777777" w:rsidR="00862BDA" w:rsidRPr="00581E18" w:rsidRDefault="00862BDA" w:rsidP="00A67C76">
            <w:pPr>
              <w:pStyle w:val="ListParagraph"/>
              <w:numPr>
                <w:ilvl w:val="0"/>
                <w:numId w:val="13"/>
              </w:numPr>
              <w:ind w:left="191" w:hanging="191"/>
              <w:rPr>
                <w:rFonts w:ascii="Poppins" w:hAnsi="Poppins" w:cs="Poppins"/>
                <w:lang w:val="es-ES"/>
              </w:rPr>
            </w:pPr>
            <w:r w:rsidRPr="00581E18">
              <w:rPr>
                <w:rFonts w:ascii="Poppins" w:hAnsi="Poppins" w:cs="Poppins"/>
                <w:lang w:val="es-ES"/>
              </w:rPr>
              <w:t>Conexión entre dispositivos.</w:t>
            </w:r>
          </w:p>
          <w:p w14:paraId="63D411CB" w14:textId="77777777" w:rsidR="00862BDA" w:rsidRPr="00581E18" w:rsidRDefault="00862BDA" w:rsidP="00A67C76">
            <w:pPr>
              <w:ind w:left="191" w:hanging="191"/>
              <w:rPr>
                <w:rFonts w:cs="Poppins"/>
              </w:rPr>
            </w:pPr>
          </w:p>
        </w:tc>
        <w:tc>
          <w:tcPr>
            <w:tcW w:w="2693" w:type="dxa"/>
            <w:vMerge w:val="restart"/>
            <w:tcBorders>
              <w:top w:val="single" w:sz="4" w:space="0" w:color="FFFFFF" w:themeColor="background1"/>
            </w:tcBorders>
          </w:tcPr>
          <w:p w14:paraId="59BB8C0F"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Reconoce patrones.</w:t>
            </w:r>
          </w:p>
          <w:p w14:paraId="0AF90A32"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Transfiere.</w:t>
            </w:r>
          </w:p>
          <w:p w14:paraId="0F08E57A"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Programa.</w:t>
            </w:r>
          </w:p>
          <w:p w14:paraId="63582D78"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Comunica.</w:t>
            </w:r>
          </w:p>
          <w:p w14:paraId="48D53E9E"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Colabora.</w:t>
            </w:r>
          </w:p>
          <w:p w14:paraId="37D00E10" w14:textId="77777777" w:rsidR="00862BDA" w:rsidRPr="00581E18" w:rsidRDefault="00862BDA" w:rsidP="00862BDA">
            <w:pPr>
              <w:pStyle w:val="ListParagraph"/>
              <w:numPr>
                <w:ilvl w:val="0"/>
                <w:numId w:val="6"/>
              </w:numPr>
              <w:ind w:left="193" w:hanging="227"/>
              <w:rPr>
                <w:rFonts w:ascii="Poppins" w:hAnsi="Poppins" w:cs="Poppins"/>
                <w:lang w:val="es-ES"/>
              </w:rPr>
            </w:pPr>
            <w:r w:rsidRPr="00581E18">
              <w:rPr>
                <w:rFonts w:ascii="Poppins" w:hAnsi="Poppins" w:cs="Poppins"/>
                <w:lang w:val="es-ES"/>
              </w:rPr>
              <w:t>Piensa de forma creativa.</w:t>
            </w:r>
          </w:p>
        </w:tc>
        <w:tc>
          <w:tcPr>
            <w:tcW w:w="3260" w:type="dxa"/>
            <w:vMerge w:val="restart"/>
            <w:tcBorders>
              <w:top w:val="single" w:sz="4" w:space="0" w:color="FFFFFF" w:themeColor="background1"/>
            </w:tcBorders>
          </w:tcPr>
          <w:p w14:paraId="43B84D69" w14:textId="77777777" w:rsidR="00862BDA" w:rsidRPr="00581E18" w:rsidRDefault="00862BDA" w:rsidP="00862BDA">
            <w:pPr>
              <w:pStyle w:val="ListParagraph"/>
              <w:numPr>
                <w:ilvl w:val="0"/>
                <w:numId w:val="6"/>
              </w:numPr>
              <w:ind w:left="79" w:hanging="136"/>
              <w:rPr>
                <w:rFonts w:ascii="Poppins" w:hAnsi="Poppins" w:cs="Poppins"/>
                <w:lang w:val="es-ES"/>
              </w:rPr>
            </w:pPr>
            <w:r w:rsidRPr="00581E18">
              <w:rPr>
                <w:rFonts w:ascii="Poppins" w:hAnsi="Poppins" w:cs="Poppins"/>
                <w:lang w:val="es-ES"/>
              </w:rPr>
              <w:t>Aprender del error.</w:t>
            </w:r>
          </w:p>
          <w:p w14:paraId="107E8792" w14:textId="77777777" w:rsidR="00862BDA" w:rsidRPr="00581E18" w:rsidRDefault="00862BDA" w:rsidP="00862BDA">
            <w:pPr>
              <w:pStyle w:val="ListParagraph"/>
              <w:numPr>
                <w:ilvl w:val="0"/>
                <w:numId w:val="6"/>
              </w:numPr>
              <w:ind w:left="79" w:hanging="136"/>
              <w:rPr>
                <w:rFonts w:ascii="Poppins" w:hAnsi="Poppins" w:cs="Poppins"/>
                <w:lang w:val="es-ES"/>
              </w:rPr>
            </w:pPr>
            <w:r w:rsidRPr="00581E18">
              <w:rPr>
                <w:rFonts w:ascii="Poppins" w:hAnsi="Poppins" w:cs="Poppins"/>
                <w:lang w:val="es-ES"/>
              </w:rPr>
              <w:t>Flexibilidad para manejar</w:t>
            </w:r>
            <w:r w:rsidRPr="00581E18">
              <w:rPr>
                <w:rFonts w:ascii="Poppins" w:hAnsi="Poppins" w:cs="Poppins"/>
                <w:lang w:val="es-ES"/>
              </w:rPr>
              <w:br/>
              <w:t>problemas.</w:t>
            </w:r>
          </w:p>
          <w:p w14:paraId="61239805" w14:textId="77777777" w:rsidR="00862BDA" w:rsidRPr="00581E18" w:rsidRDefault="00862BDA" w:rsidP="00862BDA">
            <w:pPr>
              <w:pStyle w:val="ListParagraph"/>
              <w:numPr>
                <w:ilvl w:val="0"/>
                <w:numId w:val="6"/>
              </w:numPr>
              <w:ind w:left="79" w:hanging="136"/>
              <w:rPr>
                <w:rFonts w:ascii="Poppins" w:hAnsi="Poppins" w:cs="Poppins"/>
                <w:lang w:val="es-ES"/>
              </w:rPr>
            </w:pPr>
            <w:r w:rsidRPr="00581E18">
              <w:rPr>
                <w:rFonts w:ascii="Poppins" w:hAnsi="Poppins" w:cs="Poppins"/>
                <w:lang w:val="es-ES"/>
              </w:rPr>
              <w:t>Tolerancia a la frustración.</w:t>
            </w:r>
          </w:p>
        </w:tc>
      </w:tr>
      <w:tr w:rsidR="00862BDA" w:rsidRPr="00581E18" w14:paraId="2ACF69DC" w14:textId="77777777" w:rsidTr="00FF6FCC">
        <w:trPr>
          <w:trHeight w:val="1268"/>
        </w:trPr>
        <w:tc>
          <w:tcPr>
            <w:tcW w:w="1980" w:type="dxa"/>
          </w:tcPr>
          <w:p w14:paraId="6B8BE272" w14:textId="77777777" w:rsidR="00862BDA" w:rsidRPr="00581E18" w:rsidRDefault="00862BDA" w:rsidP="00CE62CD">
            <w:pPr>
              <w:rPr>
                <w:rFonts w:cs="Poppins"/>
              </w:rPr>
            </w:pPr>
            <w:r w:rsidRPr="00581E18">
              <w:rPr>
                <w:rFonts w:cs="Poppins"/>
              </w:rPr>
              <w:t>Programación y Algoritmos</w:t>
            </w:r>
          </w:p>
        </w:tc>
        <w:tc>
          <w:tcPr>
            <w:tcW w:w="3406" w:type="dxa"/>
          </w:tcPr>
          <w:p w14:paraId="707B24E6" w14:textId="77777777" w:rsidR="00862BDA" w:rsidRPr="00581E18" w:rsidRDefault="00862BDA" w:rsidP="00CE62CD">
            <w:pPr>
              <w:rPr>
                <w:rFonts w:cs="Poppins"/>
              </w:rPr>
            </w:pPr>
            <w:r w:rsidRPr="00581E18">
              <w:rPr>
                <w:rFonts w:cs="Poppins"/>
                <w:color w:val="231F20"/>
                <w:spacing w:val="-2"/>
              </w:rPr>
              <w:t xml:space="preserve">Ordena secuencias integrando </w:t>
            </w:r>
            <w:r w:rsidRPr="00581E18">
              <w:rPr>
                <w:rFonts w:cs="Poppins"/>
                <w:color w:val="231F20"/>
              </w:rPr>
              <w:t xml:space="preserve">conceptos de </w:t>
            </w:r>
            <w:r w:rsidRPr="00581E18">
              <w:rPr>
                <w:rFonts w:cs="Poppins"/>
                <w:color w:val="231F20"/>
                <w:spacing w:val="-2"/>
              </w:rPr>
              <w:t xml:space="preserve">programación </w:t>
            </w:r>
            <w:r w:rsidRPr="00581E18">
              <w:rPr>
                <w:rFonts w:cs="Poppins"/>
                <w:color w:val="231F20"/>
              </w:rPr>
              <w:t>como dato, evento, estado, ciclos,</w:t>
            </w:r>
            <w:r w:rsidRPr="00581E18">
              <w:rPr>
                <w:rFonts w:cs="Poppins"/>
                <w:color w:val="231F20"/>
                <w:spacing w:val="-14"/>
              </w:rPr>
              <w:t xml:space="preserve"> </w:t>
            </w:r>
            <w:r w:rsidRPr="00581E18">
              <w:rPr>
                <w:rFonts w:cs="Poppins"/>
                <w:color w:val="231F20"/>
              </w:rPr>
              <w:t>así</w:t>
            </w:r>
            <w:r w:rsidRPr="00581E18">
              <w:rPr>
                <w:rFonts w:cs="Poppins"/>
                <w:color w:val="231F20"/>
                <w:spacing w:val="-13"/>
              </w:rPr>
              <w:t xml:space="preserve"> </w:t>
            </w:r>
            <w:r w:rsidRPr="00581E18">
              <w:rPr>
                <w:rFonts w:cs="Poppins"/>
                <w:color w:val="231F20"/>
              </w:rPr>
              <w:t xml:space="preserve">como nociones de lateralidad y </w:t>
            </w:r>
            <w:r w:rsidRPr="00581E18">
              <w:rPr>
                <w:rFonts w:cs="Poppins"/>
                <w:color w:val="231F20"/>
                <w:spacing w:val="-2"/>
              </w:rPr>
              <w:t xml:space="preserve">orientación </w:t>
            </w:r>
            <w:r w:rsidRPr="00581E18">
              <w:rPr>
                <w:rFonts w:cs="Poppins"/>
                <w:color w:val="231F20"/>
              </w:rPr>
              <w:t xml:space="preserve">espacial, en la solución de desafíos </w:t>
            </w:r>
            <w:r w:rsidRPr="00581E18">
              <w:rPr>
                <w:rFonts w:cs="Poppins"/>
                <w:color w:val="231F20"/>
                <w:spacing w:val="-2"/>
              </w:rPr>
              <w:t xml:space="preserve">propuestos, </w:t>
            </w:r>
            <w:r w:rsidRPr="00581E18">
              <w:rPr>
                <w:rFonts w:cs="Poppins"/>
                <w:color w:val="231F20"/>
              </w:rPr>
              <w:t>utilizando</w:t>
            </w:r>
            <w:r w:rsidRPr="00581E18">
              <w:rPr>
                <w:rFonts w:cs="Poppins"/>
                <w:color w:val="231F20"/>
                <w:spacing w:val="-1"/>
              </w:rPr>
              <w:t xml:space="preserve"> </w:t>
            </w:r>
            <w:r w:rsidRPr="00581E18">
              <w:rPr>
                <w:rFonts w:cs="Poppins"/>
                <w:color w:val="231F20"/>
                <w:spacing w:val="-7"/>
              </w:rPr>
              <w:t xml:space="preserve">la </w:t>
            </w:r>
            <w:r w:rsidRPr="00581E18">
              <w:rPr>
                <w:rFonts w:eastAsia="Poppins" w:cs="Poppins"/>
                <w:color w:val="231F20"/>
                <w:kern w:val="0"/>
                <w14:ligatures w14:val="none"/>
              </w:rPr>
              <w:t xml:space="preserve">programación iconográfica </w:t>
            </w:r>
            <w:r w:rsidRPr="00581E18">
              <w:rPr>
                <w:rFonts w:cs="Poppins"/>
                <w:color w:val="231F20"/>
              </w:rPr>
              <w:t>por bloques</w:t>
            </w:r>
            <w:r w:rsidRPr="00581E18">
              <w:rPr>
                <w:rFonts w:eastAsia="Poppins" w:cs="Poppins"/>
                <w:color w:val="231F20"/>
                <w:kern w:val="0"/>
                <w14:ligatures w14:val="none"/>
              </w:rPr>
              <w:t>.</w:t>
            </w:r>
          </w:p>
        </w:tc>
        <w:tc>
          <w:tcPr>
            <w:tcW w:w="2264" w:type="dxa"/>
          </w:tcPr>
          <w:p w14:paraId="3F438490" w14:textId="6212CAFF" w:rsidR="00862BDA" w:rsidRPr="00581E18" w:rsidRDefault="00862BDA" w:rsidP="00A67C76">
            <w:pPr>
              <w:pStyle w:val="ListParagraph"/>
              <w:numPr>
                <w:ilvl w:val="0"/>
                <w:numId w:val="13"/>
              </w:numPr>
              <w:tabs>
                <w:tab w:val="left" w:pos="603"/>
              </w:tabs>
              <w:ind w:left="191" w:hanging="191"/>
              <w:rPr>
                <w:rFonts w:ascii="Poppins" w:hAnsi="Poppins" w:cs="Poppins"/>
                <w:lang w:val="es-ES"/>
              </w:rPr>
            </w:pPr>
            <w:r w:rsidRPr="00581E18">
              <w:rPr>
                <w:rFonts w:ascii="Poppins" w:hAnsi="Poppins" w:cs="Poppins"/>
                <w:lang w:val="es-ES"/>
              </w:rPr>
              <w:t>Estado</w:t>
            </w:r>
            <w:r w:rsidR="00FF261D" w:rsidRPr="00581E18">
              <w:rPr>
                <w:rFonts w:ascii="Poppins" w:hAnsi="Poppins" w:cs="Poppins"/>
                <w:lang w:val="es-ES"/>
              </w:rPr>
              <w:t>.</w:t>
            </w:r>
          </w:p>
          <w:p w14:paraId="1C416FA4" w14:textId="06029506" w:rsidR="00862BDA" w:rsidRPr="00581E18" w:rsidRDefault="00862BDA" w:rsidP="00A67C76">
            <w:pPr>
              <w:pStyle w:val="ListParagraph"/>
              <w:numPr>
                <w:ilvl w:val="0"/>
                <w:numId w:val="13"/>
              </w:numPr>
              <w:tabs>
                <w:tab w:val="left" w:pos="603"/>
              </w:tabs>
              <w:ind w:left="191" w:hanging="191"/>
              <w:rPr>
                <w:rFonts w:ascii="Poppins" w:hAnsi="Poppins" w:cs="Poppins"/>
                <w:lang w:val="es-ES"/>
              </w:rPr>
            </w:pPr>
            <w:r w:rsidRPr="00581E18">
              <w:rPr>
                <w:rFonts w:ascii="Poppins" w:hAnsi="Poppins" w:cs="Poppins"/>
                <w:lang w:val="es-ES"/>
              </w:rPr>
              <w:t>Algoritmo</w:t>
            </w:r>
            <w:r w:rsidR="00FF261D" w:rsidRPr="00581E18">
              <w:rPr>
                <w:rFonts w:ascii="Poppins" w:hAnsi="Poppins" w:cs="Poppins"/>
                <w:lang w:val="es-ES"/>
              </w:rPr>
              <w:t>.</w:t>
            </w:r>
          </w:p>
          <w:p w14:paraId="1564AC90" w14:textId="2C1BA860" w:rsidR="00862BDA" w:rsidRPr="00581E18" w:rsidRDefault="00862BDA" w:rsidP="00A67C76">
            <w:pPr>
              <w:pStyle w:val="ListParagraph"/>
              <w:numPr>
                <w:ilvl w:val="0"/>
                <w:numId w:val="13"/>
              </w:numPr>
              <w:tabs>
                <w:tab w:val="left" w:pos="603"/>
              </w:tabs>
              <w:ind w:left="191" w:hanging="191"/>
              <w:rPr>
                <w:rFonts w:ascii="Poppins" w:hAnsi="Poppins" w:cs="Poppins"/>
                <w:lang w:val="es-ES"/>
              </w:rPr>
            </w:pPr>
            <w:r w:rsidRPr="00581E18">
              <w:rPr>
                <w:rFonts w:ascii="Poppins" w:hAnsi="Poppins" w:cs="Poppins"/>
                <w:lang w:val="es-ES"/>
              </w:rPr>
              <w:t>Dato (programación)</w:t>
            </w:r>
            <w:r w:rsidR="00FF261D" w:rsidRPr="00581E18">
              <w:rPr>
                <w:rFonts w:ascii="Poppins" w:hAnsi="Poppins" w:cs="Poppins"/>
                <w:lang w:val="es-ES"/>
              </w:rPr>
              <w:t>.</w:t>
            </w:r>
          </w:p>
          <w:p w14:paraId="523CDCD0" w14:textId="3C173042" w:rsidR="00862BDA" w:rsidRPr="00581E18" w:rsidRDefault="00862BDA" w:rsidP="00A67C76">
            <w:pPr>
              <w:pStyle w:val="ListParagraph"/>
              <w:numPr>
                <w:ilvl w:val="0"/>
                <w:numId w:val="13"/>
              </w:numPr>
              <w:tabs>
                <w:tab w:val="left" w:pos="603"/>
              </w:tabs>
              <w:ind w:left="191" w:hanging="191"/>
              <w:rPr>
                <w:rFonts w:ascii="Poppins" w:hAnsi="Poppins" w:cs="Poppins"/>
                <w:lang w:val="es-ES"/>
              </w:rPr>
            </w:pPr>
            <w:r w:rsidRPr="00581E18">
              <w:rPr>
                <w:rFonts w:ascii="Poppins" w:hAnsi="Poppins" w:cs="Poppins"/>
                <w:lang w:val="es-ES"/>
              </w:rPr>
              <w:t>Estructuras repetitivas</w:t>
            </w:r>
            <w:r w:rsidR="00FF261D" w:rsidRPr="00581E18">
              <w:rPr>
                <w:rFonts w:ascii="Poppins" w:hAnsi="Poppins" w:cs="Poppins"/>
                <w:lang w:val="es-ES"/>
              </w:rPr>
              <w:t>.</w:t>
            </w:r>
          </w:p>
          <w:p w14:paraId="03F002DD" w14:textId="77777777" w:rsidR="00862BDA" w:rsidRPr="00581E18" w:rsidRDefault="00862BDA" w:rsidP="00A67C76">
            <w:pPr>
              <w:ind w:left="191" w:hanging="191"/>
              <w:rPr>
                <w:rFonts w:cs="Poppins"/>
              </w:rPr>
            </w:pPr>
          </w:p>
        </w:tc>
        <w:tc>
          <w:tcPr>
            <w:tcW w:w="2693" w:type="dxa"/>
            <w:vMerge/>
          </w:tcPr>
          <w:p w14:paraId="29AA8FF5" w14:textId="77777777" w:rsidR="00862BDA" w:rsidRPr="00581E18" w:rsidRDefault="00862BDA" w:rsidP="00CE62CD">
            <w:pPr>
              <w:rPr>
                <w:rFonts w:cs="Poppins"/>
                <w:sz w:val="20"/>
                <w:szCs w:val="20"/>
              </w:rPr>
            </w:pPr>
          </w:p>
        </w:tc>
        <w:tc>
          <w:tcPr>
            <w:tcW w:w="3260" w:type="dxa"/>
            <w:vMerge/>
          </w:tcPr>
          <w:p w14:paraId="0F618246" w14:textId="77777777" w:rsidR="00862BDA" w:rsidRPr="00581E18" w:rsidRDefault="00862BDA" w:rsidP="00CE62CD">
            <w:pPr>
              <w:rPr>
                <w:rFonts w:cs="Poppins"/>
                <w:sz w:val="20"/>
                <w:szCs w:val="20"/>
              </w:rPr>
            </w:pPr>
          </w:p>
        </w:tc>
      </w:tr>
      <w:tr w:rsidR="00862BDA" w:rsidRPr="00581E18" w14:paraId="2FE6D975" w14:textId="77777777" w:rsidTr="00FF6FCC">
        <w:trPr>
          <w:trHeight w:val="841"/>
        </w:trPr>
        <w:tc>
          <w:tcPr>
            <w:tcW w:w="1980" w:type="dxa"/>
          </w:tcPr>
          <w:p w14:paraId="721CD9C3" w14:textId="31955DD1" w:rsidR="00862BDA" w:rsidRPr="00581E18" w:rsidRDefault="00862BDA" w:rsidP="00CE62CD">
            <w:pPr>
              <w:rPr>
                <w:rFonts w:cs="Poppins"/>
              </w:rPr>
            </w:pPr>
            <w:r w:rsidRPr="00581E18">
              <w:rPr>
                <w:rFonts w:cs="Poppins"/>
              </w:rPr>
              <w:t xml:space="preserve">Computación física y </w:t>
            </w:r>
            <w:r w:rsidR="005D5930" w:rsidRPr="00581E18">
              <w:rPr>
                <w:rFonts w:cs="Poppins"/>
              </w:rPr>
              <w:t>R</w:t>
            </w:r>
            <w:r w:rsidRPr="00581E18">
              <w:rPr>
                <w:rFonts w:cs="Poppins"/>
              </w:rPr>
              <w:t>obótica</w:t>
            </w:r>
          </w:p>
        </w:tc>
        <w:tc>
          <w:tcPr>
            <w:tcW w:w="3406" w:type="dxa"/>
          </w:tcPr>
          <w:p w14:paraId="3BE506CF" w14:textId="0FF03B7D" w:rsidR="00862BDA" w:rsidRPr="00581E18" w:rsidRDefault="00862BDA" w:rsidP="00133E53">
            <w:pPr>
              <w:rPr>
                <w:rFonts w:cs="Poppins"/>
                <w:color w:val="231F20"/>
              </w:rPr>
            </w:pPr>
            <w:r w:rsidRPr="00581E18">
              <w:rPr>
                <w:rFonts w:cs="Poppins"/>
                <w:color w:val="231F20"/>
              </w:rPr>
              <w:t>Reconoce el</w:t>
            </w:r>
            <w:r w:rsidR="00133E53" w:rsidRPr="00581E18">
              <w:rPr>
                <w:rFonts w:cs="Poppins"/>
                <w:color w:val="231F20"/>
              </w:rPr>
              <w:t xml:space="preserve"> f</w:t>
            </w:r>
            <w:r w:rsidRPr="00581E18">
              <w:rPr>
                <w:rFonts w:cs="Poppins"/>
                <w:color w:val="231F20"/>
              </w:rPr>
              <w:t>uncionamiento de los robots, así como sus componentes</w:t>
            </w:r>
            <w:r w:rsidR="00133E53" w:rsidRPr="00581E18">
              <w:rPr>
                <w:rFonts w:cs="Poppins"/>
                <w:color w:val="231F20"/>
              </w:rPr>
              <w:t xml:space="preserve"> </w:t>
            </w:r>
            <w:r w:rsidRPr="00581E18">
              <w:rPr>
                <w:rFonts w:cs="Poppins"/>
                <w:color w:val="231F20"/>
              </w:rPr>
              <w:t>(cuerpo, sistema sensorial, sistemas de control), al clasificarlos</w:t>
            </w:r>
            <w:r w:rsidR="00133E53" w:rsidRPr="00581E18">
              <w:rPr>
                <w:rFonts w:cs="Poppins"/>
                <w:color w:val="231F20"/>
              </w:rPr>
              <w:t xml:space="preserve"> </w:t>
            </w:r>
            <w:r w:rsidRPr="00581E18">
              <w:rPr>
                <w:rFonts w:cs="Poppins"/>
                <w:color w:val="231F20"/>
              </w:rPr>
              <w:t>por su uso y programarlos para resolver retos.</w:t>
            </w:r>
          </w:p>
        </w:tc>
        <w:tc>
          <w:tcPr>
            <w:tcW w:w="2264" w:type="dxa"/>
          </w:tcPr>
          <w:p w14:paraId="5C430EFC" w14:textId="60A33575" w:rsidR="00862BDA" w:rsidRPr="00581E18" w:rsidRDefault="00862BDA" w:rsidP="00A67C76">
            <w:pPr>
              <w:pStyle w:val="ListParagraph"/>
              <w:numPr>
                <w:ilvl w:val="0"/>
                <w:numId w:val="13"/>
              </w:numPr>
              <w:ind w:left="170" w:hanging="170"/>
              <w:rPr>
                <w:rFonts w:ascii="Poppins" w:hAnsi="Poppins" w:cs="Poppins"/>
                <w:lang w:val="es-ES"/>
              </w:rPr>
            </w:pPr>
            <w:r w:rsidRPr="00581E18">
              <w:rPr>
                <w:rFonts w:ascii="Poppins" w:hAnsi="Poppins" w:cs="Poppins"/>
                <w:lang w:val="es-ES"/>
              </w:rPr>
              <w:t>Robot</w:t>
            </w:r>
            <w:r w:rsidR="00FF261D" w:rsidRPr="00581E18">
              <w:rPr>
                <w:rFonts w:ascii="Poppins" w:hAnsi="Poppins" w:cs="Poppins"/>
                <w:lang w:val="es-ES"/>
              </w:rPr>
              <w:t>.</w:t>
            </w:r>
          </w:p>
          <w:p w14:paraId="13A2C6F2" w14:textId="77777777" w:rsidR="00862BDA" w:rsidRPr="00581E18" w:rsidRDefault="00862BDA" w:rsidP="00A67C76">
            <w:pPr>
              <w:ind w:left="170" w:hanging="170"/>
              <w:rPr>
                <w:rFonts w:cs="Poppins"/>
              </w:rPr>
            </w:pPr>
          </w:p>
        </w:tc>
        <w:tc>
          <w:tcPr>
            <w:tcW w:w="2693" w:type="dxa"/>
            <w:vMerge/>
          </w:tcPr>
          <w:p w14:paraId="66B6ECE1" w14:textId="77777777" w:rsidR="00862BDA" w:rsidRPr="00581E18" w:rsidRDefault="00862BDA" w:rsidP="00CE62CD">
            <w:pPr>
              <w:rPr>
                <w:rFonts w:cs="Poppins"/>
                <w:sz w:val="20"/>
                <w:szCs w:val="20"/>
              </w:rPr>
            </w:pPr>
          </w:p>
        </w:tc>
        <w:tc>
          <w:tcPr>
            <w:tcW w:w="3260" w:type="dxa"/>
            <w:vMerge/>
          </w:tcPr>
          <w:p w14:paraId="12AA7212" w14:textId="77777777" w:rsidR="00862BDA" w:rsidRPr="00581E18" w:rsidRDefault="00862BDA" w:rsidP="00CE62CD">
            <w:pPr>
              <w:rPr>
                <w:rFonts w:cs="Poppins"/>
                <w:sz w:val="20"/>
                <w:szCs w:val="20"/>
              </w:rPr>
            </w:pPr>
          </w:p>
        </w:tc>
      </w:tr>
      <w:tr w:rsidR="00862BDA" w:rsidRPr="00581E18" w14:paraId="2EE40F16" w14:textId="77777777" w:rsidTr="00FF6FCC">
        <w:trPr>
          <w:trHeight w:val="1268"/>
        </w:trPr>
        <w:tc>
          <w:tcPr>
            <w:tcW w:w="1980" w:type="dxa"/>
          </w:tcPr>
          <w:p w14:paraId="46312AD4" w14:textId="41567E96" w:rsidR="00862BDA" w:rsidRPr="00581E18" w:rsidRDefault="00862BDA" w:rsidP="00CE62CD">
            <w:pPr>
              <w:rPr>
                <w:rFonts w:cs="Poppins"/>
              </w:rPr>
            </w:pPr>
            <w:r w:rsidRPr="00581E18">
              <w:rPr>
                <w:rFonts w:cs="Poppins"/>
              </w:rPr>
              <w:t xml:space="preserve">Ciencia de datos e Inteligencia </w:t>
            </w:r>
            <w:r w:rsidR="00934864" w:rsidRPr="00581E18">
              <w:rPr>
                <w:rFonts w:cs="Poppins"/>
              </w:rPr>
              <w:t>a</w:t>
            </w:r>
            <w:r w:rsidRPr="00581E18">
              <w:rPr>
                <w:rFonts w:cs="Poppins"/>
              </w:rPr>
              <w:t>rtificial</w:t>
            </w:r>
          </w:p>
        </w:tc>
        <w:tc>
          <w:tcPr>
            <w:tcW w:w="3406" w:type="dxa"/>
          </w:tcPr>
          <w:p w14:paraId="3F1FBE75" w14:textId="6A49D6EC" w:rsidR="00862BDA" w:rsidRPr="00581E18" w:rsidRDefault="00862BDA" w:rsidP="00133E53">
            <w:pPr>
              <w:rPr>
                <w:rFonts w:cs="Poppins"/>
                <w:color w:val="231F20"/>
              </w:rPr>
            </w:pPr>
            <w:r w:rsidRPr="00581E18">
              <w:rPr>
                <w:rFonts w:cs="Poppins"/>
                <w:color w:val="231F20"/>
              </w:rPr>
              <w:t>Reconoce los conceptos básicos relacionados con la recopilación,</w:t>
            </w:r>
            <w:r w:rsidR="00133E53" w:rsidRPr="00581E18">
              <w:rPr>
                <w:rFonts w:cs="Poppins"/>
                <w:color w:val="231F20"/>
              </w:rPr>
              <w:t xml:space="preserve"> </w:t>
            </w:r>
            <w:r w:rsidRPr="00581E18">
              <w:rPr>
                <w:rFonts w:cs="Poppins"/>
                <w:color w:val="231F20"/>
              </w:rPr>
              <w:t>organización e</w:t>
            </w:r>
            <w:r w:rsidR="00133E53" w:rsidRPr="00581E18">
              <w:rPr>
                <w:rFonts w:cs="Poppins"/>
                <w:color w:val="231F20"/>
              </w:rPr>
              <w:t xml:space="preserve"> </w:t>
            </w:r>
            <w:r w:rsidRPr="00581E18">
              <w:rPr>
                <w:rFonts w:cs="Poppins"/>
                <w:color w:val="231F20"/>
              </w:rPr>
              <w:t>interpretación de datos simples, mediante gráficos pictóricos en</w:t>
            </w:r>
            <w:r w:rsidR="00133E53" w:rsidRPr="00581E18">
              <w:rPr>
                <w:rFonts w:cs="Poppins"/>
                <w:color w:val="231F20"/>
              </w:rPr>
              <w:t xml:space="preserve"> </w:t>
            </w:r>
            <w:r w:rsidRPr="00581E18">
              <w:rPr>
                <w:rFonts w:cs="Poppins"/>
                <w:color w:val="231F20"/>
              </w:rPr>
              <w:t>la resolución de problemas, fomentando el pensamiento crítico y la</w:t>
            </w:r>
            <w:r w:rsidR="00133E53" w:rsidRPr="00581E18">
              <w:rPr>
                <w:rFonts w:cs="Poppins"/>
                <w:color w:val="231F20"/>
              </w:rPr>
              <w:t xml:space="preserve"> </w:t>
            </w:r>
            <w:r w:rsidRPr="00581E18">
              <w:rPr>
                <w:rFonts w:cs="Poppins"/>
                <w:color w:val="231F20"/>
              </w:rPr>
              <w:t>curiosidad hacia el mundo que lo rodea.</w:t>
            </w:r>
          </w:p>
        </w:tc>
        <w:tc>
          <w:tcPr>
            <w:tcW w:w="2264" w:type="dxa"/>
          </w:tcPr>
          <w:p w14:paraId="3FDA66EB" w14:textId="77777777" w:rsidR="00862BDA" w:rsidRPr="00581E18" w:rsidRDefault="00862BDA" w:rsidP="00A67C76">
            <w:pPr>
              <w:numPr>
                <w:ilvl w:val="0"/>
                <w:numId w:val="9"/>
              </w:numPr>
              <w:ind w:left="170" w:hanging="170"/>
              <w:rPr>
                <w:rFonts w:cs="Poppins"/>
              </w:rPr>
            </w:pPr>
            <w:r w:rsidRPr="00581E18">
              <w:rPr>
                <w:rFonts w:cs="Poppins"/>
              </w:rPr>
              <w:t>Dato (Ciencias de datos).</w:t>
            </w:r>
          </w:p>
          <w:p w14:paraId="38AB2C19" w14:textId="7046AF67" w:rsidR="00862BDA" w:rsidRPr="00581E18" w:rsidRDefault="00862BDA" w:rsidP="00A67C76">
            <w:pPr>
              <w:pStyle w:val="ListParagraph"/>
              <w:numPr>
                <w:ilvl w:val="0"/>
                <w:numId w:val="9"/>
              </w:numPr>
              <w:ind w:left="170" w:hanging="170"/>
              <w:rPr>
                <w:rFonts w:ascii="Poppins" w:hAnsi="Poppins" w:cs="Poppins"/>
                <w:lang w:val="es-ES"/>
              </w:rPr>
            </w:pPr>
            <w:r w:rsidRPr="00581E18">
              <w:rPr>
                <w:rFonts w:ascii="Poppins" w:hAnsi="Poppins" w:cs="Poppins"/>
                <w:lang w:val="es-ES"/>
              </w:rPr>
              <w:t>Estrategias para presentar datos</w:t>
            </w:r>
            <w:r w:rsidR="00FF261D" w:rsidRPr="00581E18">
              <w:rPr>
                <w:rFonts w:ascii="Poppins" w:hAnsi="Poppins" w:cs="Poppins"/>
                <w:lang w:val="es-ES"/>
              </w:rPr>
              <w:t>.</w:t>
            </w:r>
          </w:p>
          <w:p w14:paraId="19C7960C" w14:textId="77777777" w:rsidR="00862BDA" w:rsidRPr="00581E18" w:rsidRDefault="00862BDA" w:rsidP="00A67C76">
            <w:pPr>
              <w:pStyle w:val="ListParagraph"/>
              <w:numPr>
                <w:ilvl w:val="0"/>
                <w:numId w:val="9"/>
              </w:numPr>
              <w:ind w:left="170" w:hanging="170"/>
              <w:rPr>
                <w:rFonts w:ascii="Poppins" w:hAnsi="Poppins" w:cs="Poppins"/>
                <w:lang w:val="es-ES"/>
              </w:rPr>
            </w:pPr>
            <w:r w:rsidRPr="00581E18">
              <w:rPr>
                <w:rFonts w:ascii="Poppins" w:hAnsi="Poppins" w:cs="Poppins"/>
                <w:lang w:val="es-ES"/>
              </w:rPr>
              <w:t>Visualización de datos.</w:t>
            </w:r>
          </w:p>
          <w:p w14:paraId="18D41178" w14:textId="62C403D1" w:rsidR="00862BDA" w:rsidRPr="00581E18" w:rsidRDefault="00862BDA" w:rsidP="00A67C76">
            <w:pPr>
              <w:pStyle w:val="ListParagraph"/>
              <w:numPr>
                <w:ilvl w:val="0"/>
                <w:numId w:val="9"/>
              </w:numPr>
              <w:ind w:left="170" w:hanging="170"/>
              <w:rPr>
                <w:rFonts w:ascii="Poppins" w:hAnsi="Poppins" w:cs="Poppins"/>
                <w:lang w:val="es-ES"/>
              </w:rPr>
            </w:pPr>
            <w:r w:rsidRPr="00581E18">
              <w:rPr>
                <w:rFonts w:ascii="Poppins" w:hAnsi="Poppins" w:cs="Poppins"/>
                <w:lang w:val="es-ES"/>
              </w:rPr>
              <w:t>Realidad aumentada</w:t>
            </w:r>
            <w:r w:rsidR="00FF261D" w:rsidRPr="00581E18">
              <w:rPr>
                <w:rFonts w:ascii="Poppins" w:hAnsi="Poppins" w:cs="Poppins"/>
                <w:lang w:val="es-ES"/>
              </w:rPr>
              <w:t>.</w:t>
            </w:r>
          </w:p>
          <w:p w14:paraId="1AAEEA89" w14:textId="77777777" w:rsidR="00862BDA" w:rsidRPr="00581E18" w:rsidRDefault="00862BDA" w:rsidP="00A67C76">
            <w:pPr>
              <w:ind w:left="170" w:hanging="170"/>
              <w:rPr>
                <w:rFonts w:cs="Poppins"/>
              </w:rPr>
            </w:pPr>
          </w:p>
        </w:tc>
        <w:tc>
          <w:tcPr>
            <w:tcW w:w="2693" w:type="dxa"/>
            <w:vMerge/>
          </w:tcPr>
          <w:p w14:paraId="43683740" w14:textId="77777777" w:rsidR="00862BDA" w:rsidRPr="00581E18" w:rsidRDefault="00862BDA" w:rsidP="00CE62CD">
            <w:pPr>
              <w:rPr>
                <w:rFonts w:cs="Poppins"/>
                <w:sz w:val="20"/>
                <w:szCs w:val="20"/>
              </w:rPr>
            </w:pPr>
          </w:p>
        </w:tc>
        <w:tc>
          <w:tcPr>
            <w:tcW w:w="3260" w:type="dxa"/>
            <w:vMerge/>
          </w:tcPr>
          <w:p w14:paraId="101C75E8" w14:textId="77777777" w:rsidR="00862BDA" w:rsidRPr="00581E18" w:rsidRDefault="00862BDA" w:rsidP="00CE62CD">
            <w:pPr>
              <w:rPr>
                <w:rFonts w:cs="Poppins"/>
                <w:sz w:val="20"/>
                <w:szCs w:val="20"/>
              </w:rPr>
            </w:pPr>
          </w:p>
        </w:tc>
      </w:tr>
    </w:tbl>
    <w:p w14:paraId="7E23959B" w14:textId="77777777" w:rsidR="00862BDA" w:rsidRPr="00581E18" w:rsidRDefault="00862BDA" w:rsidP="00862BDA">
      <w:pPr>
        <w:rPr>
          <w:rFonts w:cs="Poppins"/>
          <w:b/>
          <w:i/>
          <w:color w:val="00516C"/>
          <w:spacing w:val="-2"/>
          <w:sz w:val="24"/>
        </w:rPr>
      </w:pPr>
    </w:p>
    <w:p w14:paraId="362F5A9D" w14:textId="145CAA57" w:rsidR="00862BDA" w:rsidRPr="00FF6FCC" w:rsidRDefault="00862BDA" w:rsidP="00862BDA">
      <w:pPr>
        <w:rPr>
          <w:rFonts w:cs="Poppins"/>
          <w:b/>
          <w:i/>
          <w:color w:val="EE0000"/>
          <w:sz w:val="24"/>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594"/>
        <w:gridCol w:w="11122"/>
      </w:tblGrid>
      <w:tr w:rsidR="00862BDA" w:rsidRPr="00581E18" w14:paraId="1871F16D" w14:textId="77777777" w:rsidTr="00952ECC">
        <w:trPr>
          <w:tblHeader/>
        </w:trPr>
        <w:tc>
          <w:tcPr>
            <w:tcW w:w="259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020606EB" w14:textId="77777777" w:rsidR="00862BDA" w:rsidRPr="00581E18" w:rsidRDefault="00862BDA" w:rsidP="00B90398">
            <w:pPr>
              <w:spacing w:after="0"/>
              <w:jc w:val="center"/>
              <w:rPr>
                <w:rFonts w:cs="Poppins"/>
                <w:b/>
                <w:color w:val="FFFFFF" w:themeColor="background1"/>
                <w:sz w:val="24"/>
                <w:szCs w:val="24"/>
              </w:rPr>
            </w:pPr>
            <w:r w:rsidRPr="00581E18">
              <w:rPr>
                <w:rFonts w:cs="Poppins"/>
                <w:b/>
                <w:color w:val="FFFFFF" w:themeColor="background1"/>
                <w:sz w:val="24"/>
                <w:szCs w:val="24"/>
              </w:rPr>
              <w:t>Saber conceptual</w:t>
            </w:r>
          </w:p>
        </w:tc>
        <w:tc>
          <w:tcPr>
            <w:tcW w:w="111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3C44049E" w14:textId="77777777" w:rsidR="00862BDA" w:rsidRPr="00581E18" w:rsidRDefault="00862BDA" w:rsidP="00B90398">
            <w:pPr>
              <w:spacing w:after="0"/>
              <w:jc w:val="center"/>
              <w:rPr>
                <w:rFonts w:cs="Poppins"/>
                <w:b/>
                <w:color w:val="FFFFFF" w:themeColor="background1"/>
                <w:sz w:val="24"/>
                <w:szCs w:val="24"/>
              </w:rPr>
            </w:pPr>
            <w:r w:rsidRPr="00581E18">
              <w:rPr>
                <w:rFonts w:cs="Poppins"/>
                <w:b/>
                <w:color w:val="FFFFFF" w:themeColor="background1"/>
                <w:sz w:val="24"/>
                <w:szCs w:val="24"/>
              </w:rPr>
              <w:t>Indicador</w:t>
            </w:r>
            <w:r w:rsidRPr="00581E18">
              <w:rPr>
                <w:rFonts w:cs="Poppins"/>
                <w:b/>
                <w:bCs/>
                <w:color w:val="FFFFFF" w:themeColor="background1"/>
                <w:sz w:val="24"/>
                <w:szCs w:val="24"/>
              </w:rPr>
              <w:t xml:space="preserve"> de logro</w:t>
            </w:r>
          </w:p>
        </w:tc>
      </w:tr>
      <w:tr w:rsidR="00862BDA" w:rsidRPr="00581E18" w14:paraId="5A59BDA9" w14:textId="77777777" w:rsidTr="00952ECC">
        <w:tc>
          <w:tcPr>
            <w:tcW w:w="2594" w:type="dxa"/>
            <w:tcBorders>
              <w:top w:val="single" w:sz="4" w:space="0" w:color="FFFFFF" w:themeColor="background1"/>
            </w:tcBorders>
          </w:tcPr>
          <w:p w14:paraId="6647ACC6" w14:textId="77777777" w:rsidR="00862BDA" w:rsidRPr="00581E18" w:rsidRDefault="00862BDA" w:rsidP="00CE62CD">
            <w:pPr>
              <w:rPr>
                <w:rFonts w:cs="Poppins"/>
                <w:color w:val="000000" w:themeColor="text1"/>
              </w:rPr>
            </w:pPr>
            <w:r w:rsidRPr="00581E18">
              <w:rPr>
                <w:rFonts w:cs="Poppins"/>
                <w:color w:val="000000" w:themeColor="text1"/>
              </w:rPr>
              <w:t>Conexión entre dispositivos.</w:t>
            </w:r>
          </w:p>
        </w:tc>
        <w:tc>
          <w:tcPr>
            <w:tcW w:w="11122" w:type="dxa"/>
            <w:tcBorders>
              <w:top w:val="single" w:sz="4" w:space="0" w:color="FFFFFF" w:themeColor="background1"/>
            </w:tcBorders>
          </w:tcPr>
          <w:p w14:paraId="66BC2163" w14:textId="77777777" w:rsidR="00862BDA" w:rsidRPr="00581E18" w:rsidRDefault="00862BDA" w:rsidP="00CE62CD">
            <w:pPr>
              <w:rPr>
                <w:rFonts w:cs="Poppins"/>
              </w:rPr>
            </w:pPr>
            <w:r w:rsidRPr="00581E18">
              <w:rPr>
                <w:rFonts w:cs="Poppins"/>
              </w:rPr>
              <w:t xml:space="preserve">Reconocer formas de </w:t>
            </w:r>
            <w:r w:rsidRPr="00581E18">
              <w:rPr>
                <w:rFonts w:cs="Poppins"/>
                <w:b/>
                <w:bCs/>
              </w:rPr>
              <w:t>conexión entre dispositivos</w:t>
            </w:r>
            <w:r w:rsidRPr="00581E18">
              <w:rPr>
                <w:rFonts w:cs="Poppins"/>
              </w:rPr>
              <w:t xml:space="preserve"> por bluetooth y wifi, así como los requerimientos de dispositivos digitales para conectarse, a través de una exploración dirigida. </w:t>
            </w:r>
          </w:p>
        </w:tc>
      </w:tr>
      <w:tr w:rsidR="00862BDA" w:rsidRPr="00581E18" w14:paraId="24CB093F" w14:textId="77777777" w:rsidTr="00952ECC">
        <w:tc>
          <w:tcPr>
            <w:tcW w:w="2594" w:type="dxa"/>
          </w:tcPr>
          <w:p w14:paraId="3FCDEF69" w14:textId="2E432280" w:rsidR="00862BDA" w:rsidRPr="00581E18" w:rsidRDefault="00862BDA" w:rsidP="00CE62CD">
            <w:pPr>
              <w:ind w:left="-65"/>
              <w:rPr>
                <w:rFonts w:cs="Poppins"/>
              </w:rPr>
            </w:pPr>
            <w:r w:rsidRPr="00581E18">
              <w:rPr>
                <w:rFonts w:cs="Poppins"/>
                <w:kern w:val="24"/>
              </w:rPr>
              <w:t>Estado</w:t>
            </w:r>
            <w:r w:rsidR="00934864" w:rsidRPr="00581E18">
              <w:rPr>
                <w:rFonts w:cs="Poppins"/>
                <w:kern w:val="24"/>
              </w:rPr>
              <w:t>.</w:t>
            </w:r>
          </w:p>
        </w:tc>
        <w:tc>
          <w:tcPr>
            <w:tcW w:w="11122" w:type="dxa"/>
          </w:tcPr>
          <w:p w14:paraId="5A666204" w14:textId="77777777" w:rsidR="00862BDA" w:rsidRPr="00581E18" w:rsidRDefault="00862BDA" w:rsidP="00CE62CD">
            <w:pPr>
              <w:rPr>
                <w:rFonts w:cs="Poppins"/>
              </w:rPr>
            </w:pPr>
            <w:r w:rsidRPr="00581E18">
              <w:rPr>
                <w:rStyle w:val="normaltextrun"/>
                <w:rFonts w:cs="Poppins"/>
              </w:rPr>
              <w:t xml:space="preserve">Reconocer el concepto de </w:t>
            </w:r>
            <w:r w:rsidRPr="00581E18">
              <w:rPr>
                <w:rStyle w:val="normaltextrun"/>
                <w:rFonts w:cs="Poppins"/>
                <w:b/>
                <w:bCs/>
              </w:rPr>
              <w:t>estado</w:t>
            </w:r>
            <w:r w:rsidRPr="00581E18">
              <w:rPr>
                <w:rStyle w:val="normaltextrun"/>
                <w:rFonts w:cs="Poppins"/>
              </w:rPr>
              <w:t xml:space="preserve"> programando objetos que modifican las propiedades de orientación, dirección y/o tamaño.</w:t>
            </w:r>
            <w:r w:rsidRPr="00581E18">
              <w:rPr>
                <w:rStyle w:val="eop"/>
                <w:rFonts w:cs="Poppins"/>
              </w:rPr>
              <w:t> </w:t>
            </w:r>
          </w:p>
        </w:tc>
      </w:tr>
      <w:tr w:rsidR="00862BDA" w:rsidRPr="00581E18" w14:paraId="773F2B1D" w14:textId="77777777" w:rsidTr="00952ECC">
        <w:tc>
          <w:tcPr>
            <w:tcW w:w="2594" w:type="dxa"/>
          </w:tcPr>
          <w:p w14:paraId="1C2E8EE7" w14:textId="608F5274" w:rsidR="00862BDA" w:rsidRPr="00581E18" w:rsidRDefault="00862BDA" w:rsidP="00CE62CD">
            <w:pPr>
              <w:ind w:left="-65"/>
              <w:rPr>
                <w:rFonts w:cs="Poppins"/>
              </w:rPr>
            </w:pPr>
            <w:r w:rsidRPr="00581E18">
              <w:rPr>
                <w:rFonts w:cs="Poppins"/>
                <w:kern w:val="24"/>
              </w:rPr>
              <w:t>Algoritmo</w:t>
            </w:r>
            <w:r w:rsidR="00934864" w:rsidRPr="00581E18">
              <w:rPr>
                <w:rFonts w:cs="Poppins"/>
                <w:kern w:val="24"/>
              </w:rPr>
              <w:t>.</w:t>
            </w:r>
          </w:p>
        </w:tc>
        <w:tc>
          <w:tcPr>
            <w:tcW w:w="11122" w:type="dxa"/>
          </w:tcPr>
          <w:p w14:paraId="412D05AA" w14:textId="77777777" w:rsidR="00862BDA" w:rsidRPr="00581E18" w:rsidRDefault="00862BDA" w:rsidP="00CE62CD">
            <w:pPr>
              <w:rPr>
                <w:rFonts w:cs="Poppins"/>
              </w:rPr>
            </w:pPr>
            <w:r w:rsidRPr="00581E18">
              <w:rPr>
                <w:rStyle w:val="normaltextrun"/>
                <w:rFonts w:cs="Poppins"/>
              </w:rPr>
              <w:t xml:space="preserve">Reconocer patrones de repetición en secuencias lógicas y ordenadas, como parte de un </w:t>
            </w:r>
            <w:r w:rsidRPr="00581E18">
              <w:rPr>
                <w:rStyle w:val="normaltextrun"/>
                <w:rFonts w:cs="Poppins"/>
                <w:b/>
                <w:bCs/>
              </w:rPr>
              <w:t>algoritmo</w:t>
            </w:r>
            <w:r w:rsidRPr="00581E18">
              <w:rPr>
                <w:rStyle w:val="normaltextrun"/>
                <w:rFonts w:cs="Poppins"/>
              </w:rPr>
              <w:t>, al construir soluciones a desafíos propuestos.</w:t>
            </w:r>
            <w:r w:rsidRPr="00581E18">
              <w:rPr>
                <w:rStyle w:val="eop"/>
                <w:rFonts w:cs="Poppins"/>
              </w:rPr>
              <w:t> </w:t>
            </w:r>
          </w:p>
        </w:tc>
      </w:tr>
      <w:tr w:rsidR="00862BDA" w:rsidRPr="00581E18" w14:paraId="740D9C19" w14:textId="77777777" w:rsidTr="00952ECC">
        <w:tc>
          <w:tcPr>
            <w:tcW w:w="2594" w:type="dxa"/>
          </w:tcPr>
          <w:p w14:paraId="4D65E801" w14:textId="755B10B1" w:rsidR="00862BDA" w:rsidRPr="00581E18" w:rsidRDefault="00862BDA" w:rsidP="00CE62CD">
            <w:pPr>
              <w:rPr>
                <w:rFonts w:cs="Poppins"/>
              </w:rPr>
            </w:pPr>
            <w:r w:rsidRPr="00581E18">
              <w:rPr>
                <w:rFonts w:cs="Poppins"/>
                <w:kern w:val="24"/>
              </w:rPr>
              <w:t>Dato (programación)</w:t>
            </w:r>
            <w:r w:rsidR="00934864" w:rsidRPr="00581E18">
              <w:rPr>
                <w:rFonts w:cs="Poppins"/>
                <w:kern w:val="24"/>
              </w:rPr>
              <w:t>.</w:t>
            </w:r>
          </w:p>
        </w:tc>
        <w:tc>
          <w:tcPr>
            <w:tcW w:w="11122" w:type="dxa"/>
          </w:tcPr>
          <w:p w14:paraId="59823A90" w14:textId="77777777" w:rsidR="00862BDA" w:rsidRPr="00581E18" w:rsidRDefault="00862BDA" w:rsidP="00CE62CD">
            <w:pPr>
              <w:rPr>
                <w:rFonts w:cs="Poppins"/>
              </w:rPr>
            </w:pPr>
            <w:r w:rsidRPr="00581E18">
              <w:rPr>
                <w:rStyle w:val="normaltextrun"/>
                <w:rFonts w:cs="Poppins"/>
              </w:rPr>
              <w:t xml:space="preserve">Reconocer la importancia del </w:t>
            </w:r>
            <w:r w:rsidRPr="00581E18">
              <w:rPr>
                <w:rStyle w:val="normaltextrun"/>
                <w:rFonts w:cs="Poppins"/>
                <w:b/>
                <w:bCs/>
              </w:rPr>
              <w:t>dato</w:t>
            </w:r>
            <w:r w:rsidRPr="00581E18">
              <w:rPr>
                <w:rStyle w:val="normaltextrun"/>
                <w:rFonts w:cs="Poppins"/>
              </w:rPr>
              <w:t xml:space="preserve"> en contexto físico y en contexto digital mientras soluciona desafíos propuestos.</w:t>
            </w:r>
            <w:r w:rsidRPr="00581E18">
              <w:rPr>
                <w:rStyle w:val="eop"/>
                <w:rFonts w:cs="Poppins"/>
              </w:rPr>
              <w:t> </w:t>
            </w:r>
          </w:p>
        </w:tc>
      </w:tr>
      <w:tr w:rsidR="00862BDA" w:rsidRPr="00581E18" w14:paraId="68E7EFDD" w14:textId="77777777" w:rsidTr="00952ECC">
        <w:tc>
          <w:tcPr>
            <w:tcW w:w="2594" w:type="dxa"/>
          </w:tcPr>
          <w:p w14:paraId="492A599A" w14:textId="419C4D5D" w:rsidR="00862BDA" w:rsidRPr="00581E18" w:rsidRDefault="00862BDA" w:rsidP="00CE62CD">
            <w:pPr>
              <w:rPr>
                <w:rFonts w:cs="Poppins"/>
              </w:rPr>
            </w:pPr>
            <w:r w:rsidRPr="00581E18">
              <w:rPr>
                <w:rFonts w:cs="Poppins"/>
                <w:kern w:val="24"/>
              </w:rPr>
              <w:t>Estructuras repetitivas</w:t>
            </w:r>
            <w:r w:rsidR="00934864" w:rsidRPr="00581E18">
              <w:rPr>
                <w:rFonts w:cs="Poppins"/>
                <w:kern w:val="24"/>
              </w:rPr>
              <w:t>.</w:t>
            </w:r>
          </w:p>
        </w:tc>
        <w:tc>
          <w:tcPr>
            <w:tcW w:w="11122" w:type="dxa"/>
          </w:tcPr>
          <w:p w14:paraId="78BC3FC9" w14:textId="77777777" w:rsidR="00862BDA" w:rsidRPr="00581E18" w:rsidRDefault="00862BDA" w:rsidP="00CE62CD">
            <w:pPr>
              <w:rPr>
                <w:rFonts w:cs="Poppins"/>
              </w:rPr>
            </w:pPr>
            <w:r w:rsidRPr="00581E18">
              <w:rPr>
                <w:rStyle w:val="normaltextrun"/>
                <w:rFonts w:cs="Poppins"/>
              </w:rPr>
              <w:t xml:space="preserve">Identificar </w:t>
            </w:r>
            <w:r w:rsidRPr="00581E18">
              <w:rPr>
                <w:rStyle w:val="normaltextrun"/>
                <w:rFonts w:cs="Poppins"/>
                <w:b/>
                <w:bCs/>
              </w:rPr>
              <w:t>estructuras repetitivas</w:t>
            </w:r>
            <w:r w:rsidRPr="00581E18">
              <w:rPr>
                <w:rStyle w:val="normaltextrun"/>
                <w:rFonts w:cs="Poppins"/>
              </w:rPr>
              <w:t xml:space="preserve"> en el contexto del ciclo finito e infinito, en el diseño de secuencias de programación.</w:t>
            </w:r>
            <w:r w:rsidRPr="00581E18">
              <w:rPr>
                <w:rStyle w:val="eop"/>
                <w:rFonts w:cs="Poppins"/>
              </w:rPr>
              <w:t> </w:t>
            </w:r>
          </w:p>
        </w:tc>
      </w:tr>
      <w:tr w:rsidR="00862BDA" w:rsidRPr="00581E18" w14:paraId="08ED913D" w14:textId="77777777" w:rsidTr="00952ECC">
        <w:tc>
          <w:tcPr>
            <w:tcW w:w="2594" w:type="dxa"/>
          </w:tcPr>
          <w:p w14:paraId="24E9D637" w14:textId="2450B464" w:rsidR="00862BDA" w:rsidRPr="00581E18" w:rsidRDefault="00862BDA" w:rsidP="00CE62CD">
            <w:pPr>
              <w:rPr>
                <w:rFonts w:cs="Poppins"/>
                <w:color w:val="000000" w:themeColor="text1"/>
              </w:rPr>
            </w:pPr>
            <w:r w:rsidRPr="00581E18">
              <w:rPr>
                <w:rFonts w:cs="Poppins"/>
                <w:color w:val="000000" w:themeColor="text1"/>
              </w:rPr>
              <w:t>Robot</w:t>
            </w:r>
            <w:r w:rsidR="00934864" w:rsidRPr="00581E18">
              <w:rPr>
                <w:rFonts w:cs="Poppins"/>
                <w:color w:val="000000" w:themeColor="text1"/>
              </w:rPr>
              <w:t>.</w:t>
            </w:r>
          </w:p>
          <w:p w14:paraId="39CBC928" w14:textId="77777777" w:rsidR="00862BDA" w:rsidRPr="00581E18" w:rsidRDefault="00862BDA" w:rsidP="00CE62CD">
            <w:pPr>
              <w:rPr>
                <w:rFonts w:cs="Poppins"/>
              </w:rPr>
            </w:pPr>
          </w:p>
        </w:tc>
        <w:tc>
          <w:tcPr>
            <w:tcW w:w="11122" w:type="dxa"/>
          </w:tcPr>
          <w:p w14:paraId="59F0E0D1" w14:textId="77777777" w:rsidR="00862BDA" w:rsidRPr="00581E18" w:rsidRDefault="00862BDA" w:rsidP="00CE62CD">
            <w:pPr>
              <w:rPr>
                <w:rFonts w:cs="Poppins"/>
              </w:rPr>
            </w:pPr>
            <w:r w:rsidRPr="00581E18">
              <w:rPr>
                <w:rFonts w:cs="Poppins"/>
              </w:rPr>
              <w:t xml:space="preserve">Reconocer qué es un </w:t>
            </w:r>
            <w:r w:rsidRPr="00581E18">
              <w:rPr>
                <w:rFonts w:cs="Poppins"/>
                <w:b/>
                <w:bCs/>
              </w:rPr>
              <w:t>robot</w:t>
            </w:r>
            <w:r w:rsidRPr="00581E18">
              <w:rPr>
                <w:rFonts w:cs="Poppins"/>
              </w:rPr>
              <w:t>, sus componentes y algunos de sus usos, mediante actividades lúdicas de exploración o programación guiada. </w:t>
            </w:r>
          </w:p>
        </w:tc>
      </w:tr>
      <w:tr w:rsidR="00862BDA" w:rsidRPr="00581E18" w14:paraId="6B50F53A" w14:textId="77777777" w:rsidTr="00952ECC">
        <w:tc>
          <w:tcPr>
            <w:tcW w:w="2594" w:type="dxa"/>
          </w:tcPr>
          <w:p w14:paraId="1CE98670" w14:textId="75966041" w:rsidR="00862BDA" w:rsidRPr="00581E18" w:rsidRDefault="00862BDA" w:rsidP="00CE62CD">
            <w:pPr>
              <w:rPr>
                <w:rFonts w:cs="Poppins"/>
              </w:rPr>
            </w:pPr>
            <w:r w:rsidRPr="00581E18">
              <w:rPr>
                <w:rFonts w:cs="Poppins"/>
                <w:kern w:val="24"/>
              </w:rPr>
              <w:t xml:space="preserve">Dato </w:t>
            </w:r>
            <w:r w:rsidRPr="00581E18">
              <w:rPr>
                <w:rFonts w:eastAsiaTheme="minorEastAsia" w:cs="Poppins"/>
                <w:kern w:val="24"/>
              </w:rPr>
              <w:t>(</w:t>
            </w:r>
            <w:r w:rsidR="00F22528" w:rsidRPr="00581E18">
              <w:rPr>
                <w:rFonts w:eastAsiaTheme="minorEastAsia" w:cs="Poppins"/>
                <w:kern w:val="24"/>
              </w:rPr>
              <w:t>c</w:t>
            </w:r>
            <w:r w:rsidRPr="00581E18">
              <w:rPr>
                <w:rFonts w:eastAsiaTheme="minorEastAsia" w:cs="Poppins"/>
                <w:kern w:val="24"/>
              </w:rPr>
              <w:t>iencias de datos).</w:t>
            </w:r>
          </w:p>
        </w:tc>
        <w:tc>
          <w:tcPr>
            <w:tcW w:w="11122" w:type="dxa"/>
          </w:tcPr>
          <w:p w14:paraId="45D72FC8" w14:textId="77777777" w:rsidR="00862BDA" w:rsidRPr="00581E18" w:rsidRDefault="00862BDA" w:rsidP="00CE62CD">
            <w:pPr>
              <w:rPr>
                <w:rFonts w:cs="Poppins"/>
              </w:rPr>
            </w:pPr>
            <w:r w:rsidRPr="00581E18">
              <w:rPr>
                <w:rStyle w:val="normaltextrun"/>
                <w:rFonts w:cs="Poppins"/>
                <w:color w:val="000000"/>
              </w:rPr>
              <w:t xml:space="preserve">Reconocer el </w:t>
            </w:r>
            <w:r w:rsidRPr="00581E18">
              <w:rPr>
                <w:rStyle w:val="normaltextrun"/>
                <w:rFonts w:cs="Poppins"/>
                <w:b/>
                <w:bCs/>
                <w:color w:val="000000"/>
              </w:rPr>
              <w:t>dato</w:t>
            </w:r>
            <w:r w:rsidRPr="00581E18">
              <w:rPr>
                <w:rStyle w:val="normaltextrun"/>
                <w:rFonts w:cs="Poppins"/>
                <w:color w:val="000000"/>
              </w:rPr>
              <w:t xml:space="preserve"> según su tipo (texto, imagen, sonido o video) y su importancia al participar en actividades que le permiten organizar información.</w:t>
            </w:r>
            <w:r w:rsidRPr="00581E18">
              <w:rPr>
                <w:rStyle w:val="eop"/>
                <w:rFonts w:cs="Poppins"/>
                <w:color w:val="000000"/>
              </w:rPr>
              <w:t> </w:t>
            </w:r>
          </w:p>
        </w:tc>
      </w:tr>
      <w:tr w:rsidR="00862BDA" w:rsidRPr="00581E18" w14:paraId="7253B9A9" w14:textId="77777777" w:rsidTr="00952ECC">
        <w:tc>
          <w:tcPr>
            <w:tcW w:w="2594" w:type="dxa"/>
          </w:tcPr>
          <w:p w14:paraId="1BDCAFA7" w14:textId="77777777" w:rsidR="00862BDA" w:rsidRPr="00581E18" w:rsidRDefault="00862BDA" w:rsidP="00CE62CD">
            <w:pPr>
              <w:ind w:left="-65"/>
              <w:rPr>
                <w:rFonts w:cs="Poppins"/>
              </w:rPr>
            </w:pPr>
            <w:r w:rsidRPr="00581E18">
              <w:rPr>
                <w:rFonts w:cs="Poppins"/>
                <w:kern w:val="24"/>
              </w:rPr>
              <w:t>Estrategias para presentar datos.</w:t>
            </w:r>
          </w:p>
        </w:tc>
        <w:tc>
          <w:tcPr>
            <w:tcW w:w="11122" w:type="dxa"/>
          </w:tcPr>
          <w:p w14:paraId="7C4B5DA0" w14:textId="77777777" w:rsidR="00862BDA" w:rsidRPr="00581E18" w:rsidRDefault="00862BDA" w:rsidP="00CE62CD">
            <w:pPr>
              <w:rPr>
                <w:rFonts w:cs="Poppins"/>
              </w:rPr>
            </w:pPr>
            <w:r w:rsidRPr="00581E18">
              <w:rPr>
                <w:rStyle w:val="normaltextrun"/>
                <w:rFonts w:cs="Poppins"/>
                <w:color w:val="000000"/>
              </w:rPr>
              <w:t xml:space="preserve">Crear gráficos pictóricos como una </w:t>
            </w:r>
            <w:r w:rsidRPr="00581E18">
              <w:rPr>
                <w:rStyle w:val="normaltextrun"/>
                <w:rFonts w:cs="Poppins"/>
                <w:b/>
                <w:bCs/>
                <w:color w:val="000000"/>
              </w:rPr>
              <w:t>estrategia para representar datos</w:t>
            </w:r>
            <w:r w:rsidRPr="00581E18">
              <w:rPr>
                <w:rStyle w:val="normaltextrun"/>
                <w:rFonts w:cs="Poppins"/>
                <w:color w:val="000000"/>
              </w:rPr>
              <w:t xml:space="preserve"> al resolver problemas que estimulen la curiosidad y el pensamiento crítico al analizarlos.</w:t>
            </w:r>
            <w:r w:rsidRPr="00581E18">
              <w:rPr>
                <w:rStyle w:val="eop"/>
                <w:rFonts w:cs="Poppins"/>
                <w:color w:val="000000"/>
              </w:rPr>
              <w:t> </w:t>
            </w:r>
          </w:p>
        </w:tc>
      </w:tr>
      <w:tr w:rsidR="00862BDA" w:rsidRPr="00581E18" w14:paraId="23C0F5BD" w14:textId="77777777" w:rsidTr="00952ECC">
        <w:tc>
          <w:tcPr>
            <w:tcW w:w="2594" w:type="dxa"/>
          </w:tcPr>
          <w:p w14:paraId="11067006" w14:textId="77777777" w:rsidR="00862BDA" w:rsidRPr="00581E18" w:rsidRDefault="00862BDA" w:rsidP="00CE62CD">
            <w:pPr>
              <w:ind w:left="-65"/>
              <w:rPr>
                <w:rFonts w:cs="Poppins"/>
              </w:rPr>
            </w:pPr>
            <w:r w:rsidRPr="00581E18">
              <w:rPr>
                <w:rFonts w:cs="Poppins"/>
                <w:kern w:val="24"/>
              </w:rPr>
              <w:t>Visualización de datos.</w:t>
            </w:r>
          </w:p>
        </w:tc>
        <w:tc>
          <w:tcPr>
            <w:tcW w:w="11122" w:type="dxa"/>
          </w:tcPr>
          <w:p w14:paraId="3F0451C0" w14:textId="77777777" w:rsidR="00862BDA" w:rsidRPr="00581E18" w:rsidRDefault="00862BDA" w:rsidP="00CE62CD">
            <w:pPr>
              <w:rPr>
                <w:rFonts w:cs="Poppins"/>
              </w:rPr>
            </w:pPr>
            <w:r w:rsidRPr="00581E18">
              <w:rPr>
                <w:rStyle w:val="normaltextrun"/>
                <w:rFonts w:cs="Poppins"/>
                <w:color w:val="000000"/>
              </w:rPr>
              <w:t xml:space="preserve">Interpretar gráficos pictóricos como parte de la </w:t>
            </w:r>
            <w:r w:rsidRPr="00581E18">
              <w:rPr>
                <w:rStyle w:val="normaltextrun"/>
                <w:rFonts w:cs="Poppins"/>
                <w:b/>
                <w:bCs/>
                <w:color w:val="000000"/>
              </w:rPr>
              <w:t>visualización de datos</w:t>
            </w:r>
            <w:r w:rsidRPr="00581E18">
              <w:rPr>
                <w:rStyle w:val="normaltextrun"/>
                <w:rFonts w:cs="Poppins"/>
                <w:color w:val="000000"/>
              </w:rPr>
              <w:t xml:space="preserve"> (colores, formas, cantidades), con apoyo del docente, relacionándolos con datos conocidos del entorno.</w:t>
            </w:r>
            <w:r w:rsidRPr="00581E18">
              <w:rPr>
                <w:rStyle w:val="eop"/>
                <w:rFonts w:cs="Poppins"/>
                <w:color w:val="000000"/>
              </w:rPr>
              <w:t> </w:t>
            </w:r>
          </w:p>
        </w:tc>
      </w:tr>
      <w:tr w:rsidR="00862BDA" w:rsidRPr="00581E18" w14:paraId="6151E4B4" w14:textId="77777777" w:rsidTr="00952ECC">
        <w:tc>
          <w:tcPr>
            <w:tcW w:w="2594" w:type="dxa"/>
          </w:tcPr>
          <w:p w14:paraId="3CA015F9" w14:textId="47251E5E" w:rsidR="00862BDA" w:rsidRPr="00581E18" w:rsidRDefault="00862BDA" w:rsidP="00CE62CD">
            <w:pPr>
              <w:ind w:left="-65"/>
              <w:rPr>
                <w:rFonts w:cs="Poppins"/>
              </w:rPr>
            </w:pPr>
            <w:r w:rsidRPr="00581E18">
              <w:rPr>
                <w:rFonts w:cs="Poppins"/>
                <w:kern w:val="24"/>
              </w:rPr>
              <w:t>Realidad aumentada</w:t>
            </w:r>
            <w:r w:rsidR="00934864" w:rsidRPr="00581E18">
              <w:rPr>
                <w:rFonts w:cs="Poppins"/>
                <w:kern w:val="24"/>
              </w:rPr>
              <w:t>.</w:t>
            </w:r>
          </w:p>
        </w:tc>
        <w:tc>
          <w:tcPr>
            <w:tcW w:w="11122" w:type="dxa"/>
          </w:tcPr>
          <w:p w14:paraId="6477C1C7" w14:textId="77777777" w:rsidR="00862BDA" w:rsidRPr="00581E18" w:rsidRDefault="00862BDA" w:rsidP="00CE62CD">
            <w:pPr>
              <w:ind w:left="-65"/>
              <w:rPr>
                <w:rFonts w:cs="Poppins"/>
              </w:rPr>
            </w:pPr>
            <w:r w:rsidRPr="00581E18">
              <w:rPr>
                <w:rFonts w:cs="Poppins"/>
              </w:rPr>
              <w:t xml:space="preserve">Experimentar con </w:t>
            </w:r>
            <w:r w:rsidRPr="00581E18">
              <w:rPr>
                <w:rFonts w:cs="Poppins"/>
                <w:b/>
                <w:bCs/>
              </w:rPr>
              <w:t>realidad aumentada</w:t>
            </w:r>
            <w:r w:rsidRPr="00581E18">
              <w:rPr>
                <w:rFonts w:cs="Poppins"/>
              </w:rPr>
              <w:t xml:space="preserve"> en entornos físicos mediante actividades sensoriales y lúdicas, con acompañamiento del docente. </w:t>
            </w:r>
          </w:p>
        </w:tc>
      </w:tr>
    </w:tbl>
    <w:p w14:paraId="1DBFBF6F" w14:textId="77777777" w:rsidR="00862BDA" w:rsidRPr="00581E18" w:rsidRDefault="00862BDA" w:rsidP="00862BDA">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689"/>
        <w:gridCol w:w="11027"/>
      </w:tblGrid>
      <w:tr w:rsidR="00862BDA" w:rsidRPr="00581E18" w14:paraId="3EA203E2" w14:textId="77777777" w:rsidTr="00434E25">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601FCA55" w14:textId="77777777" w:rsidR="00862BDA" w:rsidRPr="00581E18" w:rsidRDefault="00862BDA" w:rsidP="00B90398">
            <w:pPr>
              <w:spacing w:after="0"/>
              <w:jc w:val="center"/>
              <w:rPr>
                <w:rFonts w:cs="Poppins"/>
                <w:b/>
                <w:color w:val="FFFFFF" w:themeColor="background1"/>
                <w:sz w:val="24"/>
                <w:szCs w:val="24"/>
              </w:rPr>
            </w:pPr>
            <w:r w:rsidRPr="00581E18">
              <w:rPr>
                <w:rFonts w:cs="Poppins"/>
                <w:b/>
                <w:color w:val="FFFFFF" w:themeColor="background1"/>
                <w:sz w:val="24"/>
                <w:szCs w:val="24"/>
              </w:rPr>
              <w:t>Durante el desarrollo de las estrategias de mediación que proponga, asegure que el estudiante:</w:t>
            </w:r>
          </w:p>
        </w:tc>
      </w:tr>
      <w:tr w:rsidR="00862BDA" w:rsidRPr="00581E18" w14:paraId="24B98568" w14:textId="77777777" w:rsidTr="00434E25">
        <w:trPr>
          <w:tblHeader/>
        </w:trPr>
        <w:tc>
          <w:tcPr>
            <w:tcW w:w="2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687BC93E" w14:textId="77777777" w:rsidR="00862BDA" w:rsidRPr="00581E18" w:rsidRDefault="00862BDA" w:rsidP="00B90398">
            <w:pPr>
              <w:spacing w:after="0"/>
              <w:jc w:val="center"/>
              <w:rPr>
                <w:rFonts w:cs="Poppins"/>
                <w:b/>
                <w:color w:val="FFFFFF" w:themeColor="background1"/>
              </w:rPr>
            </w:pPr>
            <w:r w:rsidRPr="00581E18">
              <w:rPr>
                <w:rFonts w:cs="Poppins"/>
                <w:b/>
                <w:color w:val="FFFFFF" w:themeColor="background1"/>
              </w:rPr>
              <w:t>Saber procedimental</w:t>
            </w:r>
          </w:p>
        </w:tc>
        <w:tc>
          <w:tcPr>
            <w:tcW w:w="110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6FE44F0C" w14:textId="21E2D647" w:rsidR="00862BDA" w:rsidRPr="00581E18" w:rsidRDefault="00663C31" w:rsidP="00B90398">
            <w:pPr>
              <w:spacing w:after="0"/>
              <w:jc w:val="center"/>
              <w:rPr>
                <w:rFonts w:cs="Poppins"/>
                <w:b/>
                <w:color w:val="FFFFFF" w:themeColor="background1"/>
              </w:rPr>
            </w:pPr>
            <w:r w:rsidRPr="00581E18">
              <w:rPr>
                <w:rFonts w:cs="Poppins"/>
                <w:b/>
                <w:bCs/>
                <w:color w:val="FFFFFF" w:themeColor="background1"/>
              </w:rPr>
              <w:t>Prácticas del pensador computacional observables </w:t>
            </w:r>
          </w:p>
        </w:tc>
      </w:tr>
      <w:tr w:rsidR="00862BDA" w:rsidRPr="00581E18" w14:paraId="4CAC131E" w14:textId="77777777" w:rsidTr="00434E25">
        <w:tc>
          <w:tcPr>
            <w:tcW w:w="2689" w:type="dxa"/>
            <w:tcBorders>
              <w:top w:val="single" w:sz="4" w:space="0" w:color="FFFFFF" w:themeColor="background1"/>
            </w:tcBorders>
          </w:tcPr>
          <w:p w14:paraId="7C3FBEF8" w14:textId="77777777" w:rsidR="00862BDA" w:rsidRPr="00581E18" w:rsidRDefault="00862BDA" w:rsidP="00CE62CD">
            <w:pPr>
              <w:rPr>
                <w:rFonts w:cs="Poppins"/>
              </w:rPr>
            </w:pPr>
            <w:r w:rsidRPr="00581E18">
              <w:rPr>
                <w:rFonts w:cs="Poppins"/>
              </w:rPr>
              <w:t>Reconoce patrones.</w:t>
            </w:r>
          </w:p>
        </w:tc>
        <w:tc>
          <w:tcPr>
            <w:tcW w:w="11027" w:type="dxa"/>
            <w:tcBorders>
              <w:top w:val="single" w:sz="4" w:space="0" w:color="FFFFFF" w:themeColor="background1"/>
            </w:tcBorders>
          </w:tcPr>
          <w:p w14:paraId="348E2848" w14:textId="77777777" w:rsidR="00862BDA" w:rsidRPr="00581E18" w:rsidRDefault="00862BDA" w:rsidP="00CE62CD">
            <w:pPr>
              <w:rPr>
                <w:rFonts w:cs="Poppins"/>
              </w:rPr>
            </w:pPr>
            <w:r w:rsidRPr="00581E18">
              <w:rPr>
                <w:rFonts w:cs="Poppins"/>
              </w:rPr>
              <w:t>Predice a partir de las regularidades, similitudes o características comunes de un conjunto de datos o situaciones, patrones que pueda aplicar en la solución a un problema o situación.</w:t>
            </w:r>
          </w:p>
        </w:tc>
      </w:tr>
      <w:tr w:rsidR="00862BDA" w:rsidRPr="00581E18" w14:paraId="481E4C43" w14:textId="77777777" w:rsidTr="00434E25">
        <w:tc>
          <w:tcPr>
            <w:tcW w:w="2689" w:type="dxa"/>
          </w:tcPr>
          <w:p w14:paraId="00665240" w14:textId="77777777" w:rsidR="00862BDA" w:rsidRPr="00581E18" w:rsidRDefault="00862BDA" w:rsidP="00CE62CD">
            <w:pPr>
              <w:rPr>
                <w:rFonts w:cs="Poppins"/>
              </w:rPr>
            </w:pPr>
            <w:r w:rsidRPr="00581E18">
              <w:rPr>
                <w:rFonts w:cs="Poppins"/>
              </w:rPr>
              <w:t>Transfiere.</w:t>
            </w:r>
          </w:p>
        </w:tc>
        <w:tc>
          <w:tcPr>
            <w:tcW w:w="11027" w:type="dxa"/>
          </w:tcPr>
          <w:p w14:paraId="706E0763" w14:textId="77777777" w:rsidR="00862BDA" w:rsidRPr="00581E18" w:rsidRDefault="00862BDA" w:rsidP="00CE62CD">
            <w:pPr>
              <w:rPr>
                <w:rFonts w:cs="Poppins"/>
              </w:rPr>
            </w:pPr>
            <w:r w:rsidRPr="00581E18">
              <w:rPr>
                <w:rFonts w:cs="Poppins"/>
              </w:rPr>
              <w:t>Transfiere conocimientos, habilidades y estrategias aprendidas previamente en un contexto específico, a situaciones diferentes y nuevas al resolver un problema o situación.</w:t>
            </w:r>
          </w:p>
        </w:tc>
      </w:tr>
      <w:tr w:rsidR="00862BDA" w:rsidRPr="00581E18" w14:paraId="31C3BBE0" w14:textId="77777777" w:rsidTr="00434E25">
        <w:tc>
          <w:tcPr>
            <w:tcW w:w="2689" w:type="dxa"/>
          </w:tcPr>
          <w:p w14:paraId="4D6092C3" w14:textId="1B0A8234" w:rsidR="00862BDA" w:rsidRPr="00581E18" w:rsidRDefault="00862BDA" w:rsidP="00CE62CD">
            <w:pPr>
              <w:rPr>
                <w:rFonts w:cs="Poppins"/>
              </w:rPr>
            </w:pPr>
            <w:r w:rsidRPr="00581E18">
              <w:rPr>
                <w:rFonts w:cs="Poppins"/>
              </w:rPr>
              <w:t>Programa</w:t>
            </w:r>
            <w:r w:rsidR="00934864" w:rsidRPr="00581E18">
              <w:rPr>
                <w:rFonts w:cs="Poppins"/>
              </w:rPr>
              <w:t>.</w:t>
            </w:r>
          </w:p>
        </w:tc>
        <w:tc>
          <w:tcPr>
            <w:tcW w:w="11027" w:type="dxa"/>
          </w:tcPr>
          <w:p w14:paraId="0CEB1650" w14:textId="77777777" w:rsidR="00862BDA" w:rsidRPr="00581E18" w:rsidRDefault="00862BDA" w:rsidP="00CE62CD">
            <w:pPr>
              <w:rPr>
                <w:rFonts w:cs="Poppins"/>
              </w:rPr>
            </w:pPr>
            <w:r w:rsidRPr="00581E18">
              <w:rPr>
                <w:rFonts w:cs="Poppins"/>
              </w:rPr>
              <w:t xml:space="preserve">Programa mediante un entorno o IDE de programación para resolver un problema o situación. </w:t>
            </w:r>
          </w:p>
        </w:tc>
      </w:tr>
      <w:tr w:rsidR="00862BDA" w:rsidRPr="00581E18" w14:paraId="4E293863" w14:textId="77777777" w:rsidTr="00434E25">
        <w:tc>
          <w:tcPr>
            <w:tcW w:w="2689" w:type="dxa"/>
          </w:tcPr>
          <w:p w14:paraId="3D0B5EC9" w14:textId="7D31BB5C" w:rsidR="00862BDA" w:rsidRPr="00581E18" w:rsidRDefault="00862BDA" w:rsidP="00CE62CD">
            <w:pPr>
              <w:rPr>
                <w:rFonts w:cs="Poppins"/>
              </w:rPr>
            </w:pPr>
            <w:r w:rsidRPr="00581E18">
              <w:rPr>
                <w:rFonts w:cs="Poppins"/>
              </w:rPr>
              <w:t>Comunica</w:t>
            </w:r>
            <w:r w:rsidR="00934864" w:rsidRPr="00581E18">
              <w:rPr>
                <w:rFonts w:cs="Poppins"/>
              </w:rPr>
              <w:t>.</w:t>
            </w:r>
            <w:r w:rsidRPr="00581E18">
              <w:rPr>
                <w:rFonts w:cs="Poppins"/>
              </w:rPr>
              <w:t xml:space="preserve"> </w:t>
            </w:r>
          </w:p>
        </w:tc>
        <w:tc>
          <w:tcPr>
            <w:tcW w:w="11027" w:type="dxa"/>
          </w:tcPr>
          <w:p w14:paraId="784019C3" w14:textId="77777777" w:rsidR="00862BDA" w:rsidRPr="00581E18" w:rsidRDefault="00862BDA" w:rsidP="00CE62CD">
            <w:pPr>
              <w:rPr>
                <w:rFonts w:cs="Poppins"/>
              </w:rPr>
            </w:pPr>
            <w:r w:rsidRPr="00581E18">
              <w:rPr>
                <w:rFonts w:cs="Poppins"/>
              </w:rPr>
              <w:t xml:space="preserve">Comunica ideas o soluciones a problemas o situaciones de manera creativa, coherente y comprensible, compartiendo conocimientos con otros al resolver un problema o situación. </w:t>
            </w:r>
          </w:p>
        </w:tc>
      </w:tr>
      <w:tr w:rsidR="00862BDA" w:rsidRPr="00581E18" w14:paraId="1C6BA300" w14:textId="77777777" w:rsidTr="00434E25">
        <w:tc>
          <w:tcPr>
            <w:tcW w:w="2689" w:type="dxa"/>
          </w:tcPr>
          <w:p w14:paraId="1E651332" w14:textId="77EDBAA5" w:rsidR="00862BDA" w:rsidRPr="00581E18" w:rsidRDefault="00862BDA" w:rsidP="00CE62CD">
            <w:pPr>
              <w:rPr>
                <w:rFonts w:cs="Poppins"/>
              </w:rPr>
            </w:pPr>
            <w:r w:rsidRPr="00581E18">
              <w:rPr>
                <w:rFonts w:cs="Poppins"/>
              </w:rPr>
              <w:t>Colabora</w:t>
            </w:r>
            <w:r w:rsidR="00934864" w:rsidRPr="00581E18">
              <w:rPr>
                <w:rFonts w:cs="Poppins"/>
              </w:rPr>
              <w:t>.</w:t>
            </w:r>
            <w:r w:rsidRPr="00581E18">
              <w:rPr>
                <w:rFonts w:cs="Poppins"/>
              </w:rPr>
              <w:t xml:space="preserve"> </w:t>
            </w:r>
          </w:p>
        </w:tc>
        <w:tc>
          <w:tcPr>
            <w:tcW w:w="11027" w:type="dxa"/>
          </w:tcPr>
          <w:p w14:paraId="269E27DA" w14:textId="77777777" w:rsidR="00862BDA" w:rsidRPr="00581E18" w:rsidRDefault="00862BDA" w:rsidP="00CE62CD">
            <w:pPr>
              <w:rPr>
                <w:rFonts w:cs="Poppins"/>
              </w:rPr>
            </w:pPr>
            <w:r w:rsidRPr="00581E18">
              <w:rPr>
                <w:rFonts w:cs="Poppins"/>
              </w:rPr>
              <w:t xml:space="preserve">Demuestra un trato constructivo y respetuoso para resolver un problema o situación específica, al trabajar con otros y así apoyar su aprendizaje y contribuir al de los demás al resolver un problema o situación. </w:t>
            </w:r>
          </w:p>
        </w:tc>
      </w:tr>
      <w:tr w:rsidR="00862BDA" w:rsidRPr="00581E18" w14:paraId="4B5B307F" w14:textId="77777777" w:rsidTr="00434E25">
        <w:tc>
          <w:tcPr>
            <w:tcW w:w="2689" w:type="dxa"/>
          </w:tcPr>
          <w:p w14:paraId="6858F171" w14:textId="761E4074" w:rsidR="00862BDA" w:rsidRPr="00581E18" w:rsidRDefault="00862BDA" w:rsidP="00CE62CD">
            <w:pPr>
              <w:rPr>
                <w:rFonts w:cs="Poppins"/>
              </w:rPr>
            </w:pPr>
            <w:r w:rsidRPr="00581E18">
              <w:rPr>
                <w:rFonts w:cs="Poppins"/>
              </w:rPr>
              <w:t>Piensa de forma creativa</w:t>
            </w:r>
            <w:r w:rsidR="00934864" w:rsidRPr="00581E18">
              <w:rPr>
                <w:rFonts w:cs="Poppins"/>
              </w:rPr>
              <w:t>.</w:t>
            </w:r>
            <w:r w:rsidRPr="00581E18">
              <w:rPr>
                <w:rFonts w:cs="Poppins"/>
              </w:rPr>
              <w:t xml:space="preserve"> </w:t>
            </w:r>
          </w:p>
        </w:tc>
        <w:tc>
          <w:tcPr>
            <w:tcW w:w="11027" w:type="dxa"/>
          </w:tcPr>
          <w:p w14:paraId="37336FF7" w14:textId="77777777" w:rsidR="00862BDA" w:rsidRPr="00581E18" w:rsidRDefault="00862BDA" w:rsidP="00CE62CD">
            <w:pPr>
              <w:rPr>
                <w:rFonts w:cs="Poppins"/>
              </w:rPr>
            </w:pPr>
            <w:r w:rsidRPr="00581E18">
              <w:rPr>
                <w:rFonts w:cs="Poppins"/>
              </w:rPr>
              <w:t xml:space="preserve">Desarrolla soluciones ingeniosas, innovadoras, originales con enfoques no convencionales, al resolver un problema o situación. </w:t>
            </w:r>
          </w:p>
        </w:tc>
      </w:tr>
    </w:tbl>
    <w:p w14:paraId="046042D8" w14:textId="77777777" w:rsidR="00862BDA" w:rsidRPr="00581E18" w:rsidRDefault="00862BDA" w:rsidP="00862BDA">
      <w:pPr>
        <w:rPr>
          <w:rFonts w:cs="Poppins"/>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972"/>
        <w:gridCol w:w="10744"/>
      </w:tblGrid>
      <w:tr w:rsidR="00862BDA" w:rsidRPr="00581E18" w14:paraId="69F0EE3F" w14:textId="77777777" w:rsidTr="00434E25">
        <w:trPr>
          <w:tblHeader/>
        </w:trPr>
        <w:tc>
          <w:tcPr>
            <w:tcW w:w="13716"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7BF10F9D" w14:textId="77777777" w:rsidR="00862BDA" w:rsidRPr="00581E18" w:rsidRDefault="00862BDA" w:rsidP="00B90398">
            <w:pPr>
              <w:spacing w:after="0"/>
              <w:jc w:val="center"/>
              <w:rPr>
                <w:rFonts w:cs="Poppins"/>
                <w:b/>
                <w:sz w:val="20"/>
                <w:szCs w:val="20"/>
              </w:rPr>
            </w:pPr>
            <w:r w:rsidRPr="00581E18">
              <w:rPr>
                <w:rFonts w:cs="Poppins"/>
                <w:b/>
                <w:color w:val="FFFFFF" w:themeColor="background1"/>
                <w:sz w:val="24"/>
                <w:szCs w:val="24"/>
              </w:rPr>
              <w:t>Durante el desarrollo de las estrategias de mediación que proponga, asegure que el estudiante:</w:t>
            </w:r>
          </w:p>
        </w:tc>
      </w:tr>
      <w:tr w:rsidR="00862BDA" w:rsidRPr="00581E18" w14:paraId="263D103E" w14:textId="77777777" w:rsidTr="00434E25">
        <w:trPr>
          <w:tblHeader/>
        </w:trPr>
        <w:tc>
          <w:tcPr>
            <w:tcW w:w="297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AF0DC99" w14:textId="07807BB4" w:rsidR="00862BDA" w:rsidRPr="00581E18" w:rsidRDefault="00862BDA" w:rsidP="00B90398">
            <w:pPr>
              <w:spacing w:after="0"/>
              <w:jc w:val="center"/>
              <w:rPr>
                <w:rFonts w:cs="Poppins"/>
                <w:color w:val="FFFFFF" w:themeColor="background1"/>
              </w:rPr>
            </w:pPr>
            <w:r w:rsidRPr="00581E18">
              <w:rPr>
                <w:rFonts w:cs="Poppins"/>
                <w:b/>
                <w:color w:val="FFFFFF" w:themeColor="background1"/>
              </w:rPr>
              <w:t xml:space="preserve">Saber </w:t>
            </w:r>
            <w:r w:rsidR="00D43A4D" w:rsidRPr="00581E18">
              <w:rPr>
                <w:rFonts w:cs="Poppins"/>
                <w:b/>
                <w:color w:val="FFFFFF" w:themeColor="background1"/>
              </w:rPr>
              <w:t>a</w:t>
            </w:r>
            <w:r w:rsidRPr="00581E18">
              <w:rPr>
                <w:rFonts w:cs="Poppins"/>
                <w:b/>
                <w:color w:val="FFFFFF" w:themeColor="background1"/>
              </w:rPr>
              <w:t>ctitudinal</w:t>
            </w:r>
          </w:p>
        </w:tc>
        <w:tc>
          <w:tcPr>
            <w:tcW w:w="107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654BC122" w14:textId="0BA9A66F" w:rsidR="00862BDA" w:rsidRPr="00581E18" w:rsidRDefault="00663C31" w:rsidP="00B90398">
            <w:pPr>
              <w:spacing w:after="0"/>
              <w:jc w:val="center"/>
              <w:rPr>
                <w:rFonts w:cs="Poppins"/>
                <w:color w:val="FFFFFF" w:themeColor="background1"/>
              </w:rPr>
            </w:pPr>
            <w:r w:rsidRPr="00581E18">
              <w:rPr>
                <w:rFonts w:cs="Poppins"/>
                <w:b/>
                <w:bCs/>
                <w:color w:val="FFFFFF" w:themeColor="background1"/>
              </w:rPr>
              <w:t>Actitudes del pensador computacional observables </w:t>
            </w:r>
          </w:p>
        </w:tc>
      </w:tr>
      <w:tr w:rsidR="00862BDA" w:rsidRPr="00581E18" w14:paraId="48CC3265" w14:textId="77777777" w:rsidTr="00434E25">
        <w:tc>
          <w:tcPr>
            <w:tcW w:w="2972" w:type="dxa"/>
            <w:tcBorders>
              <w:top w:val="single" w:sz="4" w:space="0" w:color="FFFFFF" w:themeColor="background1"/>
            </w:tcBorders>
          </w:tcPr>
          <w:p w14:paraId="0FA4DAAA" w14:textId="77777777" w:rsidR="00862BDA" w:rsidRPr="00581E18" w:rsidRDefault="00862BDA" w:rsidP="00CE62CD">
            <w:pPr>
              <w:rPr>
                <w:rFonts w:cs="Poppins"/>
              </w:rPr>
            </w:pPr>
            <w:r w:rsidRPr="00581E18">
              <w:rPr>
                <w:rFonts w:cs="Poppins"/>
              </w:rPr>
              <w:t>Aprender del error.</w:t>
            </w:r>
          </w:p>
        </w:tc>
        <w:tc>
          <w:tcPr>
            <w:tcW w:w="10744" w:type="dxa"/>
            <w:tcBorders>
              <w:top w:val="single" w:sz="4" w:space="0" w:color="FFFFFF" w:themeColor="background1"/>
            </w:tcBorders>
          </w:tcPr>
          <w:p w14:paraId="426571D1" w14:textId="77777777" w:rsidR="00862BDA" w:rsidRPr="00581E18" w:rsidRDefault="00862BDA" w:rsidP="00CE62CD">
            <w:pPr>
              <w:rPr>
                <w:rFonts w:cs="Poppins"/>
              </w:rPr>
            </w:pPr>
            <w:r w:rsidRPr="00581E18">
              <w:rPr>
                <w:rFonts w:cs="Poppins"/>
              </w:rPr>
              <w:t>Demuestra ante los errores un comportamiento que le permita ganar experiencia a partir de lecciones aprendidas producto de los errores, convirtiendo los desaciertos en oportunidades de aprendizaje.</w:t>
            </w:r>
          </w:p>
        </w:tc>
      </w:tr>
      <w:tr w:rsidR="00862BDA" w:rsidRPr="00581E18" w14:paraId="2FB8D632" w14:textId="77777777" w:rsidTr="00434E25">
        <w:tc>
          <w:tcPr>
            <w:tcW w:w="2972" w:type="dxa"/>
          </w:tcPr>
          <w:p w14:paraId="5CB633DE" w14:textId="77777777" w:rsidR="00862BDA" w:rsidRPr="00581E18" w:rsidRDefault="00862BDA" w:rsidP="00CE62CD">
            <w:pPr>
              <w:rPr>
                <w:rFonts w:cs="Poppins"/>
              </w:rPr>
            </w:pPr>
            <w:r w:rsidRPr="00581E18">
              <w:rPr>
                <w:rFonts w:cs="Poppins"/>
              </w:rPr>
              <w:t>Flexibilidad para manejar</w:t>
            </w:r>
            <w:r w:rsidRPr="00581E18">
              <w:rPr>
                <w:rFonts w:cs="Poppins"/>
              </w:rPr>
              <w:br/>
              <w:t>problemas.</w:t>
            </w:r>
          </w:p>
        </w:tc>
        <w:tc>
          <w:tcPr>
            <w:tcW w:w="10744" w:type="dxa"/>
          </w:tcPr>
          <w:p w14:paraId="54F0AA0F" w14:textId="77777777" w:rsidR="00862BDA" w:rsidRPr="00581E18" w:rsidRDefault="00862BDA" w:rsidP="00CE62CD">
            <w:pPr>
              <w:rPr>
                <w:rFonts w:cs="Poppins"/>
              </w:rPr>
            </w:pPr>
            <w:r w:rsidRPr="00581E18">
              <w:rPr>
                <w:rFonts w:cs="Poppins"/>
              </w:rPr>
              <w:t>Demuestra un comportamiento hacia la adaptabilidad, flexibilidad y resiliencia ante los desafíos o situaciones imprevistas producto del entorno, la interacción con otros, o bien, con los recursos.</w:t>
            </w:r>
          </w:p>
        </w:tc>
      </w:tr>
      <w:tr w:rsidR="00862BDA" w:rsidRPr="00581E18" w14:paraId="05D40643" w14:textId="77777777" w:rsidTr="00434E25">
        <w:tc>
          <w:tcPr>
            <w:tcW w:w="2972" w:type="dxa"/>
          </w:tcPr>
          <w:p w14:paraId="60FE0059" w14:textId="77777777" w:rsidR="00862BDA" w:rsidRPr="00581E18" w:rsidRDefault="00862BDA" w:rsidP="00CE62CD">
            <w:pPr>
              <w:rPr>
                <w:rFonts w:cs="Poppins"/>
              </w:rPr>
            </w:pPr>
            <w:r w:rsidRPr="00581E18">
              <w:rPr>
                <w:rFonts w:cs="Poppins"/>
              </w:rPr>
              <w:t>Tolerancia a la frustración.</w:t>
            </w:r>
          </w:p>
        </w:tc>
        <w:tc>
          <w:tcPr>
            <w:tcW w:w="10744" w:type="dxa"/>
          </w:tcPr>
          <w:p w14:paraId="0B603B6A" w14:textId="77777777" w:rsidR="00862BDA" w:rsidRPr="00581E18" w:rsidRDefault="00862BDA" w:rsidP="00CE62CD">
            <w:pPr>
              <w:rPr>
                <w:rFonts w:cs="Poppins"/>
              </w:rPr>
            </w:pPr>
            <w:r w:rsidRPr="00581E18">
              <w:rPr>
                <w:rFonts w:cs="Poppins"/>
              </w:rPr>
              <w:t>Demuestra ante los desafíos, un comportamiento hacia la búsqueda de la autoconfianza, motivación, autocontrol, paciencia y persistencia.</w:t>
            </w:r>
          </w:p>
        </w:tc>
      </w:tr>
    </w:tbl>
    <w:p w14:paraId="3200E705" w14:textId="77777777" w:rsidR="00862BDA" w:rsidRPr="00581E18" w:rsidRDefault="00862BDA" w:rsidP="00862BDA">
      <w:pPr>
        <w:rPr>
          <w:rFonts w:cs="Poppins"/>
          <w:sz w:val="24"/>
        </w:rPr>
      </w:pPr>
    </w:p>
    <w:tbl>
      <w:tblPr>
        <w:tblStyle w:val="TableGrid"/>
        <w:tblW w:w="13716" w:type="dxa"/>
        <w:tblInd w:w="-113" w:type="dxa"/>
        <w:tblBorders>
          <w:top w:val="single" w:sz="4" w:space="0" w:color="09B7AE"/>
          <w:left w:val="single" w:sz="4" w:space="0" w:color="09B7AE"/>
          <w:bottom w:val="single" w:sz="4" w:space="0" w:color="09B7AE"/>
          <w:right w:val="single" w:sz="4" w:space="0" w:color="09B7AE"/>
          <w:insideH w:val="single" w:sz="4" w:space="0" w:color="09B7AE"/>
          <w:insideV w:val="single" w:sz="4" w:space="0" w:color="09B7AE"/>
        </w:tblBorders>
        <w:tblLook w:val="04A0" w:firstRow="1" w:lastRow="0" w:firstColumn="1" w:lastColumn="0" w:noHBand="0" w:noVBand="1"/>
      </w:tblPr>
      <w:tblGrid>
        <w:gridCol w:w="2111"/>
        <w:gridCol w:w="11605"/>
      </w:tblGrid>
      <w:tr w:rsidR="00862BDA" w:rsidRPr="00581E18" w14:paraId="246013B7" w14:textId="77777777" w:rsidTr="00434E2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67AB8ADF" w14:textId="77777777" w:rsidR="00862BDA" w:rsidRPr="00581E18" w:rsidRDefault="00862BDA" w:rsidP="00CE62CD">
            <w:pPr>
              <w:rPr>
                <w:rFonts w:cs="Poppins"/>
                <w:b/>
                <w:color w:val="FFFFFF" w:themeColor="background1"/>
                <w:sz w:val="24"/>
                <w:szCs w:val="24"/>
              </w:rPr>
            </w:pPr>
            <w:r w:rsidRPr="00581E18">
              <w:rPr>
                <w:rFonts w:cs="Poppins"/>
                <w:b/>
                <w:color w:val="FFFFFF" w:themeColor="background1"/>
                <w:sz w:val="24"/>
                <w:szCs w:val="24"/>
              </w:rPr>
              <w:t>Metodología</w:t>
            </w:r>
          </w:p>
        </w:tc>
        <w:tc>
          <w:tcPr>
            <w:tcW w:w="11605" w:type="dxa"/>
            <w:tcBorders>
              <w:left w:val="single" w:sz="4" w:space="0" w:color="FFFFFF" w:themeColor="background1"/>
            </w:tcBorders>
          </w:tcPr>
          <w:p w14:paraId="3AFB87F8" w14:textId="77777777" w:rsidR="00862BDA" w:rsidRPr="00581E18" w:rsidRDefault="00862BDA" w:rsidP="00CE62CD">
            <w:pPr>
              <w:rPr>
                <w:rFonts w:cs="Poppins"/>
              </w:rPr>
            </w:pPr>
            <w:r w:rsidRPr="00581E18">
              <w:rPr>
                <w:rFonts w:cs="Poppins"/>
              </w:rPr>
              <w:t xml:space="preserve">La propuesta curricular del PNFT es por competencias, por lo que se promueve el uso de metodologías activas que generen ambientes de aprendizaje centrados en el estudiante, utilizando la tecnología como un medio para potenciar ese aprendizaje, convirtiéndola en un objeto para pensar, idear y crear. </w:t>
            </w:r>
          </w:p>
          <w:p w14:paraId="5E9C11B4" w14:textId="77777777" w:rsidR="00862BDA" w:rsidRPr="00581E18" w:rsidRDefault="00862BDA" w:rsidP="00CE62CD">
            <w:pPr>
              <w:rPr>
                <w:rFonts w:cs="Poppins"/>
              </w:rPr>
            </w:pPr>
            <w:r w:rsidRPr="00581E18">
              <w:rPr>
                <w:rFonts w:cs="Poppins"/>
              </w:rPr>
              <w:t>Desde el PNFT se proponen tres metodologías activas: Aprendizaje Basado en Juegos, Aprendizaje Basado en Retos y Design Thinking. Estas se deben evidenciar en las estrategias de mediación, por lo que cada docente, aplicando su criterio, selecciona una de estas u otra según el contexto educativo, las características del estudiantado y los saberes que se estén desarrollando.</w:t>
            </w:r>
          </w:p>
        </w:tc>
      </w:tr>
      <w:tr w:rsidR="00862BDA" w:rsidRPr="00581E18" w14:paraId="5A5DC978" w14:textId="77777777" w:rsidTr="00434E2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14E1077C" w14:textId="77777777" w:rsidR="00862BDA" w:rsidRPr="00581E18" w:rsidRDefault="00862BDA" w:rsidP="00CE62CD">
            <w:pPr>
              <w:rPr>
                <w:rFonts w:cs="Poppins"/>
                <w:b/>
                <w:color w:val="FFFFFF" w:themeColor="background1"/>
                <w:sz w:val="24"/>
                <w:szCs w:val="24"/>
              </w:rPr>
            </w:pPr>
            <w:r w:rsidRPr="00581E18">
              <w:rPr>
                <w:rFonts w:cs="Poppins"/>
                <w:b/>
                <w:color w:val="FFFFFF" w:themeColor="background1"/>
                <w:sz w:val="24"/>
                <w:szCs w:val="24"/>
              </w:rPr>
              <w:t>Evaluación</w:t>
            </w:r>
          </w:p>
        </w:tc>
        <w:tc>
          <w:tcPr>
            <w:tcW w:w="11605" w:type="dxa"/>
            <w:tcBorders>
              <w:left w:val="single" w:sz="4" w:space="0" w:color="FFFFFF" w:themeColor="background1"/>
            </w:tcBorders>
          </w:tcPr>
          <w:p w14:paraId="17E8D5C6" w14:textId="77777777" w:rsidR="00862BDA" w:rsidRPr="00581E18" w:rsidRDefault="00862BDA" w:rsidP="00CE62CD">
            <w:pPr>
              <w:rPr>
                <w:rFonts w:cs="Poppins"/>
              </w:rPr>
            </w:pPr>
            <w:r w:rsidRPr="00581E18">
              <w:rPr>
                <w:rFonts w:cs="Poppins"/>
              </w:rPr>
              <w:t>La evaluación se llevará a cabo de acuerdo con lo descrito para esta asignatura en la Reglamento de Evaluación de los Aprendizajes.</w:t>
            </w:r>
          </w:p>
        </w:tc>
      </w:tr>
      <w:tr w:rsidR="00862BDA" w:rsidRPr="00581E18" w14:paraId="467914F7" w14:textId="77777777" w:rsidTr="00434E25">
        <w:tc>
          <w:tcPr>
            <w:tcW w:w="21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9B7AE"/>
          </w:tcPr>
          <w:p w14:paraId="5B06F7CE" w14:textId="4A1B9EE4" w:rsidR="00862BDA" w:rsidRPr="00581E18" w:rsidRDefault="007D0E67" w:rsidP="00CE62CD">
            <w:pPr>
              <w:rPr>
                <w:rFonts w:cs="Poppins"/>
                <w:b/>
                <w:color w:val="FFFFFF" w:themeColor="background1"/>
                <w:sz w:val="24"/>
                <w:szCs w:val="24"/>
              </w:rPr>
            </w:pPr>
            <w:r w:rsidRPr="00581E18">
              <w:rPr>
                <w:rFonts w:cs="Poppins"/>
                <w:b/>
                <w:color w:val="FFFFFF" w:themeColor="background1"/>
                <w:sz w:val="24"/>
                <w:szCs w:val="24"/>
              </w:rPr>
              <w:t>Aspectos a considerar</w:t>
            </w:r>
          </w:p>
          <w:p w14:paraId="355D734D" w14:textId="77777777" w:rsidR="00862BDA" w:rsidRPr="00581E18" w:rsidRDefault="00862BDA" w:rsidP="00CE62CD">
            <w:pPr>
              <w:rPr>
                <w:rFonts w:cs="Poppins"/>
                <w:b/>
                <w:color w:val="FFFFFF" w:themeColor="background1"/>
                <w:sz w:val="24"/>
                <w:szCs w:val="24"/>
              </w:rPr>
            </w:pPr>
          </w:p>
        </w:tc>
        <w:tc>
          <w:tcPr>
            <w:tcW w:w="11605" w:type="dxa"/>
            <w:tcBorders>
              <w:left w:val="single" w:sz="4" w:space="0" w:color="FFFFFF" w:themeColor="background1"/>
            </w:tcBorders>
          </w:tcPr>
          <w:p w14:paraId="5D1D262A" w14:textId="77777777" w:rsidR="00862BDA" w:rsidRPr="00581E18" w:rsidRDefault="00862BDA" w:rsidP="003D2A48">
            <w:pPr>
              <w:pStyle w:val="ListParagraph"/>
              <w:numPr>
                <w:ilvl w:val="0"/>
                <w:numId w:val="14"/>
              </w:numPr>
              <w:ind w:left="306" w:hanging="283"/>
              <w:rPr>
                <w:rFonts w:ascii="Poppins" w:hAnsi="Poppins" w:cs="Poppins"/>
                <w:bCs/>
                <w:lang w:val="es-ES"/>
              </w:rPr>
            </w:pPr>
            <w:r w:rsidRPr="00581E18">
              <w:rPr>
                <w:rFonts w:ascii="Poppins" w:hAnsi="Poppins" w:cs="Poppins"/>
                <w:bCs/>
                <w:lang w:val="es-ES"/>
              </w:rPr>
              <w:t>El docente, tiene la responsabilidad y libertad de diseñar estrategias de mediación contextualizadas integrando saberes que favorezcan el desarrollo de habilidades en los estudiantes valorando el tiempo efectivo por periodo.</w:t>
            </w:r>
          </w:p>
          <w:p w14:paraId="424E0741" w14:textId="77777777" w:rsidR="00862BDA" w:rsidRPr="00581E18" w:rsidRDefault="00862BDA" w:rsidP="003D2A48">
            <w:pPr>
              <w:pStyle w:val="ListParagraph"/>
              <w:numPr>
                <w:ilvl w:val="0"/>
                <w:numId w:val="14"/>
              </w:numPr>
              <w:ind w:left="306" w:hanging="283"/>
              <w:rPr>
                <w:rFonts w:ascii="Poppins" w:hAnsi="Poppins" w:cs="Poppins"/>
                <w:lang w:val="es-ES"/>
              </w:rPr>
            </w:pPr>
            <w:r w:rsidRPr="00581E18">
              <w:rPr>
                <w:rFonts w:ascii="Poppins" w:hAnsi="Poppins" w:cs="Poppins"/>
                <w:bCs/>
                <w:lang w:val="es-ES"/>
              </w:rPr>
              <w:t>Se recomienda que, al planificar estrategias de mediación, se articulen actividades desconectadas con propuestas tecnológicas, atendiendo al desarrollo del estudiante y favoreciendo experiencias de aprendizaje significativas.</w:t>
            </w:r>
          </w:p>
        </w:tc>
      </w:tr>
    </w:tbl>
    <w:p w14:paraId="2E262518" w14:textId="759FA2B3" w:rsidR="00862BDA" w:rsidRPr="00581E18" w:rsidRDefault="00862BDA" w:rsidP="00862BDA">
      <w:pPr>
        <w:rPr>
          <w:rFonts w:cs="Poppins"/>
          <w:b/>
          <w:i/>
          <w:color w:val="00516C"/>
          <w:spacing w:val="-2"/>
          <w:sz w:val="24"/>
        </w:rPr>
      </w:pPr>
    </w:p>
    <w:p w14:paraId="5DDA8D35" w14:textId="7F173BB4" w:rsidR="00F777EA" w:rsidRPr="00581E18" w:rsidRDefault="00F777EA" w:rsidP="00426D1C">
      <w:pPr>
        <w:pStyle w:val="Heading1"/>
        <w:rPr>
          <w:rFonts w:cs="Poppins"/>
        </w:rPr>
      </w:pPr>
      <w:bookmarkStart w:id="29" w:name="_Toc215054741"/>
      <w:r w:rsidRPr="00581E18">
        <w:rPr>
          <w:rFonts w:cs="Poppins"/>
        </w:rPr>
        <w:t>Créditos</w:t>
      </w:r>
      <w:bookmarkEnd w:id="29"/>
    </w:p>
    <w:p w14:paraId="5FC18AD4" w14:textId="18EF1E86" w:rsidR="00F777EA" w:rsidRPr="00581E18" w:rsidRDefault="00C16E0F" w:rsidP="00AC0C05">
      <w:pPr>
        <w:spacing w:line="360" w:lineRule="auto"/>
        <w:ind w:right="900"/>
        <w:rPr>
          <w:rFonts w:cs="Poppins"/>
          <w:b/>
          <w:bCs/>
          <w:color w:val="3B3838" w:themeColor="background2" w:themeShade="40"/>
          <w:sz w:val="28"/>
          <w:szCs w:val="28"/>
        </w:rPr>
      </w:pPr>
      <w:r w:rsidRPr="00581E18">
        <w:rPr>
          <w:rFonts w:eastAsia="Times New Roman" w:cs="Poppins"/>
          <w:noProof/>
          <w:lang w:eastAsia="es-MX"/>
        </w:rPr>
        <mc:AlternateContent>
          <mc:Choice Requires="wps">
            <w:drawing>
              <wp:anchor distT="0" distB="0" distL="114300" distR="114300" simplePos="0" relativeHeight="251658242" behindDoc="0" locked="0" layoutInCell="1" allowOverlap="1" wp14:anchorId="618DE36C" wp14:editId="79EAA53F">
                <wp:simplePos x="0" y="0"/>
                <wp:positionH relativeFrom="column">
                  <wp:posOffset>47629</wp:posOffset>
                </wp:positionH>
                <wp:positionV relativeFrom="paragraph">
                  <wp:posOffset>383696</wp:posOffset>
                </wp:positionV>
                <wp:extent cx="23920" cy="2530826"/>
                <wp:effectExtent l="0" t="0" r="33655" b="22225"/>
                <wp:wrapNone/>
                <wp:docPr id="1946710306" name="Conector recto 2"/>
                <wp:cNvGraphicFramePr/>
                <a:graphic xmlns:a="http://schemas.openxmlformats.org/drawingml/2006/main">
                  <a:graphicData uri="http://schemas.microsoft.com/office/word/2010/wordprocessingShape">
                    <wps:wsp>
                      <wps:cNvCnPr/>
                      <wps:spPr>
                        <a:xfrm>
                          <a:off x="0" y="0"/>
                          <a:ext cx="23920" cy="2530826"/>
                        </a:xfrm>
                        <a:prstGeom prst="line">
                          <a:avLst/>
                        </a:prstGeom>
                        <a:ln w="19050">
                          <a:solidFill>
                            <a:srgbClr val="09B6AD"/>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E288BD1">
              <v:line id="Conector recto 2"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9b6ad" strokeweight="1.5pt" from="3.75pt,30.2pt" to="5.65pt,229.5pt" w14:anchorId="0A153E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">
                <v:stroke joinstyle="miter" dashstyle="1 1"/>
              </v:line>
            </w:pict>
          </mc:Fallback>
        </mc:AlternateContent>
      </w:r>
      <w:r w:rsidR="00F777EA" w:rsidRPr="00581E18">
        <w:rPr>
          <w:rFonts w:cs="Poppins"/>
          <w:b/>
          <w:bCs/>
          <w:color w:val="3B3838" w:themeColor="background2" w:themeShade="40"/>
          <w:sz w:val="28"/>
          <w:szCs w:val="28"/>
        </w:rPr>
        <w:t>Elaborado por</w:t>
      </w:r>
    </w:p>
    <w:p w14:paraId="3B97849B" w14:textId="6E2B948F" w:rsidR="00426D1C" w:rsidRPr="00581E18" w:rsidRDefault="00426D1C" w:rsidP="00426D1C">
      <w:pPr>
        <w:ind w:left="426" w:right="900"/>
        <w:rPr>
          <w:rFonts w:cs="Poppins"/>
          <w:b/>
          <w:bCs/>
          <w:color w:val="09B7AE"/>
        </w:rPr>
      </w:pPr>
      <w:r w:rsidRPr="00581E18">
        <w:rPr>
          <w:rFonts w:cs="Poppins"/>
          <w:b/>
          <w:bCs/>
          <w:color w:val="09B7AE"/>
        </w:rPr>
        <w:t>Daniela Villanueva Piva</w:t>
      </w:r>
    </w:p>
    <w:p w14:paraId="3EC709F2" w14:textId="77777777" w:rsidR="00426D1C" w:rsidRPr="00581E18" w:rsidRDefault="00426D1C" w:rsidP="00426D1C">
      <w:pPr>
        <w:ind w:left="426" w:right="900"/>
        <w:rPr>
          <w:rFonts w:cs="Poppins"/>
          <w:b/>
          <w:bCs/>
          <w:color w:val="09B7AE"/>
        </w:rPr>
      </w:pPr>
      <w:r w:rsidRPr="00581E18">
        <w:rPr>
          <w:rFonts w:cs="Poppins"/>
          <w:b/>
          <w:bCs/>
          <w:color w:val="09B7AE"/>
        </w:rPr>
        <w:t>Karen White Acuña</w:t>
      </w:r>
    </w:p>
    <w:p w14:paraId="74D5685F" w14:textId="77777777" w:rsidR="00426D1C" w:rsidRPr="00581E18" w:rsidRDefault="00426D1C" w:rsidP="00426D1C">
      <w:pPr>
        <w:ind w:left="426" w:right="900"/>
        <w:rPr>
          <w:rFonts w:cs="Poppins"/>
          <w:b/>
          <w:bCs/>
          <w:color w:val="09B7AE"/>
        </w:rPr>
      </w:pPr>
      <w:r w:rsidRPr="00581E18">
        <w:rPr>
          <w:rFonts w:cs="Poppins"/>
          <w:b/>
          <w:bCs/>
          <w:color w:val="09B7AE"/>
        </w:rPr>
        <w:t>Kevin Sánchez Bogarín</w:t>
      </w:r>
    </w:p>
    <w:p w14:paraId="3A11EE16" w14:textId="77777777" w:rsidR="00426D1C" w:rsidRPr="00581E18" w:rsidRDefault="00426D1C" w:rsidP="00426D1C">
      <w:pPr>
        <w:ind w:left="426" w:right="900"/>
        <w:rPr>
          <w:rFonts w:cs="Poppins"/>
          <w:b/>
          <w:color w:val="09B7AE"/>
        </w:rPr>
      </w:pPr>
      <w:r w:rsidRPr="00581E18">
        <w:rPr>
          <w:rFonts w:cs="Poppins"/>
          <w:b/>
          <w:color w:val="09B7AE"/>
        </w:rPr>
        <w:t xml:space="preserve">Leonardo Calvo </w:t>
      </w:r>
      <w:proofErr w:type="spellStart"/>
      <w:r w:rsidRPr="00581E18">
        <w:rPr>
          <w:rFonts w:cs="Poppins"/>
          <w:b/>
          <w:color w:val="09B7AE"/>
        </w:rPr>
        <w:t>Calvo</w:t>
      </w:r>
      <w:proofErr w:type="spellEnd"/>
    </w:p>
    <w:p w14:paraId="5CE79948" w14:textId="77777777" w:rsidR="00426D1C" w:rsidRPr="00581E18" w:rsidRDefault="00426D1C" w:rsidP="00426D1C">
      <w:pPr>
        <w:ind w:left="426" w:right="900"/>
        <w:rPr>
          <w:rFonts w:cs="Poppins"/>
          <w:b/>
          <w:bCs/>
          <w:color w:val="09B7AE"/>
        </w:rPr>
      </w:pPr>
      <w:r w:rsidRPr="00581E18">
        <w:rPr>
          <w:rFonts w:cs="Poppins"/>
          <w:b/>
          <w:bCs/>
          <w:color w:val="09B7AE"/>
        </w:rPr>
        <w:t>Mariana Pérez Aguilar</w:t>
      </w:r>
    </w:p>
    <w:p w14:paraId="3BF05073" w14:textId="77777777" w:rsidR="00426D1C" w:rsidRPr="00581E18" w:rsidRDefault="00426D1C" w:rsidP="00426D1C">
      <w:pPr>
        <w:ind w:left="426" w:right="900"/>
        <w:rPr>
          <w:rFonts w:cs="Poppins"/>
          <w:b/>
          <w:bCs/>
          <w:color w:val="09B7AE"/>
        </w:rPr>
      </w:pPr>
      <w:r w:rsidRPr="00581E18">
        <w:rPr>
          <w:rFonts w:cs="Poppins"/>
          <w:b/>
          <w:bCs/>
          <w:color w:val="09B7AE"/>
        </w:rPr>
        <w:t>Moisés Abarca Pérez</w:t>
      </w:r>
    </w:p>
    <w:p w14:paraId="0D4B17D5" w14:textId="77777777" w:rsidR="00426D1C" w:rsidRPr="00581E18" w:rsidRDefault="00426D1C" w:rsidP="00426D1C">
      <w:pPr>
        <w:ind w:left="426" w:right="900"/>
        <w:rPr>
          <w:rFonts w:cs="Poppins"/>
          <w:b/>
          <w:bCs/>
          <w:color w:val="09B7AE"/>
        </w:rPr>
      </w:pPr>
      <w:r w:rsidRPr="00581E18">
        <w:rPr>
          <w:rFonts w:cs="Poppins"/>
          <w:b/>
          <w:bCs/>
          <w:color w:val="09B7AE"/>
        </w:rPr>
        <w:t>Yolanda Villanueva Agüero</w:t>
      </w:r>
    </w:p>
    <w:p w14:paraId="14DE07DF" w14:textId="523FEDC4" w:rsidR="00426D1C" w:rsidRPr="00581E18" w:rsidRDefault="00426D1C" w:rsidP="00426D1C">
      <w:pPr>
        <w:ind w:left="426" w:right="900"/>
        <w:rPr>
          <w:rFonts w:eastAsia="Times New Roman" w:cs="Poppins"/>
          <w:lang w:eastAsia="es-MX"/>
        </w:rPr>
      </w:pPr>
      <w:r w:rsidRPr="00581E18">
        <w:rPr>
          <w:rFonts w:eastAsia="Times New Roman" w:cs="Poppins"/>
          <w:lang w:eastAsia="es-MX"/>
        </w:rPr>
        <w:t xml:space="preserve">Asesores </w:t>
      </w:r>
      <w:r w:rsidR="00E013D5" w:rsidRPr="00581E18">
        <w:rPr>
          <w:rFonts w:eastAsia="Times New Roman" w:cs="Poppins"/>
          <w:lang w:eastAsia="es-MX"/>
        </w:rPr>
        <w:t>N</w:t>
      </w:r>
      <w:r w:rsidRPr="00581E18">
        <w:rPr>
          <w:rFonts w:eastAsia="Times New Roman" w:cs="Poppins"/>
          <w:lang w:eastAsia="es-MX"/>
        </w:rPr>
        <w:t>acionales, PNFT-DRTE</w:t>
      </w:r>
    </w:p>
    <w:p w14:paraId="66217CA8" w14:textId="3EB7E1BC" w:rsidR="00F4166F" w:rsidRPr="00581E18" w:rsidRDefault="00F4166F" w:rsidP="00426D1C">
      <w:pPr>
        <w:ind w:left="426" w:right="900"/>
        <w:rPr>
          <w:rFonts w:eastAsia="Times New Roman" w:cs="Poppins"/>
          <w:b/>
          <w:bCs/>
          <w:color w:val="09B7AE"/>
          <w:lang w:eastAsia="es-MX"/>
        </w:rPr>
      </w:pPr>
      <w:r w:rsidRPr="00581E18">
        <w:rPr>
          <w:rFonts w:eastAsia="Times New Roman" w:cs="Poppins"/>
          <w:b/>
          <w:bCs/>
          <w:color w:val="09B7AE"/>
          <w:lang w:eastAsia="es-MX"/>
        </w:rPr>
        <w:t>Noviembre, 2025</w:t>
      </w:r>
    </w:p>
    <w:p w14:paraId="3DC675CF" w14:textId="77777777" w:rsidR="009E2E40" w:rsidRPr="00581E18" w:rsidRDefault="009E2E40">
      <w:pPr>
        <w:rPr>
          <w:rFonts w:cs="Poppins"/>
        </w:rPr>
      </w:pPr>
    </w:p>
    <w:p w14:paraId="454D16C4" w14:textId="77777777" w:rsidR="00441442" w:rsidRPr="00581E18" w:rsidRDefault="00441442">
      <w:pPr>
        <w:rPr>
          <w:rFonts w:cs="Poppins"/>
        </w:rPr>
      </w:pPr>
    </w:p>
    <w:p w14:paraId="78474C3B" w14:textId="5D34F92B" w:rsidR="00441442" w:rsidRPr="00581E18" w:rsidRDefault="00441442" w:rsidP="00AC0C05">
      <w:pPr>
        <w:pStyle w:val="Heading1"/>
      </w:pPr>
      <w:bookmarkStart w:id="30" w:name="_Toc215054742"/>
      <w:r w:rsidRPr="00581E18">
        <w:t>Referencias</w:t>
      </w:r>
      <w:bookmarkEnd w:id="30"/>
    </w:p>
    <w:p w14:paraId="1D7053F1" w14:textId="77777777" w:rsidR="006F16C0" w:rsidRPr="00581E18" w:rsidRDefault="006F16C0" w:rsidP="006F16C0">
      <w:pPr>
        <w:ind w:left="709" w:hanging="709"/>
        <w:rPr>
          <w:rFonts w:cs="Poppins"/>
        </w:rPr>
      </w:pPr>
      <w:r w:rsidRPr="00581E18">
        <w:rPr>
          <w:rFonts w:cs="Poppins"/>
        </w:rPr>
        <w:t>Ministerio de Educación Pública (MEP, 2023).</w:t>
      </w:r>
      <w:r w:rsidRPr="00581E18">
        <w:rPr>
          <w:rFonts w:ascii="Times New Roman" w:hAnsi="Times New Roman" w:cs="Times New Roman"/>
        </w:rPr>
        <w:t> </w:t>
      </w:r>
      <w:r w:rsidRPr="00581E18">
        <w:rPr>
          <w:rFonts w:cs="Poppins"/>
          <w:i/>
          <w:iCs/>
        </w:rPr>
        <w:t>Programa Nacional de Formación Tecnológica en el Sistema Educativo Costarricense. Macro y micro currículo.</w:t>
      </w:r>
      <w:r w:rsidRPr="00581E18">
        <w:rPr>
          <w:rFonts w:ascii="Times New Roman" w:hAnsi="Times New Roman" w:cs="Times New Roman"/>
          <w:i/>
          <w:iCs/>
        </w:rPr>
        <w:t> </w:t>
      </w:r>
      <w:r w:rsidRPr="00581E18">
        <w:rPr>
          <w:rFonts w:cs="Poppins"/>
          <w:i/>
          <w:iCs/>
        </w:rPr>
        <w:t>(PNFT).</w:t>
      </w:r>
      <w:r w:rsidRPr="00581E18">
        <w:rPr>
          <w:rFonts w:cs="Poppins"/>
        </w:rPr>
        <w:t xml:space="preserve"> </w:t>
      </w:r>
      <w:hyperlink r:id="rId12" w:tgtFrame="_blank" w:tooltip="https://www.mep.go.cr/educatico/repositorio-pnft" w:history="1">
        <w:r w:rsidRPr="00581E18">
          <w:rPr>
            <w:rStyle w:val="Hyperlink"/>
            <w:rFonts w:cs="Poppins"/>
          </w:rPr>
          <w:t>https://www.mep.go.cr/educatico/repositorio-pnft</w:t>
        </w:r>
      </w:hyperlink>
    </w:p>
    <w:p w14:paraId="2017536C" w14:textId="77777777" w:rsidR="00441442" w:rsidRPr="00782052" w:rsidRDefault="00441442" w:rsidP="00441442">
      <w:pPr>
        <w:spacing w:line="360" w:lineRule="auto"/>
        <w:rPr>
          <w:rFonts w:eastAsia="Times New Roman" w:cs="Poppins"/>
          <w:i/>
          <w:iCs/>
          <w:u w:val="single"/>
          <w:lang w:eastAsia="es-MX"/>
        </w:rPr>
      </w:pPr>
    </w:p>
    <w:sectPr w:rsidR="00441442" w:rsidRPr="00782052" w:rsidSect="00640485">
      <w:headerReference w:type="default" r:id="rId13"/>
      <w:footerReference w:type="even" r:id="rId14"/>
      <w:footerReference w:type="default" r:id="rId15"/>
      <w:pgSz w:w="15840" w:h="12240" w:orient="landscape"/>
      <w:pgMar w:top="1701" w:right="1701"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E8671" w14:textId="77777777" w:rsidR="002B4ED7" w:rsidRPr="00581E18" w:rsidRDefault="002B4ED7" w:rsidP="00171729">
      <w:r w:rsidRPr="00581E18">
        <w:separator/>
      </w:r>
    </w:p>
  </w:endnote>
  <w:endnote w:type="continuationSeparator" w:id="0">
    <w:p w14:paraId="211F431C" w14:textId="77777777" w:rsidR="002B4ED7" w:rsidRPr="00581E18" w:rsidRDefault="002B4ED7" w:rsidP="00171729">
      <w:r w:rsidRPr="00581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Nirmala UI"/>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9161236"/>
      <w:docPartObj>
        <w:docPartGallery w:val="Page Numbers (Bottom of Page)"/>
        <w:docPartUnique/>
      </w:docPartObj>
    </w:sdtPr>
    <w:sdtContent>
      <w:p w14:paraId="2E41F2A9" w14:textId="77777777" w:rsidR="00171729" w:rsidRPr="00581E18" w:rsidRDefault="00171729" w:rsidP="00CE62CD">
        <w:pPr>
          <w:pStyle w:val="Footer"/>
          <w:framePr w:wrap="none" w:vAnchor="text" w:hAnchor="margin" w:xAlign="right" w:y="1"/>
          <w:rPr>
            <w:rStyle w:val="PageNumber"/>
          </w:rPr>
        </w:pPr>
        <w:r w:rsidRPr="00581E18">
          <w:rPr>
            <w:rStyle w:val="PageNumber"/>
          </w:rPr>
          <w:fldChar w:fldCharType="begin"/>
        </w:r>
        <w:r w:rsidRPr="00581E18">
          <w:rPr>
            <w:rStyle w:val="PageNumber"/>
          </w:rPr>
          <w:instrText xml:space="preserve"> PAGE </w:instrText>
        </w:r>
        <w:r w:rsidRPr="00581E18">
          <w:rPr>
            <w:rStyle w:val="PageNumber"/>
          </w:rPr>
          <w:fldChar w:fldCharType="end"/>
        </w:r>
      </w:p>
    </w:sdtContent>
  </w:sdt>
  <w:p w14:paraId="330713DD" w14:textId="77777777" w:rsidR="00171729" w:rsidRPr="00581E18" w:rsidRDefault="00171729" w:rsidP="001717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Poppins"/>
        <w:b/>
        <w:bCs/>
      </w:rPr>
      <w:id w:val="782694828"/>
      <w:docPartObj>
        <w:docPartGallery w:val="Page Numbers (Bottom of Page)"/>
        <w:docPartUnique/>
      </w:docPartObj>
    </w:sdtPr>
    <w:sdtContent>
      <w:p w14:paraId="41F079E7" w14:textId="77777777" w:rsidR="00171729" w:rsidRPr="00581E18" w:rsidRDefault="00171729" w:rsidP="00CE62CD">
        <w:pPr>
          <w:pStyle w:val="Footer"/>
          <w:framePr w:wrap="none" w:vAnchor="text" w:hAnchor="margin" w:xAlign="right" w:y="1"/>
          <w:rPr>
            <w:rStyle w:val="PageNumber"/>
            <w:rFonts w:cs="Poppins"/>
            <w:b/>
            <w:bCs/>
          </w:rPr>
        </w:pPr>
        <w:r w:rsidRPr="00581E18">
          <w:rPr>
            <w:rStyle w:val="PageNumber"/>
            <w:rFonts w:cs="Poppins"/>
            <w:b/>
            <w:bCs/>
          </w:rPr>
          <w:fldChar w:fldCharType="begin"/>
        </w:r>
        <w:r w:rsidRPr="00581E18">
          <w:rPr>
            <w:rStyle w:val="PageNumber"/>
            <w:rFonts w:cs="Poppins"/>
            <w:b/>
            <w:bCs/>
          </w:rPr>
          <w:instrText xml:space="preserve"> PAGE </w:instrText>
        </w:r>
        <w:r w:rsidRPr="00581E18">
          <w:rPr>
            <w:rStyle w:val="PageNumber"/>
            <w:rFonts w:cs="Poppins"/>
            <w:b/>
            <w:bCs/>
          </w:rPr>
          <w:fldChar w:fldCharType="separate"/>
        </w:r>
        <w:r w:rsidRPr="00581E18">
          <w:rPr>
            <w:rStyle w:val="PageNumber"/>
            <w:rFonts w:cs="Poppins"/>
            <w:b/>
            <w:bCs/>
          </w:rPr>
          <w:t>1</w:t>
        </w:r>
        <w:r w:rsidRPr="00581E18">
          <w:rPr>
            <w:rStyle w:val="PageNumber"/>
            <w:rFonts w:cs="Poppins"/>
            <w:b/>
            <w:bCs/>
          </w:rPr>
          <w:fldChar w:fldCharType="end"/>
        </w:r>
      </w:p>
    </w:sdtContent>
  </w:sdt>
  <w:p w14:paraId="418176A6" w14:textId="2A1F2550" w:rsidR="00171729" w:rsidRPr="00581E18" w:rsidRDefault="00171729" w:rsidP="00171729">
    <w:pPr>
      <w:pStyle w:val="Footer"/>
      <w:ind w:right="360"/>
      <w:rPr>
        <w:rFonts w:cs="Poppins"/>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07369" w14:textId="77777777" w:rsidR="002B4ED7" w:rsidRPr="00581E18" w:rsidRDefault="002B4ED7" w:rsidP="00171729">
      <w:r w:rsidRPr="00581E18">
        <w:separator/>
      </w:r>
    </w:p>
  </w:footnote>
  <w:footnote w:type="continuationSeparator" w:id="0">
    <w:p w14:paraId="04FDC51A" w14:textId="77777777" w:rsidR="002B4ED7" w:rsidRPr="00581E18" w:rsidRDefault="002B4ED7" w:rsidP="00171729">
      <w:r w:rsidRPr="00581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30CF" w14:textId="4E154D3C" w:rsidR="009E2E40" w:rsidRPr="00581E18" w:rsidRDefault="000710FE">
    <w:pPr>
      <w:pStyle w:val="Header"/>
    </w:pPr>
    <w:r w:rsidRPr="00581E18">
      <w:rPr>
        <w:noProof/>
      </w:rPr>
      <mc:AlternateContent>
        <mc:Choice Requires="wps">
          <w:drawing>
            <wp:anchor distT="0" distB="0" distL="114300" distR="114300" simplePos="0" relativeHeight="251658241" behindDoc="0" locked="0" layoutInCell="1" allowOverlap="1" wp14:anchorId="10A29C42" wp14:editId="653157DD">
              <wp:simplePos x="0" y="0"/>
              <wp:positionH relativeFrom="column">
                <wp:posOffset>6223000</wp:posOffset>
              </wp:positionH>
              <wp:positionV relativeFrom="paragraph">
                <wp:posOffset>271458</wp:posOffset>
              </wp:positionV>
              <wp:extent cx="2523736" cy="423858"/>
              <wp:effectExtent l="0" t="0" r="0" b="0"/>
              <wp:wrapNone/>
              <wp:docPr id="1341994476" name="Cuadro de texto 5"/>
              <wp:cNvGraphicFramePr/>
              <a:graphic xmlns:a="http://schemas.openxmlformats.org/drawingml/2006/main">
                <a:graphicData uri="http://schemas.microsoft.com/office/word/2010/wordprocessingShape">
                  <wps:wsp>
                    <wps:cNvSpPr txBox="1"/>
                    <wps:spPr>
                      <a:xfrm>
                        <a:off x="0" y="0"/>
                        <a:ext cx="2523736" cy="423858"/>
                      </a:xfrm>
                      <a:prstGeom prst="rect">
                        <a:avLst/>
                      </a:prstGeom>
                      <a:noFill/>
                      <a:ln w="6350">
                        <a:noFill/>
                      </a:ln>
                    </wps:spPr>
                    <wps:txbx>
                      <w:txbxContent>
                        <w:p w14:paraId="21DB484D" w14:textId="7375DC5E" w:rsidR="009E2E40" w:rsidRPr="00581E18" w:rsidRDefault="000710FE">
                          <w:pPr>
                            <w:rPr>
                              <w:rFonts w:cs="Poppins"/>
                              <w:b/>
                              <w:bCs/>
                              <w:color w:val="09B6AD"/>
                              <w:sz w:val="32"/>
                              <w:szCs w:val="32"/>
                            </w:rPr>
                          </w:pPr>
                          <w:r w:rsidRPr="00581E18">
                            <w:rPr>
                              <w:rFonts w:cs="Poppins"/>
                              <w:b/>
                              <w:bCs/>
                              <w:color w:val="09B6AD"/>
                              <w:sz w:val="32"/>
                              <w:szCs w:val="32"/>
                            </w:rPr>
                            <w:t xml:space="preserve"> Educación </w:t>
                          </w:r>
                          <w:r w:rsidR="005619FC" w:rsidRPr="00581E18">
                            <w:rPr>
                              <w:rFonts w:cs="Poppins"/>
                              <w:b/>
                              <w:bCs/>
                              <w:color w:val="09B6AD"/>
                              <w:sz w:val="32"/>
                              <w:szCs w:val="32"/>
                            </w:rPr>
                            <w:t>P</w:t>
                          </w:r>
                          <w:r w:rsidR="004F7114" w:rsidRPr="00581E18">
                            <w:rPr>
                              <w:rFonts w:cs="Poppins"/>
                              <w:b/>
                              <w:bCs/>
                              <w:color w:val="09B6AD"/>
                              <w:sz w:val="32"/>
                              <w:szCs w:val="32"/>
                            </w:rPr>
                            <w:t>reescolar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5C613979">
            <v:shapetype id="_x0000_t202" coordsize="21600,21600" o:spt="202" path="m,l,21600r21600,l21600,xe" w14:anchorId="10A29C42">
              <v:stroke joinstyle="miter"/>
              <v:path gradientshapeok="t" o:connecttype="rect"/>
            </v:shapetype>
            <v:shape id="Cuadro de texto 5" style="position:absolute;margin-left:490pt;margin-top:21.35pt;width:198.7pt;height:33.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">
              <v:textbox>
                <w:txbxContent>
                  <w:p w:rsidRPr="00581E18" w:rsidR="009E2E40" w:rsidRDefault="000710FE" w14:paraId="6CD65045" w14:textId="7375DC5E">
                    <w:pPr>
                      <w:rPr>
                        <w:rFonts w:cs="Poppins"/>
                        <w:b/>
                        <w:bCs/>
                        <w:color w:val="09B6AD"/>
                        <w:sz w:val="32"/>
                        <w:szCs w:val="32"/>
                      </w:rPr>
                    </w:pPr>
                    <w:r w:rsidRPr="00581E18">
                      <w:rPr>
                        <w:rFonts w:cs="Poppins"/>
                        <w:b/>
                        <w:bCs/>
                        <w:color w:val="09B6AD"/>
                        <w:sz w:val="32"/>
                        <w:szCs w:val="32"/>
                      </w:rPr>
                      <w:t xml:space="preserve"> Educación </w:t>
                    </w:r>
                    <w:r w:rsidRPr="00581E18" w:rsidR="005619FC">
                      <w:rPr>
                        <w:rFonts w:cs="Poppins"/>
                        <w:b/>
                        <w:bCs/>
                        <w:color w:val="09B6AD"/>
                        <w:sz w:val="32"/>
                        <w:szCs w:val="32"/>
                      </w:rPr>
                      <w:t>P</w:t>
                    </w:r>
                    <w:r w:rsidRPr="00581E18" w:rsidR="004F7114">
                      <w:rPr>
                        <w:rFonts w:cs="Poppins"/>
                        <w:b/>
                        <w:bCs/>
                        <w:color w:val="09B6AD"/>
                        <w:sz w:val="32"/>
                        <w:szCs w:val="32"/>
                      </w:rPr>
                      <w:t>reescolar</w:t>
                    </w:r>
                  </w:p>
                </w:txbxContent>
              </v:textbox>
            </v:shape>
          </w:pict>
        </mc:Fallback>
      </mc:AlternateContent>
    </w:r>
    <w:r w:rsidR="00DE16DE" w:rsidRPr="00581E18">
      <w:rPr>
        <w:rFonts w:cs="Poppins"/>
        <w:b/>
        <w:bCs/>
        <w:noProof/>
      </w:rPr>
      <w:drawing>
        <wp:anchor distT="0" distB="0" distL="114300" distR="114300" simplePos="0" relativeHeight="251658242" behindDoc="1" locked="0" layoutInCell="1" allowOverlap="1" wp14:anchorId="5133212B" wp14:editId="49F301A5">
          <wp:simplePos x="0" y="0"/>
          <wp:positionH relativeFrom="page">
            <wp:align>right</wp:align>
          </wp:positionH>
          <wp:positionV relativeFrom="paragraph">
            <wp:posOffset>2593103</wp:posOffset>
          </wp:positionV>
          <wp:extent cx="10277475" cy="4718905"/>
          <wp:effectExtent l="0" t="0" r="0" b="5715"/>
          <wp:wrapNone/>
          <wp:docPr id="12569363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36303"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0277475" cy="4718905"/>
                  </a:xfrm>
                  <a:prstGeom prst="rect">
                    <a:avLst/>
                  </a:prstGeom>
                </pic:spPr>
              </pic:pic>
            </a:graphicData>
          </a:graphic>
          <wp14:sizeRelH relativeFrom="page">
            <wp14:pctWidth>0</wp14:pctWidth>
          </wp14:sizeRelH>
          <wp14:sizeRelV relativeFrom="page">
            <wp14:pctHeight>0</wp14:pctHeight>
          </wp14:sizeRelV>
        </wp:anchor>
      </w:drawing>
    </w:r>
    <w:r w:rsidR="00D83E2E" w:rsidRPr="00581E18">
      <w:rPr>
        <w:noProof/>
      </w:rPr>
      <w:drawing>
        <wp:anchor distT="0" distB="0" distL="114300" distR="114300" simplePos="0" relativeHeight="251658240" behindDoc="1" locked="0" layoutInCell="1" allowOverlap="1" wp14:anchorId="29EB4628" wp14:editId="2BD4BFCD">
          <wp:simplePos x="0" y="0"/>
          <wp:positionH relativeFrom="column">
            <wp:posOffset>6062980</wp:posOffset>
          </wp:positionH>
          <wp:positionV relativeFrom="paragraph">
            <wp:posOffset>-421640</wp:posOffset>
          </wp:positionV>
          <wp:extent cx="3083560" cy="1094105"/>
          <wp:effectExtent l="0" t="0" r="2540" b="0"/>
          <wp:wrapNone/>
          <wp:docPr id="16048403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0354" name="Imagen 4"/>
                  <pic:cNvPicPr/>
                </pic:nvPicPr>
                <pic:blipFill rotWithShape="1">
                  <a:blip r:embed="rId2">
                    <a:extLst>
                      <a:ext uri="{28A0092B-C50C-407E-A947-70E740481C1C}">
                        <a14:useLocalDpi xmlns:a14="http://schemas.microsoft.com/office/drawing/2010/main" val="0"/>
                      </a:ext>
                    </a:extLst>
                  </a:blip>
                  <a:srcRect l="55328"/>
                  <a:stretch>
                    <a:fillRect/>
                  </a:stretch>
                </pic:blipFill>
                <pic:spPr bwMode="auto">
                  <a:xfrm>
                    <a:off x="0" y="0"/>
                    <a:ext cx="3083560" cy="1094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83E2E" w:rsidRPr="00581E18">
      <w:rPr>
        <w:noProof/>
      </w:rPr>
      <mc:AlternateContent>
        <mc:Choice Requires="wps">
          <w:drawing>
            <wp:anchor distT="0" distB="0" distL="114300" distR="114300" simplePos="0" relativeHeight="251658243" behindDoc="0" locked="0" layoutInCell="1" allowOverlap="1" wp14:anchorId="2EFEAC77" wp14:editId="6A6129C0">
              <wp:simplePos x="0" y="0"/>
              <wp:positionH relativeFrom="column">
                <wp:posOffset>-814705</wp:posOffset>
              </wp:positionH>
              <wp:positionV relativeFrom="paragraph">
                <wp:posOffset>-183515</wp:posOffset>
              </wp:positionV>
              <wp:extent cx="3133725" cy="476250"/>
              <wp:effectExtent l="0" t="0" r="9525" b="0"/>
              <wp:wrapNone/>
              <wp:docPr id="3" name="Freeform 6">
                <a:extLst xmlns:a="http://schemas.openxmlformats.org/drawingml/2006/main">
                  <a:ext uri="{FF2B5EF4-FFF2-40B4-BE49-F238E27FC236}">
                    <a16:creationId xmlns:a16="http://schemas.microsoft.com/office/drawing/2014/main" id="{7083EA22-F07C-9C8B-F786-BFFD9A034FA5}"/>
                  </a:ext>
                </a:extLst>
              </wp:docPr>
              <wp:cNvGraphicFramePr/>
              <a:graphic xmlns:a="http://schemas.openxmlformats.org/drawingml/2006/main">
                <a:graphicData uri="http://schemas.microsoft.com/office/word/2010/wordprocessingShape">
                  <wps:wsp>
                    <wps:cNvSpPr/>
                    <wps:spPr>
                      <a:xfrm>
                        <a:off x="0" y="0"/>
                        <a:ext cx="3133725" cy="476250"/>
                      </a:xfrm>
                      <a:custGeom>
                        <a:avLst/>
                        <a:gdLst/>
                        <a:ahLst/>
                        <a:cxnLst/>
                        <a:rect l="l" t="t" r="r" b="b"/>
                        <a:pathLst>
                          <a:path w="7804190" h="1086083">
                            <a:moveTo>
                              <a:pt x="0" y="0"/>
                            </a:moveTo>
                            <a:lnTo>
                              <a:pt x="7804190" y="0"/>
                            </a:lnTo>
                            <a:lnTo>
                              <a:pt x="7804190" y="1086083"/>
                            </a:lnTo>
                            <a:lnTo>
                              <a:pt x="0" y="1086083"/>
                            </a:lnTo>
                            <a:lnTo>
                              <a:pt x="0" y="0"/>
                            </a:lnTo>
                            <a:close/>
                          </a:path>
                        </a:pathLst>
                      </a:custGeom>
                      <a:blipFill>
                        <a:blip r:embed="rId3"/>
                        <a:stretch>
                          <a:fillRect/>
                        </a:stretch>
                      </a:blipFill>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6="http://schemas.microsoft.com/office/drawing/2014/main" xmlns:a14="http://schemas.microsoft.com/office/drawing/2010/main" xmlns:pic="http://schemas.openxmlformats.org/drawingml/2006/picture" xmlns:a="http://schemas.openxmlformats.org/drawingml/2006/main">
          <w:pict w14:anchorId="2E7E7B68">
            <v:shape id="Freeform 6" style="position:absolute;margin-left:-64.15pt;margin-top:-14.45pt;width:246.75pt;height: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04190,1086083" o:spid="_x0000_s1026" stroked="f" path="m,l7804190,r,1086083l,1086083,,x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" w14:anchorId="3C1FD350">
              <v:fill type="frame" o:title="" recolor="t" rotate="t" r:id="rId4"/>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B50"/>
    <w:multiLevelType w:val="hybridMultilevel"/>
    <w:tmpl w:val="51F20AF6"/>
    <w:lvl w:ilvl="0" w:tplc="140A0001">
      <w:start w:val="1"/>
      <w:numFmt w:val="bullet"/>
      <w:lvlText w:val=""/>
      <w:lvlJc w:val="left"/>
      <w:pPr>
        <w:ind w:left="-668" w:hanging="360"/>
      </w:pPr>
      <w:rPr>
        <w:rFonts w:ascii="Symbol" w:hAnsi="Symbol" w:hint="default"/>
      </w:rPr>
    </w:lvl>
    <w:lvl w:ilvl="1" w:tplc="140A0003">
      <w:start w:val="1"/>
      <w:numFmt w:val="bullet"/>
      <w:lvlText w:val="o"/>
      <w:lvlJc w:val="left"/>
      <w:pPr>
        <w:ind w:left="52" w:hanging="360"/>
      </w:pPr>
      <w:rPr>
        <w:rFonts w:ascii="Courier New" w:hAnsi="Courier New" w:cs="Courier New" w:hint="default"/>
      </w:rPr>
    </w:lvl>
    <w:lvl w:ilvl="2" w:tplc="140A0005" w:tentative="1">
      <w:start w:val="1"/>
      <w:numFmt w:val="bullet"/>
      <w:lvlText w:val=""/>
      <w:lvlJc w:val="left"/>
      <w:pPr>
        <w:ind w:left="772" w:hanging="360"/>
      </w:pPr>
      <w:rPr>
        <w:rFonts w:ascii="Wingdings" w:hAnsi="Wingdings" w:hint="default"/>
      </w:rPr>
    </w:lvl>
    <w:lvl w:ilvl="3" w:tplc="140A0001" w:tentative="1">
      <w:start w:val="1"/>
      <w:numFmt w:val="bullet"/>
      <w:lvlText w:val=""/>
      <w:lvlJc w:val="left"/>
      <w:pPr>
        <w:ind w:left="1492" w:hanging="360"/>
      </w:pPr>
      <w:rPr>
        <w:rFonts w:ascii="Symbol" w:hAnsi="Symbol" w:hint="default"/>
      </w:rPr>
    </w:lvl>
    <w:lvl w:ilvl="4" w:tplc="140A0003" w:tentative="1">
      <w:start w:val="1"/>
      <w:numFmt w:val="bullet"/>
      <w:lvlText w:val="o"/>
      <w:lvlJc w:val="left"/>
      <w:pPr>
        <w:ind w:left="2212" w:hanging="360"/>
      </w:pPr>
      <w:rPr>
        <w:rFonts w:ascii="Courier New" w:hAnsi="Courier New" w:cs="Courier New" w:hint="default"/>
      </w:rPr>
    </w:lvl>
    <w:lvl w:ilvl="5" w:tplc="140A0005" w:tentative="1">
      <w:start w:val="1"/>
      <w:numFmt w:val="bullet"/>
      <w:lvlText w:val=""/>
      <w:lvlJc w:val="left"/>
      <w:pPr>
        <w:ind w:left="2932" w:hanging="360"/>
      </w:pPr>
      <w:rPr>
        <w:rFonts w:ascii="Wingdings" w:hAnsi="Wingdings" w:hint="default"/>
      </w:rPr>
    </w:lvl>
    <w:lvl w:ilvl="6" w:tplc="140A0001" w:tentative="1">
      <w:start w:val="1"/>
      <w:numFmt w:val="bullet"/>
      <w:lvlText w:val=""/>
      <w:lvlJc w:val="left"/>
      <w:pPr>
        <w:ind w:left="3652" w:hanging="360"/>
      </w:pPr>
      <w:rPr>
        <w:rFonts w:ascii="Symbol" w:hAnsi="Symbol" w:hint="default"/>
      </w:rPr>
    </w:lvl>
    <w:lvl w:ilvl="7" w:tplc="140A0003" w:tentative="1">
      <w:start w:val="1"/>
      <w:numFmt w:val="bullet"/>
      <w:lvlText w:val="o"/>
      <w:lvlJc w:val="left"/>
      <w:pPr>
        <w:ind w:left="4372" w:hanging="360"/>
      </w:pPr>
      <w:rPr>
        <w:rFonts w:ascii="Courier New" w:hAnsi="Courier New" w:cs="Courier New" w:hint="default"/>
      </w:rPr>
    </w:lvl>
    <w:lvl w:ilvl="8" w:tplc="140A0005" w:tentative="1">
      <w:start w:val="1"/>
      <w:numFmt w:val="bullet"/>
      <w:lvlText w:val=""/>
      <w:lvlJc w:val="left"/>
      <w:pPr>
        <w:ind w:left="5092" w:hanging="360"/>
      </w:pPr>
      <w:rPr>
        <w:rFonts w:ascii="Wingdings" w:hAnsi="Wingdings" w:hint="default"/>
      </w:rPr>
    </w:lvl>
  </w:abstractNum>
  <w:abstractNum w:abstractNumId="1" w15:restartNumberingAfterBreak="0">
    <w:nsid w:val="10FA0D13"/>
    <w:multiLevelType w:val="hybridMultilevel"/>
    <w:tmpl w:val="6BEEF5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22D02F94"/>
    <w:multiLevelType w:val="hybridMultilevel"/>
    <w:tmpl w:val="D6620436"/>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3" w15:restartNumberingAfterBreak="0">
    <w:nsid w:val="3393407F"/>
    <w:multiLevelType w:val="hybridMultilevel"/>
    <w:tmpl w:val="133EB35C"/>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4" w15:restartNumberingAfterBreak="0">
    <w:nsid w:val="4EDE5844"/>
    <w:multiLevelType w:val="hybridMultilevel"/>
    <w:tmpl w:val="D938EF62"/>
    <w:lvl w:ilvl="0" w:tplc="222435C4">
      <w:start w:val="1"/>
      <w:numFmt w:val="bullet"/>
      <w:lvlText w:val=""/>
      <w:lvlJc w:val="left"/>
      <w:pPr>
        <w:ind w:left="1713" w:hanging="360"/>
      </w:pPr>
      <w:rPr>
        <w:rFonts w:ascii="Symbol" w:hAnsi="Symbol" w:hint="default"/>
        <w:color w:val="09B6AD"/>
      </w:rPr>
    </w:lvl>
    <w:lvl w:ilvl="1" w:tplc="080A0003" w:tentative="1">
      <w:start w:val="1"/>
      <w:numFmt w:val="bullet"/>
      <w:lvlText w:val="o"/>
      <w:lvlJc w:val="left"/>
      <w:pPr>
        <w:ind w:left="2433" w:hanging="360"/>
      </w:pPr>
      <w:rPr>
        <w:rFonts w:ascii="Courier New" w:hAnsi="Courier New" w:cs="Courier New" w:hint="default"/>
      </w:rPr>
    </w:lvl>
    <w:lvl w:ilvl="2" w:tplc="080A0005" w:tentative="1">
      <w:start w:val="1"/>
      <w:numFmt w:val="bullet"/>
      <w:lvlText w:val=""/>
      <w:lvlJc w:val="left"/>
      <w:pPr>
        <w:ind w:left="3153" w:hanging="360"/>
      </w:pPr>
      <w:rPr>
        <w:rFonts w:ascii="Wingdings" w:hAnsi="Wingdings" w:hint="default"/>
      </w:rPr>
    </w:lvl>
    <w:lvl w:ilvl="3" w:tplc="080A0001" w:tentative="1">
      <w:start w:val="1"/>
      <w:numFmt w:val="bullet"/>
      <w:lvlText w:val=""/>
      <w:lvlJc w:val="left"/>
      <w:pPr>
        <w:ind w:left="3873" w:hanging="360"/>
      </w:pPr>
      <w:rPr>
        <w:rFonts w:ascii="Symbol" w:hAnsi="Symbol" w:hint="default"/>
      </w:rPr>
    </w:lvl>
    <w:lvl w:ilvl="4" w:tplc="080A0003" w:tentative="1">
      <w:start w:val="1"/>
      <w:numFmt w:val="bullet"/>
      <w:lvlText w:val="o"/>
      <w:lvlJc w:val="left"/>
      <w:pPr>
        <w:ind w:left="4593" w:hanging="360"/>
      </w:pPr>
      <w:rPr>
        <w:rFonts w:ascii="Courier New" w:hAnsi="Courier New" w:cs="Courier New" w:hint="default"/>
      </w:rPr>
    </w:lvl>
    <w:lvl w:ilvl="5" w:tplc="080A0005" w:tentative="1">
      <w:start w:val="1"/>
      <w:numFmt w:val="bullet"/>
      <w:lvlText w:val=""/>
      <w:lvlJc w:val="left"/>
      <w:pPr>
        <w:ind w:left="5313" w:hanging="360"/>
      </w:pPr>
      <w:rPr>
        <w:rFonts w:ascii="Wingdings" w:hAnsi="Wingdings" w:hint="default"/>
      </w:rPr>
    </w:lvl>
    <w:lvl w:ilvl="6" w:tplc="080A0001" w:tentative="1">
      <w:start w:val="1"/>
      <w:numFmt w:val="bullet"/>
      <w:lvlText w:val=""/>
      <w:lvlJc w:val="left"/>
      <w:pPr>
        <w:ind w:left="6033" w:hanging="360"/>
      </w:pPr>
      <w:rPr>
        <w:rFonts w:ascii="Symbol" w:hAnsi="Symbol" w:hint="default"/>
      </w:rPr>
    </w:lvl>
    <w:lvl w:ilvl="7" w:tplc="080A0003" w:tentative="1">
      <w:start w:val="1"/>
      <w:numFmt w:val="bullet"/>
      <w:lvlText w:val="o"/>
      <w:lvlJc w:val="left"/>
      <w:pPr>
        <w:ind w:left="6753" w:hanging="360"/>
      </w:pPr>
      <w:rPr>
        <w:rFonts w:ascii="Courier New" w:hAnsi="Courier New" w:cs="Courier New" w:hint="default"/>
      </w:rPr>
    </w:lvl>
    <w:lvl w:ilvl="8" w:tplc="080A0005" w:tentative="1">
      <w:start w:val="1"/>
      <w:numFmt w:val="bullet"/>
      <w:lvlText w:val=""/>
      <w:lvlJc w:val="left"/>
      <w:pPr>
        <w:ind w:left="7473" w:hanging="360"/>
      </w:pPr>
      <w:rPr>
        <w:rFonts w:ascii="Wingdings" w:hAnsi="Wingdings" w:hint="default"/>
      </w:rPr>
    </w:lvl>
  </w:abstractNum>
  <w:abstractNum w:abstractNumId="5" w15:restartNumberingAfterBreak="0">
    <w:nsid w:val="546A2C63"/>
    <w:multiLevelType w:val="hybridMultilevel"/>
    <w:tmpl w:val="2D2C5B3E"/>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6" w15:restartNumberingAfterBreak="0">
    <w:nsid w:val="5BEE0652"/>
    <w:multiLevelType w:val="hybridMultilevel"/>
    <w:tmpl w:val="4D26F8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F631E3D"/>
    <w:multiLevelType w:val="hybridMultilevel"/>
    <w:tmpl w:val="9C6446CC"/>
    <w:lvl w:ilvl="0" w:tplc="62CC99C8">
      <w:numFmt w:val="bullet"/>
      <w:lvlText w:val="-"/>
      <w:lvlJc w:val="left"/>
      <w:pPr>
        <w:ind w:left="360" w:hanging="360"/>
      </w:pPr>
      <w:rPr>
        <w:rFonts w:ascii="Poppins" w:hAnsi="Poppins" w:cs="Times New Roman"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start w:val="1"/>
      <w:numFmt w:val="bullet"/>
      <w:lvlText w:val=""/>
      <w:lvlJc w:val="left"/>
      <w:pPr>
        <w:ind w:left="2520" w:hanging="360"/>
      </w:pPr>
      <w:rPr>
        <w:rFonts w:ascii="Symbol" w:hAnsi="Symbol" w:hint="default"/>
      </w:rPr>
    </w:lvl>
    <w:lvl w:ilvl="4" w:tplc="140A0003">
      <w:start w:val="1"/>
      <w:numFmt w:val="bullet"/>
      <w:lvlText w:val="o"/>
      <w:lvlJc w:val="left"/>
      <w:pPr>
        <w:ind w:left="3240" w:hanging="360"/>
      </w:pPr>
      <w:rPr>
        <w:rFonts w:ascii="Courier New" w:hAnsi="Courier New" w:cs="Courier New" w:hint="default"/>
      </w:rPr>
    </w:lvl>
    <w:lvl w:ilvl="5" w:tplc="140A0005">
      <w:start w:val="1"/>
      <w:numFmt w:val="bullet"/>
      <w:lvlText w:val=""/>
      <w:lvlJc w:val="left"/>
      <w:pPr>
        <w:ind w:left="3960" w:hanging="360"/>
      </w:pPr>
      <w:rPr>
        <w:rFonts w:ascii="Wingdings" w:hAnsi="Wingdings" w:hint="default"/>
      </w:rPr>
    </w:lvl>
    <w:lvl w:ilvl="6" w:tplc="140A0001">
      <w:start w:val="1"/>
      <w:numFmt w:val="bullet"/>
      <w:lvlText w:val=""/>
      <w:lvlJc w:val="left"/>
      <w:pPr>
        <w:ind w:left="4680" w:hanging="360"/>
      </w:pPr>
      <w:rPr>
        <w:rFonts w:ascii="Symbol" w:hAnsi="Symbol" w:hint="default"/>
      </w:rPr>
    </w:lvl>
    <w:lvl w:ilvl="7" w:tplc="140A0003">
      <w:start w:val="1"/>
      <w:numFmt w:val="bullet"/>
      <w:lvlText w:val="o"/>
      <w:lvlJc w:val="left"/>
      <w:pPr>
        <w:ind w:left="5400" w:hanging="360"/>
      </w:pPr>
      <w:rPr>
        <w:rFonts w:ascii="Courier New" w:hAnsi="Courier New" w:cs="Courier New" w:hint="default"/>
      </w:rPr>
    </w:lvl>
    <w:lvl w:ilvl="8" w:tplc="140A0005">
      <w:start w:val="1"/>
      <w:numFmt w:val="bullet"/>
      <w:lvlText w:val=""/>
      <w:lvlJc w:val="left"/>
      <w:pPr>
        <w:ind w:left="6120" w:hanging="360"/>
      </w:pPr>
      <w:rPr>
        <w:rFonts w:ascii="Wingdings" w:hAnsi="Wingdings" w:hint="default"/>
      </w:rPr>
    </w:lvl>
  </w:abstractNum>
  <w:abstractNum w:abstractNumId="8" w15:restartNumberingAfterBreak="0">
    <w:nsid w:val="628C5189"/>
    <w:multiLevelType w:val="hybridMultilevel"/>
    <w:tmpl w:val="C7B2B3F4"/>
    <w:lvl w:ilvl="0" w:tplc="B54003DC">
      <w:start w:val="1"/>
      <w:numFmt w:val="bullet"/>
      <w:lvlText w:val=""/>
      <w:lvlJc w:val="left"/>
      <w:pPr>
        <w:ind w:left="360" w:hanging="360"/>
      </w:pPr>
      <w:rPr>
        <w:rFonts w:ascii="Symbol" w:hAnsi="Symbol" w:hint="default"/>
      </w:rPr>
    </w:lvl>
    <w:lvl w:ilvl="1" w:tplc="489605A2">
      <w:start w:val="1"/>
      <w:numFmt w:val="bullet"/>
      <w:lvlText w:val="o"/>
      <w:lvlJc w:val="left"/>
      <w:pPr>
        <w:ind w:left="1080" w:hanging="360"/>
      </w:pPr>
      <w:rPr>
        <w:rFonts w:ascii="Courier New" w:hAnsi="Courier New" w:cs="Times New Roman" w:hint="default"/>
      </w:rPr>
    </w:lvl>
    <w:lvl w:ilvl="2" w:tplc="9496D48A">
      <w:start w:val="1"/>
      <w:numFmt w:val="bullet"/>
      <w:lvlText w:val=""/>
      <w:lvlJc w:val="left"/>
      <w:pPr>
        <w:ind w:left="1800" w:hanging="360"/>
      </w:pPr>
      <w:rPr>
        <w:rFonts w:ascii="Wingdings" w:hAnsi="Wingdings" w:hint="default"/>
      </w:rPr>
    </w:lvl>
    <w:lvl w:ilvl="3" w:tplc="59D6C8DA">
      <w:start w:val="1"/>
      <w:numFmt w:val="bullet"/>
      <w:lvlText w:val=""/>
      <w:lvlJc w:val="left"/>
      <w:pPr>
        <w:ind w:left="2520" w:hanging="360"/>
      </w:pPr>
      <w:rPr>
        <w:rFonts w:ascii="Symbol" w:hAnsi="Symbol" w:hint="default"/>
      </w:rPr>
    </w:lvl>
    <w:lvl w:ilvl="4" w:tplc="D9D69168">
      <w:start w:val="1"/>
      <w:numFmt w:val="bullet"/>
      <w:lvlText w:val="o"/>
      <w:lvlJc w:val="left"/>
      <w:pPr>
        <w:ind w:left="3240" w:hanging="360"/>
      </w:pPr>
      <w:rPr>
        <w:rFonts w:ascii="Courier New" w:hAnsi="Courier New" w:cs="Times New Roman" w:hint="default"/>
      </w:rPr>
    </w:lvl>
    <w:lvl w:ilvl="5" w:tplc="A560C470">
      <w:start w:val="1"/>
      <w:numFmt w:val="bullet"/>
      <w:lvlText w:val=""/>
      <w:lvlJc w:val="left"/>
      <w:pPr>
        <w:ind w:left="3960" w:hanging="360"/>
      </w:pPr>
      <w:rPr>
        <w:rFonts w:ascii="Wingdings" w:hAnsi="Wingdings" w:hint="default"/>
      </w:rPr>
    </w:lvl>
    <w:lvl w:ilvl="6" w:tplc="93047F72">
      <w:start w:val="1"/>
      <w:numFmt w:val="bullet"/>
      <w:lvlText w:val=""/>
      <w:lvlJc w:val="left"/>
      <w:pPr>
        <w:ind w:left="4680" w:hanging="360"/>
      </w:pPr>
      <w:rPr>
        <w:rFonts w:ascii="Symbol" w:hAnsi="Symbol" w:hint="default"/>
      </w:rPr>
    </w:lvl>
    <w:lvl w:ilvl="7" w:tplc="C5E0A424">
      <w:start w:val="1"/>
      <w:numFmt w:val="bullet"/>
      <w:lvlText w:val="o"/>
      <w:lvlJc w:val="left"/>
      <w:pPr>
        <w:ind w:left="5400" w:hanging="360"/>
      </w:pPr>
      <w:rPr>
        <w:rFonts w:ascii="Courier New" w:hAnsi="Courier New" w:cs="Times New Roman" w:hint="default"/>
      </w:rPr>
    </w:lvl>
    <w:lvl w:ilvl="8" w:tplc="6EF04CA2">
      <w:start w:val="1"/>
      <w:numFmt w:val="bullet"/>
      <w:lvlText w:val=""/>
      <w:lvlJc w:val="left"/>
      <w:pPr>
        <w:ind w:left="6120" w:hanging="360"/>
      </w:pPr>
      <w:rPr>
        <w:rFonts w:ascii="Wingdings" w:hAnsi="Wingdings" w:hint="default"/>
      </w:rPr>
    </w:lvl>
  </w:abstractNum>
  <w:abstractNum w:abstractNumId="9" w15:restartNumberingAfterBreak="0">
    <w:nsid w:val="63F02E73"/>
    <w:multiLevelType w:val="hybridMultilevel"/>
    <w:tmpl w:val="74009FFA"/>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0" w15:restartNumberingAfterBreak="0">
    <w:nsid w:val="680032E0"/>
    <w:multiLevelType w:val="hybridMultilevel"/>
    <w:tmpl w:val="FFFFFFFF"/>
    <w:lvl w:ilvl="0" w:tplc="30FEF6F4">
      <w:start w:val="1"/>
      <w:numFmt w:val="bullet"/>
      <w:lvlText w:val=""/>
      <w:lvlJc w:val="left"/>
      <w:pPr>
        <w:ind w:left="360" w:hanging="360"/>
      </w:pPr>
      <w:rPr>
        <w:rFonts w:ascii="Symbol" w:hAnsi="Symbol" w:hint="default"/>
      </w:rPr>
    </w:lvl>
    <w:lvl w:ilvl="1" w:tplc="A176D37E">
      <w:start w:val="1"/>
      <w:numFmt w:val="bullet"/>
      <w:lvlText w:val="o"/>
      <w:lvlJc w:val="left"/>
      <w:pPr>
        <w:ind w:left="1080" w:hanging="360"/>
      </w:pPr>
      <w:rPr>
        <w:rFonts w:ascii="Courier New" w:hAnsi="Courier New" w:cs="Times New Roman" w:hint="default"/>
      </w:rPr>
    </w:lvl>
    <w:lvl w:ilvl="2" w:tplc="3D0EB85A">
      <w:start w:val="1"/>
      <w:numFmt w:val="bullet"/>
      <w:lvlText w:val=""/>
      <w:lvlJc w:val="left"/>
      <w:pPr>
        <w:ind w:left="1800" w:hanging="360"/>
      </w:pPr>
      <w:rPr>
        <w:rFonts w:ascii="Wingdings" w:hAnsi="Wingdings" w:hint="default"/>
      </w:rPr>
    </w:lvl>
    <w:lvl w:ilvl="3" w:tplc="C3E0E998">
      <w:start w:val="1"/>
      <w:numFmt w:val="bullet"/>
      <w:lvlText w:val=""/>
      <w:lvlJc w:val="left"/>
      <w:pPr>
        <w:ind w:left="2520" w:hanging="360"/>
      </w:pPr>
      <w:rPr>
        <w:rFonts w:ascii="Symbol" w:hAnsi="Symbol" w:hint="default"/>
      </w:rPr>
    </w:lvl>
    <w:lvl w:ilvl="4" w:tplc="22EAB636">
      <w:start w:val="1"/>
      <w:numFmt w:val="bullet"/>
      <w:lvlText w:val="o"/>
      <w:lvlJc w:val="left"/>
      <w:pPr>
        <w:ind w:left="3240" w:hanging="360"/>
      </w:pPr>
      <w:rPr>
        <w:rFonts w:ascii="Courier New" w:hAnsi="Courier New" w:cs="Times New Roman" w:hint="default"/>
      </w:rPr>
    </w:lvl>
    <w:lvl w:ilvl="5" w:tplc="AF48141C">
      <w:start w:val="1"/>
      <w:numFmt w:val="bullet"/>
      <w:lvlText w:val=""/>
      <w:lvlJc w:val="left"/>
      <w:pPr>
        <w:ind w:left="3960" w:hanging="360"/>
      </w:pPr>
      <w:rPr>
        <w:rFonts w:ascii="Wingdings" w:hAnsi="Wingdings" w:hint="default"/>
      </w:rPr>
    </w:lvl>
    <w:lvl w:ilvl="6" w:tplc="CD640D66">
      <w:start w:val="1"/>
      <w:numFmt w:val="bullet"/>
      <w:lvlText w:val=""/>
      <w:lvlJc w:val="left"/>
      <w:pPr>
        <w:ind w:left="4680" w:hanging="360"/>
      </w:pPr>
      <w:rPr>
        <w:rFonts w:ascii="Symbol" w:hAnsi="Symbol" w:hint="default"/>
      </w:rPr>
    </w:lvl>
    <w:lvl w:ilvl="7" w:tplc="74BE3472">
      <w:start w:val="1"/>
      <w:numFmt w:val="bullet"/>
      <w:lvlText w:val="o"/>
      <w:lvlJc w:val="left"/>
      <w:pPr>
        <w:ind w:left="5400" w:hanging="360"/>
      </w:pPr>
      <w:rPr>
        <w:rFonts w:ascii="Courier New" w:hAnsi="Courier New" w:cs="Times New Roman" w:hint="default"/>
      </w:rPr>
    </w:lvl>
    <w:lvl w:ilvl="8" w:tplc="78C4795A">
      <w:start w:val="1"/>
      <w:numFmt w:val="bullet"/>
      <w:lvlText w:val=""/>
      <w:lvlJc w:val="left"/>
      <w:pPr>
        <w:ind w:left="6120" w:hanging="360"/>
      </w:pPr>
      <w:rPr>
        <w:rFonts w:ascii="Wingdings" w:hAnsi="Wingdings" w:hint="default"/>
      </w:rPr>
    </w:lvl>
  </w:abstractNum>
  <w:abstractNum w:abstractNumId="11" w15:restartNumberingAfterBreak="0">
    <w:nsid w:val="69716559"/>
    <w:multiLevelType w:val="multilevel"/>
    <w:tmpl w:val="B22E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55EB2"/>
    <w:multiLevelType w:val="hybridMultilevel"/>
    <w:tmpl w:val="4AD07E0A"/>
    <w:lvl w:ilvl="0" w:tplc="DDAEEA56">
      <w:numFmt w:val="bullet"/>
      <w:lvlText w:val="-"/>
      <w:lvlJc w:val="left"/>
      <w:pPr>
        <w:ind w:left="360" w:hanging="360"/>
      </w:pPr>
      <w:rPr>
        <w:rFonts w:ascii="Poppins" w:hAnsi="Poppins" w:hint="default"/>
        <w:color w:val="000000" w:themeColor="text1"/>
      </w:rPr>
    </w:lvl>
    <w:lvl w:ilvl="1" w:tplc="3C4A4102" w:tentative="1">
      <w:start w:val="1"/>
      <w:numFmt w:val="bullet"/>
      <w:lvlText w:val="o"/>
      <w:lvlJc w:val="left"/>
      <w:pPr>
        <w:ind w:left="1080" w:hanging="360"/>
      </w:pPr>
      <w:rPr>
        <w:rFonts w:ascii="Courier New" w:hAnsi="Courier New" w:hint="default"/>
      </w:rPr>
    </w:lvl>
    <w:lvl w:ilvl="2" w:tplc="5DB6AA9C" w:tentative="1">
      <w:start w:val="1"/>
      <w:numFmt w:val="bullet"/>
      <w:lvlText w:val=""/>
      <w:lvlJc w:val="left"/>
      <w:pPr>
        <w:ind w:left="1800" w:hanging="360"/>
      </w:pPr>
      <w:rPr>
        <w:rFonts w:ascii="Wingdings" w:hAnsi="Wingdings" w:hint="default"/>
      </w:rPr>
    </w:lvl>
    <w:lvl w:ilvl="3" w:tplc="B6989AAA" w:tentative="1">
      <w:start w:val="1"/>
      <w:numFmt w:val="bullet"/>
      <w:lvlText w:val=""/>
      <w:lvlJc w:val="left"/>
      <w:pPr>
        <w:ind w:left="2520" w:hanging="360"/>
      </w:pPr>
      <w:rPr>
        <w:rFonts w:ascii="Symbol" w:hAnsi="Symbol" w:hint="default"/>
      </w:rPr>
    </w:lvl>
    <w:lvl w:ilvl="4" w:tplc="16806D5C" w:tentative="1">
      <w:start w:val="1"/>
      <w:numFmt w:val="bullet"/>
      <w:lvlText w:val="o"/>
      <w:lvlJc w:val="left"/>
      <w:pPr>
        <w:ind w:left="3240" w:hanging="360"/>
      </w:pPr>
      <w:rPr>
        <w:rFonts w:ascii="Courier New" w:hAnsi="Courier New" w:hint="default"/>
      </w:rPr>
    </w:lvl>
    <w:lvl w:ilvl="5" w:tplc="F93C11BE" w:tentative="1">
      <w:start w:val="1"/>
      <w:numFmt w:val="bullet"/>
      <w:lvlText w:val=""/>
      <w:lvlJc w:val="left"/>
      <w:pPr>
        <w:ind w:left="3960" w:hanging="360"/>
      </w:pPr>
      <w:rPr>
        <w:rFonts w:ascii="Wingdings" w:hAnsi="Wingdings" w:hint="default"/>
      </w:rPr>
    </w:lvl>
    <w:lvl w:ilvl="6" w:tplc="21CE3D24" w:tentative="1">
      <w:start w:val="1"/>
      <w:numFmt w:val="bullet"/>
      <w:lvlText w:val=""/>
      <w:lvlJc w:val="left"/>
      <w:pPr>
        <w:ind w:left="4680" w:hanging="360"/>
      </w:pPr>
      <w:rPr>
        <w:rFonts w:ascii="Symbol" w:hAnsi="Symbol" w:hint="default"/>
      </w:rPr>
    </w:lvl>
    <w:lvl w:ilvl="7" w:tplc="10084E4A" w:tentative="1">
      <w:start w:val="1"/>
      <w:numFmt w:val="bullet"/>
      <w:lvlText w:val="o"/>
      <w:lvlJc w:val="left"/>
      <w:pPr>
        <w:ind w:left="5400" w:hanging="360"/>
      </w:pPr>
      <w:rPr>
        <w:rFonts w:ascii="Courier New" w:hAnsi="Courier New" w:hint="default"/>
      </w:rPr>
    </w:lvl>
    <w:lvl w:ilvl="8" w:tplc="D85611F2" w:tentative="1">
      <w:start w:val="1"/>
      <w:numFmt w:val="bullet"/>
      <w:lvlText w:val=""/>
      <w:lvlJc w:val="left"/>
      <w:pPr>
        <w:ind w:left="6120" w:hanging="360"/>
      </w:pPr>
      <w:rPr>
        <w:rFonts w:ascii="Wingdings" w:hAnsi="Wingdings" w:hint="default"/>
      </w:rPr>
    </w:lvl>
  </w:abstractNum>
  <w:abstractNum w:abstractNumId="13" w15:restartNumberingAfterBreak="0">
    <w:nsid w:val="6BEA5024"/>
    <w:multiLevelType w:val="hybridMultilevel"/>
    <w:tmpl w:val="F24E214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4" w15:restartNumberingAfterBreak="0">
    <w:nsid w:val="7D880FA2"/>
    <w:multiLevelType w:val="hybridMultilevel"/>
    <w:tmpl w:val="AC640762"/>
    <w:lvl w:ilvl="0" w:tplc="140A0001">
      <w:start w:val="1"/>
      <w:numFmt w:val="bullet"/>
      <w:lvlText w:val=""/>
      <w:lvlJc w:val="left"/>
      <w:pPr>
        <w:ind w:left="360" w:hanging="360"/>
      </w:pPr>
      <w:rPr>
        <w:rFonts w:ascii="Symbol" w:hAnsi="Symbol"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num w:numId="1" w16cid:durableId="972830430">
    <w:abstractNumId w:val="4"/>
  </w:num>
  <w:num w:numId="2" w16cid:durableId="459610701">
    <w:abstractNumId w:val="12"/>
  </w:num>
  <w:num w:numId="3" w16cid:durableId="1290091957">
    <w:abstractNumId w:val="8"/>
  </w:num>
  <w:num w:numId="4" w16cid:durableId="1664623183">
    <w:abstractNumId w:val="7"/>
  </w:num>
  <w:num w:numId="5" w16cid:durableId="1688680789">
    <w:abstractNumId w:val="10"/>
  </w:num>
  <w:num w:numId="6" w16cid:durableId="569115554">
    <w:abstractNumId w:val="1"/>
  </w:num>
  <w:num w:numId="7" w16cid:durableId="780299724">
    <w:abstractNumId w:val="0"/>
  </w:num>
  <w:num w:numId="8" w16cid:durableId="885529243">
    <w:abstractNumId w:val="13"/>
  </w:num>
  <w:num w:numId="9" w16cid:durableId="186219384">
    <w:abstractNumId w:val="14"/>
  </w:num>
  <w:num w:numId="10" w16cid:durableId="1182010555">
    <w:abstractNumId w:val="2"/>
  </w:num>
  <w:num w:numId="11" w16cid:durableId="1546600147">
    <w:abstractNumId w:val="5"/>
  </w:num>
  <w:num w:numId="12" w16cid:durableId="1007292315">
    <w:abstractNumId w:val="9"/>
  </w:num>
  <w:num w:numId="13" w16cid:durableId="1628313568">
    <w:abstractNumId w:val="3"/>
  </w:num>
  <w:num w:numId="14" w16cid:durableId="1850832015">
    <w:abstractNumId w:val="6"/>
  </w:num>
  <w:num w:numId="15" w16cid:durableId="16616197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95"/>
    <w:rsid w:val="00005489"/>
    <w:rsid w:val="000062B6"/>
    <w:rsid w:val="00015FE1"/>
    <w:rsid w:val="00017153"/>
    <w:rsid w:val="00017526"/>
    <w:rsid w:val="0002058E"/>
    <w:rsid w:val="00027B92"/>
    <w:rsid w:val="00030D89"/>
    <w:rsid w:val="0003444F"/>
    <w:rsid w:val="0005115D"/>
    <w:rsid w:val="00065F20"/>
    <w:rsid w:val="000710FE"/>
    <w:rsid w:val="000804C5"/>
    <w:rsid w:val="00083938"/>
    <w:rsid w:val="00093126"/>
    <w:rsid w:val="000A7C29"/>
    <w:rsid w:val="000A7C56"/>
    <w:rsid w:val="000B2211"/>
    <w:rsid w:val="000D77BB"/>
    <w:rsid w:val="000E07EF"/>
    <w:rsid w:val="000E2D57"/>
    <w:rsid w:val="000F1AB9"/>
    <w:rsid w:val="000F3746"/>
    <w:rsid w:val="00102C56"/>
    <w:rsid w:val="0010781B"/>
    <w:rsid w:val="001206D4"/>
    <w:rsid w:val="001223E1"/>
    <w:rsid w:val="0012544E"/>
    <w:rsid w:val="001264C4"/>
    <w:rsid w:val="00133E53"/>
    <w:rsid w:val="00141047"/>
    <w:rsid w:val="001419DA"/>
    <w:rsid w:val="00141D34"/>
    <w:rsid w:val="0014498B"/>
    <w:rsid w:val="001540E9"/>
    <w:rsid w:val="00154565"/>
    <w:rsid w:val="00157BE1"/>
    <w:rsid w:val="00163D4B"/>
    <w:rsid w:val="00164D8F"/>
    <w:rsid w:val="00171729"/>
    <w:rsid w:val="00175936"/>
    <w:rsid w:val="00177846"/>
    <w:rsid w:val="00177C00"/>
    <w:rsid w:val="00181A98"/>
    <w:rsid w:val="001A199E"/>
    <w:rsid w:val="001B181D"/>
    <w:rsid w:val="001D297A"/>
    <w:rsid w:val="001D3516"/>
    <w:rsid w:val="001D556A"/>
    <w:rsid w:val="001D5F38"/>
    <w:rsid w:val="001D72D2"/>
    <w:rsid w:val="001E0478"/>
    <w:rsid w:val="00215ADF"/>
    <w:rsid w:val="00225E6A"/>
    <w:rsid w:val="00245CB7"/>
    <w:rsid w:val="00266399"/>
    <w:rsid w:val="002673F1"/>
    <w:rsid w:val="00270164"/>
    <w:rsid w:val="00280026"/>
    <w:rsid w:val="0028679D"/>
    <w:rsid w:val="00292D23"/>
    <w:rsid w:val="00297969"/>
    <w:rsid w:val="002B4ED7"/>
    <w:rsid w:val="002C17B4"/>
    <w:rsid w:val="002C2DED"/>
    <w:rsid w:val="002C75F8"/>
    <w:rsid w:val="002E13BB"/>
    <w:rsid w:val="002E336F"/>
    <w:rsid w:val="002E5F70"/>
    <w:rsid w:val="002E63E8"/>
    <w:rsid w:val="003115E0"/>
    <w:rsid w:val="00317126"/>
    <w:rsid w:val="00317E0C"/>
    <w:rsid w:val="0034315E"/>
    <w:rsid w:val="00346315"/>
    <w:rsid w:val="003518EF"/>
    <w:rsid w:val="00376C22"/>
    <w:rsid w:val="003928DA"/>
    <w:rsid w:val="0039418D"/>
    <w:rsid w:val="00395404"/>
    <w:rsid w:val="00395D12"/>
    <w:rsid w:val="003976AA"/>
    <w:rsid w:val="003B134E"/>
    <w:rsid w:val="003B2A40"/>
    <w:rsid w:val="003B5B94"/>
    <w:rsid w:val="003B66F1"/>
    <w:rsid w:val="003C3FEB"/>
    <w:rsid w:val="003D2A48"/>
    <w:rsid w:val="003E0C70"/>
    <w:rsid w:val="003E501C"/>
    <w:rsid w:val="003F2F60"/>
    <w:rsid w:val="00402E37"/>
    <w:rsid w:val="004065F2"/>
    <w:rsid w:val="004141A0"/>
    <w:rsid w:val="0041599B"/>
    <w:rsid w:val="00417016"/>
    <w:rsid w:val="00417D8D"/>
    <w:rsid w:val="00422C13"/>
    <w:rsid w:val="0042368C"/>
    <w:rsid w:val="00426D1C"/>
    <w:rsid w:val="00434E25"/>
    <w:rsid w:val="00441442"/>
    <w:rsid w:val="00442F08"/>
    <w:rsid w:val="00443C9E"/>
    <w:rsid w:val="004453CA"/>
    <w:rsid w:val="004554E4"/>
    <w:rsid w:val="00461A9B"/>
    <w:rsid w:val="00470137"/>
    <w:rsid w:val="004707F9"/>
    <w:rsid w:val="00485C1D"/>
    <w:rsid w:val="004A0392"/>
    <w:rsid w:val="004B7EF3"/>
    <w:rsid w:val="004C4B87"/>
    <w:rsid w:val="004D2186"/>
    <w:rsid w:val="004F7114"/>
    <w:rsid w:val="00502E2D"/>
    <w:rsid w:val="00512A35"/>
    <w:rsid w:val="00513162"/>
    <w:rsid w:val="00514337"/>
    <w:rsid w:val="00535925"/>
    <w:rsid w:val="00537E1E"/>
    <w:rsid w:val="00547F91"/>
    <w:rsid w:val="00550438"/>
    <w:rsid w:val="0055502B"/>
    <w:rsid w:val="005619FC"/>
    <w:rsid w:val="00561BEC"/>
    <w:rsid w:val="005718EB"/>
    <w:rsid w:val="00581E18"/>
    <w:rsid w:val="005822F8"/>
    <w:rsid w:val="00585212"/>
    <w:rsid w:val="00585669"/>
    <w:rsid w:val="00591BD7"/>
    <w:rsid w:val="005935AB"/>
    <w:rsid w:val="005A026D"/>
    <w:rsid w:val="005A7885"/>
    <w:rsid w:val="005B572E"/>
    <w:rsid w:val="005C3B5D"/>
    <w:rsid w:val="005D4840"/>
    <w:rsid w:val="005D4CD4"/>
    <w:rsid w:val="005D5930"/>
    <w:rsid w:val="005E108F"/>
    <w:rsid w:val="005E1170"/>
    <w:rsid w:val="005E4070"/>
    <w:rsid w:val="00606BDF"/>
    <w:rsid w:val="00612AA2"/>
    <w:rsid w:val="00613E33"/>
    <w:rsid w:val="00613FCC"/>
    <w:rsid w:val="00616995"/>
    <w:rsid w:val="006206FE"/>
    <w:rsid w:val="00620E3B"/>
    <w:rsid w:val="0062473E"/>
    <w:rsid w:val="00633602"/>
    <w:rsid w:val="0063544B"/>
    <w:rsid w:val="00640485"/>
    <w:rsid w:val="00641E94"/>
    <w:rsid w:val="0064678B"/>
    <w:rsid w:val="00646923"/>
    <w:rsid w:val="00653575"/>
    <w:rsid w:val="006544A0"/>
    <w:rsid w:val="00660ABA"/>
    <w:rsid w:val="00663C31"/>
    <w:rsid w:val="0067262B"/>
    <w:rsid w:val="00675E66"/>
    <w:rsid w:val="00675FBD"/>
    <w:rsid w:val="006834C5"/>
    <w:rsid w:val="00684E9D"/>
    <w:rsid w:val="00693838"/>
    <w:rsid w:val="006B03ED"/>
    <w:rsid w:val="006B1B5E"/>
    <w:rsid w:val="006B6E09"/>
    <w:rsid w:val="006B7C0E"/>
    <w:rsid w:val="006C16E5"/>
    <w:rsid w:val="006C18B1"/>
    <w:rsid w:val="006C42C5"/>
    <w:rsid w:val="006D1C0C"/>
    <w:rsid w:val="006E514D"/>
    <w:rsid w:val="006F16C0"/>
    <w:rsid w:val="006F71E9"/>
    <w:rsid w:val="00705BD3"/>
    <w:rsid w:val="00706005"/>
    <w:rsid w:val="007064C2"/>
    <w:rsid w:val="00714817"/>
    <w:rsid w:val="00716F10"/>
    <w:rsid w:val="00723613"/>
    <w:rsid w:val="00737FE2"/>
    <w:rsid w:val="00745085"/>
    <w:rsid w:val="0074690D"/>
    <w:rsid w:val="007518C1"/>
    <w:rsid w:val="00753CCC"/>
    <w:rsid w:val="00753E7D"/>
    <w:rsid w:val="00755470"/>
    <w:rsid w:val="007568B6"/>
    <w:rsid w:val="00766EB4"/>
    <w:rsid w:val="00767680"/>
    <w:rsid w:val="00772141"/>
    <w:rsid w:val="00782052"/>
    <w:rsid w:val="007866E9"/>
    <w:rsid w:val="007900A4"/>
    <w:rsid w:val="00794AD8"/>
    <w:rsid w:val="00795C77"/>
    <w:rsid w:val="007A3CD6"/>
    <w:rsid w:val="007A67F5"/>
    <w:rsid w:val="007B4061"/>
    <w:rsid w:val="007D0E67"/>
    <w:rsid w:val="007D56E8"/>
    <w:rsid w:val="007F0795"/>
    <w:rsid w:val="007F3B20"/>
    <w:rsid w:val="007F6061"/>
    <w:rsid w:val="0082175B"/>
    <w:rsid w:val="00824FA6"/>
    <w:rsid w:val="008571CB"/>
    <w:rsid w:val="00862BDA"/>
    <w:rsid w:val="00864736"/>
    <w:rsid w:val="008908E0"/>
    <w:rsid w:val="00894382"/>
    <w:rsid w:val="00895910"/>
    <w:rsid w:val="008A68BE"/>
    <w:rsid w:val="008A79DF"/>
    <w:rsid w:val="008A7EF9"/>
    <w:rsid w:val="008B126F"/>
    <w:rsid w:val="008D45A6"/>
    <w:rsid w:val="0090677D"/>
    <w:rsid w:val="00914ED8"/>
    <w:rsid w:val="00914EF9"/>
    <w:rsid w:val="00923653"/>
    <w:rsid w:val="00931735"/>
    <w:rsid w:val="009320D0"/>
    <w:rsid w:val="00933E4C"/>
    <w:rsid w:val="00934864"/>
    <w:rsid w:val="00941174"/>
    <w:rsid w:val="009415EB"/>
    <w:rsid w:val="00952703"/>
    <w:rsid w:val="00952ECC"/>
    <w:rsid w:val="00955AD3"/>
    <w:rsid w:val="009678B9"/>
    <w:rsid w:val="0097033E"/>
    <w:rsid w:val="00973560"/>
    <w:rsid w:val="00976FA7"/>
    <w:rsid w:val="0097790D"/>
    <w:rsid w:val="009874F2"/>
    <w:rsid w:val="00990029"/>
    <w:rsid w:val="009A6793"/>
    <w:rsid w:val="009B7B78"/>
    <w:rsid w:val="009C34C9"/>
    <w:rsid w:val="009C65AA"/>
    <w:rsid w:val="009E2E40"/>
    <w:rsid w:val="009E753B"/>
    <w:rsid w:val="009F1FBA"/>
    <w:rsid w:val="009F2214"/>
    <w:rsid w:val="00A023BB"/>
    <w:rsid w:val="00A10159"/>
    <w:rsid w:val="00A112CE"/>
    <w:rsid w:val="00A14421"/>
    <w:rsid w:val="00A33FE9"/>
    <w:rsid w:val="00A36348"/>
    <w:rsid w:val="00A4270E"/>
    <w:rsid w:val="00A437D9"/>
    <w:rsid w:val="00A46849"/>
    <w:rsid w:val="00A52C59"/>
    <w:rsid w:val="00A6594C"/>
    <w:rsid w:val="00A67C76"/>
    <w:rsid w:val="00A84601"/>
    <w:rsid w:val="00A86B84"/>
    <w:rsid w:val="00A87997"/>
    <w:rsid w:val="00A94470"/>
    <w:rsid w:val="00AA5DAA"/>
    <w:rsid w:val="00AB0B8C"/>
    <w:rsid w:val="00AB4E31"/>
    <w:rsid w:val="00AC0C05"/>
    <w:rsid w:val="00AD3E18"/>
    <w:rsid w:val="00AE6A70"/>
    <w:rsid w:val="00AF1911"/>
    <w:rsid w:val="00AF3E30"/>
    <w:rsid w:val="00AF6F1D"/>
    <w:rsid w:val="00B3339E"/>
    <w:rsid w:val="00B33FF3"/>
    <w:rsid w:val="00B34E93"/>
    <w:rsid w:val="00B4695A"/>
    <w:rsid w:val="00B544CA"/>
    <w:rsid w:val="00B54FE8"/>
    <w:rsid w:val="00B65D86"/>
    <w:rsid w:val="00B660DD"/>
    <w:rsid w:val="00B726E4"/>
    <w:rsid w:val="00B74C46"/>
    <w:rsid w:val="00B81148"/>
    <w:rsid w:val="00B8303A"/>
    <w:rsid w:val="00B86E6B"/>
    <w:rsid w:val="00B90398"/>
    <w:rsid w:val="00B941B1"/>
    <w:rsid w:val="00B97A23"/>
    <w:rsid w:val="00BA7BBB"/>
    <w:rsid w:val="00BB459C"/>
    <w:rsid w:val="00BB4E9F"/>
    <w:rsid w:val="00BB798F"/>
    <w:rsid w:val="00BC65A0"/>
    <w:rsid w:val="00BC7856"/>
    <w:rsid w:val="00BD418A"/>
    <w:rsid w:val="00BD5DA1"/>
    <w:rsid w:val="00BF1101"/>
    <w:rsid w:val="00C000EB"/>
    <w:rsid w:val="00C073D9"/>
    <w:rsid w:val="00C12535"/>
    <w:rsid w:val="00C12A22"/>
    <w:rsid w:val="00C16E0F"/>
    <w:rsid w:val="00C17B3E"/>
    <w:rsid w:val="00C325C8"/>
    <w:rsid w:val="00C369BC"/>
    <w:rsid w:val="00C43A27"/>
    <w:rsid w:val="00C45E2C"/>
    <w:rsid w:val="00C57A3C"/>
    <w:rsid w:val="00C61487"/>
    <w:rsid w:val="00C61E93"/>
    <w:rsid w:val="00C65012"/>
    <w:rsid w:val="00C73ED1"/>
    <w:rsid w:val="00C810F8"/>
    <w:rsid w:val="00C81FCC"/>
    <w:rsid w:val="00C83544"/>
    <w:rsid w:val="00C843E0"/>
    <w:rsid w:val="00C90B90"/>
    <w:rsid w:val="00C9391F"/>
    <w:rsid w:val="00CB0AA1"/>
    <w:rsid w:val="00CB4C92"/>
    <w:rsid w:val="00CB79AA"/>
    <w:rsid w:val="00CC36FF"/>
    <w:rsid w:val="00CC50BD"/>
    <w:rsid w:val="00CE02A7"/>
    <w:rsid w:val="00CE03F1"/>
    <w:rsid w:val="00CE4C1E"/>
    <w:rsid w:val="00CE62CD"/>
    <w:rsid w:val="00D03BEB"/>
    <w:rsid w:val="00D0402E"/>
    <w:rsid w:val="00D05695"/>
    <w:rsid w:val="00D115C1"/>
    <w:rsid w:val="00D133B6"/>
    <w:rsid w:val="00D14226"/>
    <w:rsid w:val="00D14FBE"/>
    <w:rsid w:val="00D32247"/>
    <w:rsid w:val="00D43A4D"/>
    <w:rsid w:val="00D47B5A"/>
    <w:rsid w:val="00D5156C"/>
    <w:rsid w:val="00D53F37"/>
    <w:rsid w:val="00D54E30"/>
    <w:rsid w:val="00D83E2E"/>
    <w:rsid w:val="00DA50D4"/>
    <w:rsid w:val="00DB0F8F"/>
    <w:rsid w:val="00DB568E"/>
    <w:rsid w:val="00DB5FD1"/>
    <w:rsid w:val="00DC6626"/>
    <w:rsid w:val="00DD7DA3"/>
    <w:rsid w:val="00DE16DE"/>
    <w:rsid w:val="00DE33F4"/>
    <w:rsid w:val="00DE37B5"/>
    <w:rsid w:val="00DE7E67"/>
    <w:rsid w:val="00DF42C9"/>
    <w:rsid w:val="00DF6909"/>
    <w:rsid w:val="00E013D5"/>
    <w:rsid w:val="00E06E49"/>
    <w:rsid w:val="00E2004A"/>
    <w:rsid w:val="00E20AD5"/>
    <w:rsid w:val="00E20F5A"/>
    <w:rsid w:val="00E301D5"/>
    <w:rsid w:val="00E37605"/>
    <w:rsid w:val="00E41D3D"/>
    <w:rsid w:val="00E45EE1"/>
    <w:rsid w:val="00E475FC"/>
    <w:rsid w:val="00E630F4"/>
    <w:rsid w:val="00E85DA6"/>
    <w:rsid w:val="00E95853"/>
    <w:rsid w:val="00E96F35"/>
    <w:rsid w:val="00EA20C3"/>
    <w:rsid w:val="00EA376B"/>
    <w:rsid w:val="00ED3895"/>
    <w:rsid w:val="00EE73D2"/>
    <w:rsid w:val="00EF0F87"/>
    <w:rsid w:val="00EF1135"/>
    <w:rsid w:val="00F15B1B"/>
    <w:rsid w:val="00F22528"/>
    <w:rsid w:val="00F25E0B"/>
    <w:rsid w:val="00F321D3"/>
    <w:rsid w:val="00F3693F"/>
    <w:rsid w:val="00F40295"/>
    <w:rsid w:val="00F410A1"/>
    <w:rsid w:val="00F4166F"/>
    <w:rsid w:val="00F52390"/>
    <w:rsid w:val="00F527A4"/>
    <w:rsid w:val="00F52D3A"/>
    <w:rsid w:val="00F60DA2"/>
    <w:rsid w:val="00F65649"/>
    <w:rsid w:val="00F777EA"/>
    <w:rsid w:val="00F83432"/>
    <w:rsid w:val="00F91E7B"/>
    <w:rsid w:val="00F932FF"/>
    <w:rsid w:val="00FA0527"/>
    <w:rsid w:val="00FA2F27"/>
    <w:rsid w:val="00FB6B62"/>
    <w:rsid w:val="00FB7BD5"/>
    <w:rsid w:val="00FD5FCE"/>
    <w:rsid w:val="00FD6F4F"/>
    <w:rsid w:val="00FE470E"/>
    <w:rsid w:val="00FE51EB"/>
    <w:rsid w:val="00FE6CEE"/>
    <w:rsid w:val="00FF1334"/>
    <w:rsid w:val="00FF261D"/>
    <w:rsid w:val="00FF2CC9"/>
    <w:rsid w:val="00FF2D08"/>
    <w:rsid w:val="00FF6FCC"/>
    <w:rsid w:val="021F9608"/>
    <w:rsid w:val="06741334"/>
    <w:rsid w:val="22AA5338"/>
    <w:rsid w:val="29A22A6E"/>
    <w:rsid w:val="31617DB4"/>
    <w:rsid w:val="582F69A6"/>
    <w:rsid w:val="74830346"/>
    <w:rsid w:val="7FC3F6D2"/>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FFF40"/>
  <w15:chartTrackingRefBased/>
  <w15:docId w15:val="{29C6F848-7A48-4CAE-92C1-74A2F0878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680"/>
    <w:pPr>
      <w:spacing w:after="120"/>
    </w:pPr>
    <w:rPr>
      <w:rFonts w:ascii="Poppins" w:hAnsi="Poppins"/>
      <w:sz w:val="22"/>
      <w:lang w:val="es-ES"/>
    </w:rPr>
  </w:style>
  <w:style w:type="paragraph" w:styleId="Heading1">
    <w:name w:val="heading 1"/>
    <w:basedOn w:val="Normal"/>
    <w:next w:val="Normal"/>
    <w:link w:val="Heading1Char"/>
    <w:autoRedefine/>
    <w:qFormat/>
    <w:rsid w:val="007A3CD6"/>
    <w:pPr>
      <w:keepNext/>
      <w:keepLines/>
      <w:spacing w:before="240"/>
      <w:outlineLvl w:val="0"/>
    </w:pPr>
    <w:rPr>
      <w:rFonts w:eastAsiaTheme="majorEastAsia" w:cstheme="majorBidi"/>
      <w:b/>
      <w:color w:val="09B7AE"/>
      <w:sz w:val="32"/>
      <w:szCs w:val="32"/>
      <w:lang w:eastAsia="es-ES"/>
    </w:rPr>
  </w:style>
  <w:style w:type="paragraph" w:styleId="Heading2">
    <w:name w:val="heading 2"/>
    <w:basedOn w:val="Normal"/>
    <w:next w:val="Normal"/>
    <w:link w:val="Heading2Char"/>
    <w:autoRedefine/>
    <w:uiPriority w:val="9"/>
    <w:unhideWhenUsed/>
    <w:qFormat/>
    <w:rsid w:val="00163D4B"/>
    <w:pPr>
      <w:keepNext/>
      <w:keepLines/>
      <w:spacing w:before="40" w:after="8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D54E3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171729"/>
    <w:pPr>
      <w:tabs>
        <w:tab w:val="center" w:pos="4252"/>
        <w:tab w:val="right" w:pos="8504"/>
      </w:tabs>
    </w:pPr>
  </w:style>
  <w:style w:type="character" w:customStyle="1" w:styleId="FooterChar">
    <w:name w:val="Footer Char"/>
    <w:basedOn w:val="DefaultParagraphFont"/>
    <w:link w:val="Footer"/>
    <w:uiPriority w:val="99"/>
    <w:rsid w:val="00171729"/>
    <w:rPr>
      <w:lang w:val="en-US"/>
    </w:rPr>
  </w:style>
  <w:style w:type="character" w:styleId="PageNumber">
    <w:name w:val="page number"/>
    <w:basedOn w:val="DefaultParagraphFont"/>
    <w:uiPriority w:val="99"/>
    <w:semiHidden/>
    <w:unhideWhenUsed/>
    <w:rsid w:val="00171729"/>
  </w:style>
  <w:style w:type="paragraph" w:styleId="Header">
    <w:name w:val="header"/>
    <w:basedOn w:val="Normal"/>
    <w:link w:val="HeaderChar"/>
    <w:uiPriority w:val="99"/>
    <w:unhideWhenUsed/>
    <w:rsid w:val="00171729"/>
    <w:pPr>
      <w:tabs>
        <w:tab w:val="center" w:pos="4252"/>
        <w:tab w:val="right" w:pos="8504"/>
      </w:tabs>
    </w:pPr>
  </w:style>
  <w:style w:type="character" w:customStyle="1" w:styleId="HeaderChar">
    <w:name w:val="Header Char"/>
    <w:basedOn w:val="DefaultParagraphFont"/>
    <w:link w:val="Header"/>
    <w:uiPriority w:val="99"/>
    <w:rsid w:val="00171729"/>
    <w:rPr>
      <w:lang w:val="en-US"/>
    </w:rPr>
  </w:style>
  <w:style w:type="paragraph" w:styleId="ListParagraph">
    <w:name w:val="List Paragraph"/>
    <w:aliases w:val="List Paragraph (numbered (a)),Recommendation,List Paragraph1,List Paragraph11,MCHIP_list paragraph,Dot pt,F5 List Paragraph,No Spacing1,List Paragraph Char Char Char,Indicator Text,Numbered Para 1,MAIN CONTENT,3,NORMAL,List Bullet Mary"/>
    <w:basedOn w:val="Normal"/>
    <w:link w:val="ListParagraphChar"/>
    <w:uiPriority w:val="34"/>
    <w:qFormat/>
    <w:rsid w:val="00B97A23"/>
    <w:pPr>
      <w:ind w:left="720"/>
      <w:contextualSpacing/>
    </w:pPr>
    <w:rPr>
      <w:rFonts w:ascii="Calibri" w:eastAsia="Calibri" w:hAnsi="Calibri" w:cs="Times New Roman"/>
      <w:kern w:val="0"/>
      <w:lang w:val="es-CR"/>
      <w14:ligatures w14:val="none"/>
    </w:rPr>
  </w:style>
  <w:style w:type="character" w:customStyle="1" w:styleId="Heading1Char">
    <w:name w:val="Heading 1 Char"/>
    <w:basedOn w:val="DefaultParagraphFont"/>
    <w:link w:val="Heading1"/>
    <w:rsid w:val="007A3CD6"/>
    <w:rPr>
      <w:rFonts w:ascii="Poppins" w:eastAsiaTheme="majorEastAsia" w:hAnsi="Poppins" w:cstheme="majorBidi"/>
      <w:b/>
      <w:color w:val="09B7AE"/>
      <w:sz w:val="32"/>
      <w:szCs w:val="32"/>
      <w:lang w:val="es-ES" w:eastAsia="es-ES"/>
    </w:rPr>
  </w:style>
  <w:style w:type="paragraph" w:styleId="Caption">
    <w:name w:val="caption"/>
    <w:basedOn w:val="Normal"/>
    <w:next w:val="Normal"/>
    <w:autoRedefine/>
    <w:unhideWhenUsed/>
    <w:qFormat/>
    <w:rsid w:val="003B66F1"/>
    <w:pPr>
      <w:spacing w:before="120"/>
    </w:pPr>
    <w:rPr>
      <w:rFonts w:eastAsia="Times New Roman" w:cs="Times New Roman"/>
      <w:bCs/>
      <w:iCs/>
      <w:color w:val="09B7AE"/>
      <w:kern w:val="0"/>
      <w:sz w:val="28"/>
      <w:szCs w:val="40"/>
      <w:lang w:eastAsia="es-ES"/>
      <w14:ligatures w14:val="none"/>
    </w:rPr>
  </w:style>
  <w:style w:type="character" w:customStyle="1" w:styleId="Heading2Char">
    <w:name w:val="Heading 2 Char"/>
    <w:basedOn w:val="DefaultParagraphFont"/>
    <w:link w:val="Heading2"/>
    <w:uiPriority w:val="9"/>
    <w:rsid w:val="00163D4B"/>
    <w:rPr>
      <w:rFonts w:ascii="Poppins" w:eastAsiaTheme="majorEastAsia" w:hAnsi="Poppins" w:cstheme="majorBidi"/>
      <w:b/>
      <w:color w:val="000000" w:themeColor="text1"/>
      <w:sz w:val="28"/>
      <w:szCs w:val="26"/>
      <w:lang w:val="es-ES_tradnl"/>
    </w:rPr>
  </w:style>
  <w:style w:type="table" w:styleId="TableGrid">
    <w:name w:val="Table Grid"/>
    <w:basedOn w:val="TableNormal"/>
    <w:uiPriority w:val="39"/>
    <w:rsid w:val="0067262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7262B"/>
    <w:pPr>
      <w:widowControl w:val="0"/>
      <w:autoSpaceDE w:val="0"/>
      <w:autoSpaceDN w:val="0"/>
      <w:ind w:left="80"/>
    </w:pPr>
    <w:rPr>
      <w:rFonts w:eastAsia="Poppins" w:cs="Poppins"/>
      <w:kern w:val="0"/>
      <w:szCs w:val="22"/>
      <w14:ligatures w14:val="none"/>
    </w:rPr>
  </w:style>
  <w:style w:type="character" w:customStyle="1" w:styleId="ListParagraphChar">
    <w:name w:val="List Paragraph Char"/>
    <w:aliases w:val="List Paragraph (numbered (a)) Char,Recommendation Char,List Paragraph1 Char,List Paragraph11 Char,MCHIP_list paragraph Char,Dot pt Char,F5 List Paragraph Char,No Spacing1 Char,List Paragraph Char Char Char Char,Indicator Text Char"/>
    <w:basedOn w:val="DefaultParagraphFont"/>
    <w:link w:val="ListParagraph"/>
    <w:uiPriority w:val="34"/>
    <w:qFormat/>
    <w:rsid w:val="0067262B"/>
    <w:rPr>
      <w:rFonts w:ascii="Calibri" w:eastAsia="Calibri" w:hAnsi="Calibri" w:cs="Times New Roman"/>
      <w:kern w:val="0"/>
      <w14:ligatures w14:val="none"/>
    </w:rPr>
  </w:style>
  <w:style w:type="character" w:styleId="Hyperlink">
    <w:name w:val="Hyperlink"/>
    <w:basedOn w:val="DefaultParagraphFont"/>
    <w:uiPriority w:val="99"/>
    <w:unhideWhenUsed/>
    <w:rsid w:val="006F16C0"/>
    <w:rPr>
      <w:color w:val="0563C1" w:themeColor="hyperlink"/>
      <w:u w:val="single"/>
    </w:rPr>
  </w:style>
  <w:style w:type="paragraph" w:styleId="TOC1">
    <w:name w:val="toc 1"/>
    <w:basedOn w:val="Normal"/>
    <w:next w:val="Normal"/>
    <w:autoRedefine/>
    <w:uiPriority w:val="39"/>
    <w:unhideWhenUsed/>
    <w:rsid w:val="00C000EB"/>
    <w:pPr>
      <w:spacing w:before="120"/>
    </w:pPr>
    <w:rPr>
      <w:rFonts w:cstheme="minorHAnsi"/>
      <w:b/>
      <w:bCs/>
      <w:i/>
      <w:iCs/>
    </w:rPr>
  </w:style>
  <w:style w:type="paragraph" w:styleId="TOC2">
    <w:name w:val="toc 2"/>
    <w:basedOn w:val="Normal"/>
    <w:next w:val="Normal"/>
    <w:autoRedefine/>
    <w:uiPriority w:val="39"/>
    <w:unhideWhenUsed/>
    <w:rsid w:val="00C000EB"/>
    <w:pPr>
      <w:spacing w:before="120"/>
      <w:ind w:left="240"/>
    </w:pPr>
    <w:rPr>
      <w:rFonts w:cstheme="minorHAnsi"/>
      <w:b/>
      <w:bCs/>
      <w:szCs w:val="22"/>
    </w:rPr>
  </w:style>
  <w:style w:type="paragraph" w:styleId="TOC3">
    <w:name w:val="toc 3"/>
    <w:basedOn w:val="Normal"/>
    <w:next w:val="Normal"/>
    <w:autoRedefine/>
    <w:uiPriority w:val="39"/>
    <w:unhideWhenUsed/>
    <w:rsid w:val="00C000EB"/>
    <w:pPr>
      <w:ind w:left="480"/>
    </w:pPr>
    <w:rPr>
      <w:rFonts w:cstheme="minorHAnsi"/>
      <w:sz w:val="20"/>
      <w:szCs w:val="20"/>
    </w:rPr>
  </w:style>
  <w:style w:type="paragraph" w:styleId="TOC4">
    <w:name w:val="toc 4"/>
    <w:basedOn w:val="Normal"/>
    <w:next w:val="Normal"/>
    <w:autoRedefine/>
    <w:uiPriority w:val="39"/>
    <w:unhideWhenUsed/>
    <w:rsid w:val="00C000EB"/>
    <w:pPr>
      <w:ind w:left="720"/>
    </w:pPr>
    <w:rPr>
      <w:rFonts w:cstheme="minorHAnsi"/>
      <w:sz w:val="20"/>
      <w:szCs w:val="20"/>
    </w:rPr>
  </w:style>
  <w:style w:type="paragraph" w:styleId="TOC5">
    <w:name w:val="toc 5"/>
    <w:basedOn w:val="Normal"/>
    <w:next w:val="Normal"/>
    <w:autoRedefine/>
    <w:uiPriority w:val="39"/>
    <w:unhideWhenUsed/>
    <w:rsid w:val="00C000EB"/>
    <w:pPr>
      <w:ind w:left="960"/>
    </w:pPr>
    <w:rPr>
      <w:rFonts w:cstheme="minorHAnsi"/>
      <w:sz w:val="20"/>
      <w:szCs w:val="20"/>
    </w:rPr>
  </w:style>
  <w:style w:type="paragraph" w:styleId="TOC6">
    <w:name w:val="toc 6"/>
    <w:basedOn w:val="Normal"/>
    <w:next w:val="Normal"/>
    <w:autoRedefine/>
    <w:uiPriority w:val="39"/>
    <w:unhideWhenUsed/>
    <w:rsid w:val="00C000EB"/>
    <w:pPr>
      <w:ind w:left="1200"/>
    </w:pPr>
    <w:rPr>
      <w:rFonts w:cstheme="minorHAnsi"/>
      <w:sz w:val="20"/>
      <w:szCs w:val="20"/>
    </w:rPr>
  </w:style>
  <w:style w:type="paragraph" w:styleId="TOC7">
    <w:name w:val="toc 7"/>
    <w:basedOn w:val="Normal"/>
    <w:next w:val="Normal"/>
    <w:autoRedefine/>
    <w:uiPriority w:val="39"/>
    <w:unhideWhenUsed/>
    <w:rsid w:val="00C000EB"/>
    <w:pPr>
      <w:ind w:left="1440"/>
    </w:pPr>
    <w:rPr>
      <w:rFonts w:cstheme="minorHAnsi"/>
      <w:sz w:val="20"/>
      <w:szCs w:val="20"/>
    </w:rPr>
  </w:style>
  <w:style w:type="paragraph" w:styleId="TOC8">
    <w:name w:val="toc 8"/>
    <w:basedOn w:val="Normal"/>
    <w:next w:val="Normal"/>
    <w:autoRedefine/>
    <w:uiPriority w:val="39"/>
    <w:unhideWhenUsed/>
    <w:rsid w:val="00C000EB"/>
    <w:pPr>
      <w:ind w:left="1680"/>
    </w:pPr>
    <w:rPr>
      <w:rFonts w:cstheme="minorHAnsi"/>
      <w:sz w:val="20"/>
      <w:szCs w:val="20"/>
    </w:rPr>
  </w:style>
  <w:style w:type="paragraph" w:styleId="TOC9">
    <w:name w:val="toc 9"/>
    <w:basedOn w:val="Normal"/>
    <w:next w:val="Normal"/>
    <w:autoRedefine/>
    <w:uiPriority w:val="39"/>
    <w:unhideWhenUsed/>
    <w:rsid w:val="00C000EB"/>
    <w:pPr>
      <w:ind w:left="1920"/>
    </w:pPr>
    <w:rPr>
      <w:rFonts w:cstheme="minorHAnsi"/>
      <w:sz w:val="20"/>
      <w:szCs w:val="20"/>
    </w:rPr>
  </w:style>
  <w:style w:type="character" w:customStyle="1" w:styleId="Heading3Char">
    <w:name w:val="Heading 3 Char"/>
    <w:basedOn w:val="DefaultParagraphFont"/>
    <w:link w:val="Heading3"/>
    <w:uiPriority w:val="9"/>
    <w:semiHidden/>
    <w:rsid w:val="00D54E30"/>
    <w:rPr>
      <w:rFonts w:asciiTheme="majorHAnsi" w:eastAsiaTheme="majorEastAsia" w:hAnsiTheme="majorHAnsi" w:cstheme="majorBidi"/>
      <w:color w:val="1F3763" w:themeColor="accent1" w:themeShade="7F"/>
      <w:lang w:val="es-ES_tradnl"/>
    </w:rPr>
  </w:style>
  <w:style w:type="character" w:customStyle="1" w:styleId="normaltextrun">
    <w:name w:val="normaltextrun"/>
    <w:basedOn w:val="DefaultParagraphFont"/>
    <w:rsid w:val="00862BDA"/>
  </w:style>
  <w:style w:type="character" w:customStyle="1" w:styleId="eop">
    <w:name w:val="eop"/>
    <w:basedOn w:val="DefaultParagraphFont"/>
    <w:rsid w:val="00862BDA"/>
  </w:style>
  <w:style w:type="paragraph" w:customStyle="1" w:styleId="paragraph">
    <w:name w:val="paragraph"/>
    <w:basedOn w:val="Normal"/>
    <w:rsid w:val="00862BDA"/>
    <w:pPr>
      <w:spacing w:before="100" w:beforeAutospacing="1" w:after="100" w:afterAutospacing="1"/>
    </w:pPr>
    <w:rPr>
      <w:rFonts w:ascii="Times New Roman" w:eastAsia="Times New Roman" w:hAnsi="Times New Roman" w:cs="Times New Roman"/>
      <w:kern w:val="0"/>
      <w:lang w:val="es-CR"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ep.go.cr/educatico/repositorio-pnf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jpg"/><Relationship Id="rId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villanuevapiv\OneDrive%20-%20Ministerio%20de%20Educaci&#243;n\MEP-2025\6%20Dise&#241;o%20Gr&#225;fico\1%20Transicio&#769;n\1.Transicio&#9568;&#252;n\Plantilla_Word_%20Transicio&#9568;&#252;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BE67AF6B00BAB469C7FFDCA5F67DDF6" ma:contentTypeVersion="15" ma:contentTypeDescription="Crear nuevo documento." ma:contentTypeScope="" ma:versionID="5c93b4c592fe5fbc4d8d46d0a9eaf752">
  <xsd:schema xmlns:xsd="http://www.w3.org/2001/XMLSchema" xmlns:xs="http://www.w3.org/2001/XMLSchema" xmlns:p="http://schemas.microsoft.com/office/2006/metadata/properties" xmlns:ns2="a65f68e9-1bb3-4ef6-81ee-cd4f0761406a" xmlns:ns3="00adeb45-501c-4940-a221-5869bf7bbc99" targetNamespace="http://schemas.microsoft.com/office/2006/metadata/properties" ma:root="true" ma:fieldsID="923d4a8cd75c05501bf1bcf75bf92b96" ns2:_="" ns3:_="">
    <xsd:import namespace="a65f68e9-1bb3-4ef6-81ee-cd4f0761406a"/>
    <xsd:import namespace="00adeb45-501c-4940-a221-5869bf7bbc9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Seleccion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f68e9-1bb3-4ef6-81ee-cd4f076140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8a094f3-5355-4f18-8742-8f039f4031a8"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Seleccione" ma:index="22" nillable="true" ma:displayName="Seleccione" ma:format="Dropdown" ma:internalName="Seleccione">
      <xsd:simpleType>
        <xsd:restriction base="dms:Choice">
          <xsd:enumeration value="Opción 1"/>
          <xsd:enumeration value="Opción 2"/>
          <xsd:enumeration value="Opción 3"/>
        </xsd:restriction>
      </xsd:simpleType>
    </xsd:element>
  </xsd:schema>
  <xsd:schema xmlns:xsd="http://www.w3.org/2001/XMLSchema" xmlns:xs="http://www.w3.org/2001/XMLSchema" xmlns:dms="http://schemas.microsoft.com/office/2006/documentManagement/types" xmlns:pc="http://schemas.microsoft.com/office/infopath/2007/PartnerControls" targetNamespace="00adeb45-501c-4940-a221-5869bf7bbc9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65f68e9-1bb3-4ef6-81ee-cd4f0761406a">
      <Terms xmlns="http://schemas.microsoft.com/office/infopath/2007/PartnerControls"/>
    </lcf76f155ced4ddcb4097134ff3c332f>
    <Seleccione xmlns="a65f68e9-1bb3-4ef6-81ee-cd4f0761406a" xsi:nil="true"/>
  </documentManagement>
</p:properties>
</file>

<file path=customXml/itemProps1.xml><?xml version="1.0" encoding="utf-8"?>
<ds:datastoreItem xmlns:ds="http://schemas.openxmlformats.org/officeDocument/2006/customXml" ds:itemID="{418A46BC-1D06-483B-9CE8-28FAA550BED0}"/>
</file>

<file path=customXml/itemProps2.xml><?xml version="1.0" encoding="utf-8"?>
<ds:datastoreItem xmlns:ds="http://schemas.openxmlformats.org/officeDocument/2006/customXml" ds:itemID="{713D6530-ED8E-4DAF-A2CE-6E9D38A5D9E8}">
  <ds:schemaRefs>
    <ds:schemaRef ds:uri="http://schemas.openxmlformats.org/officeDocument/2006/bibliography"/>
  </ds:schemaRefs>
</ds:datastoreItem>
</file>

<file path=customXml/itemProps3.xml><?xml version="1.0" encoding="utf-8"?>
<ds:datastoreItem xmlns:ds="http://schemas.openxmlformats.org/officeDocument/2006/customXml" ds:itemID="{EF8F4C8F-E545-4446-BCD1-D9E92C8BBF2E}">
  <ds:schemaRefs>
    <ds:schemaRef ds:uri="http://schemas.microsoft.com/sharepoint/v3/contenttype/forms"/>
  </ds:schemaRefs>
</ds:datastoreItem>
</file>

<file path=customXml/itemProps4.xml><?xml version="1.0" encoding="utf-8"?>
<ds:datastoreItem xmlns:ds="http://schemas.openxmlformats.org/officeDocument/2006/customXml" ds:itemID="{EF3025D5-8625-44E1-B7EF-80582A08ED2F}">
  <ds:schemaRefs>
    <ds:schemaRef ds:uri="http://schemas.microsoft.com/office/2006/metadata/properties"/>
    <ds:schemaRef ds:uri="http://schemas.microsoft.com/office/infopath/2007/PartnerControls"/>
    <ds:schemaRef ds:uri="a0a1a599-0c6f-4a9b-a7c0-abd6a263ee27"/>
    <ds:schemaRef ds:uri="391b9fc4-2abc-435e-abe8-adcac723e764"/>
  </ds:schemaRefs>
</ds:datastoreItem>
</file>

<file path=docProps/app.xml><?xml version="1.0" encoding="utf-8"?>
<Properties xmlns="http://schemas.openxmlformats.org/officeDocument/2006/extended-properties" xmlns:vt="http://schemas.openxmlformats.org/officeDocument/2006/docPropsVTypes">
  <Template>Plantilla_Word_%20Transicio╠ün.dotx</Template>
  <TotalTime>0</TotalTime>
  <Pages>1</Pages>
  <Words>7404</Words>
  <Characters>42204</Characters>
  <Application>Microsoft Office Word</Application>
  <DocSecurity>4</DocSecurity>
  <Lines>351</Lines>
  <Paragraphs>99</Paragraphs>
  <ScaleCrop>false</ScaleCrop>
  <Company/>
  <LinksUpToDate>false</LinksUpToDate>
  <CharactersWithSpaces>49509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VILLANUEVA  PIVA  DANIELA</dc:creator>
  <cp:keywords/>
  <dc:description/>
  <cp:lastModifiedBy>Frances Rebeca Flores Myrie</cp:lastModifiedBy>
  <cp:revision>313</cp:revision>
  <cp:lastPrinted>2025-11-26T15:14:00Z</cp:lastPrinted>
  <dcterms:created xsi:type="dcterms:W3CDTF">2025-11-11T19:15:00Z</dcterms:created>
  <dcterms:modified xsi:type="dcterms:W3CDTF">2026-07-22T17:20:00Z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0x0101002BE67AF6B00BAB469C7FFDCA5F67DDF6</vt:lpwstr>
  </property>
  <property fmtid="{D5CDD505-2E9C-101B-9397-08002B2CF9AE}" pid="3" name="MediaServiceImageTags">
    <vt:lpwstr/>
  </property>
</Properties>
</file>